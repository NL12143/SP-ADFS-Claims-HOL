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5E42" w:rsidRDefault="001E5E42" w:rsidP="001E5E42">
      <w:pPr>
        <w:pStyle w:val="ppChapterNumber"/>
        <w:rPr>
          <w:noProof/>
          <w:lang w:eastAsia="es-AR"/>
        </w:rPr>
      </w:pPr>
      <w:r>
        <w:rPr>
          <w:noProof/>
          <w:lang w:eastAsia="es-AR"/>
        </w:rPr>
        <w:t xml:space="preserve">Lab </w:t>
      </w:r>
      <w:r w:rsidR="0071549F">
        <w:rPr>
          <w:noProof/>
          <w:lang w:eastAsia="es-AR"/>
        </w:rPr>
        <w:t>3</w:t>
      </w:r>
    </w:p>
    <w:p w:rsidR="002B4100" w:rsidRPr="00717A8E" w:rsidRDefault="0071549F" w:rsidP="001E5E42">
      <w:pPr>
        <w:pStyle w:val="ppChapterTitle"/>
        <w:rPr>
          <w:noProof/>
          <w:lang w:eastAsia="es-AR"/>
          <w:specVanish/>
        </w:rPr>
      </w:pPr>
      <w:r w:rsidRPr="0071549F">
        <w:rPr>
          <w:noProof/>
          <w:lang w:eastAsia="es-AR"/>
        </w:rPr>
        <w:t>Windows Azure Access Control Service</w:t>
      </w:r>
    </w:p>
    <w:p w:rsidR="002E4069" w:rsidRDefault="00661EC1" w:rsidP="00661EC1">
      <w:pPr>
        <w:pStyle w:val="ppBodyText"/>
        <w:numPr>
          <w:ilvl w:val="0"/>
          <w:numId w:val="10"/>
        </w:numPr>
      </w:pPr>
      <w:r>
        <w:t>This lab extends the guidance in Chapter 2, "</w:t>
      </w:r>
      <w:r w:rsidRPr="00661EC1">
        <w:rPr>
          <w:i/>
        </w:rPr>
        <w:t>Claims-Based Single Sign-On for the Web and Windows Azure</w:t>
      </w:r>
      <w:r>
        <w:t>" of the book "</w:t>
      </w:r>
      <w:r w:rsidRPr="00661EC1">
        <w:rPr>
          <w:i/>
        </w:rPr>
        <w:t>A Guide to Claims–based Identity and Access Control, 2nd Edition</w:t>
      </w:r>
      <w:r w:rsidRPr="00661EC1">
        <w:t>"</w:t>
      </w:r>
      <w:r>
        <w:t xml:space="preserve"> (</w:t>
      </w:r>
      <w:hyperlink r:id="rId11" w:history="1">
        <w:r w:rsidRPr="00661EC1">
          <w:rPr>
            <w:rStyle w:val="Hyperlink"/>
          </w:rPr>
          <w:t>http://msdn.microsoft.com/en-us/library/ff423674.aspx</w:t>
        </w:r>
      </w:hyperlink>
      <w:r>
        <w:t xml:space="preserve">). It demonstrates </w:t>
      </w:r>
      <w:r w:rsidR="0071549F">
        <w:t xml:space="preserve">the use of </w:t>
      </w:r>
      <w:r w:rsidR="0071549F" w:rsidRPr="00AF18EB">
        <w:t>Windows Azure AppFabric Access Control Service</w:t>
      </w:r>
      <w:r w:rsidR="0071549F">
        <w:t xml:space="preserve"> (ACS) as an authentication provider and token issuer. It shows how to configure ACS though the portal website, how to use the ACS management API, and how you can configure ADFS to trust ACS.</w:t>
      </w:r>
    </w:p>
    <w:p w:rsidR="00AC62F3" w:rsidRDefault="00AC62F3" w:rsidP="00323DEB">
      <w:pPr>
        <w:pStyle w:val="ppNote"/>
      </w:pPr>
      <w:r>
        <w:t xml:space="preserve">To perform the exercises in this lab you must have previous created a Windows Azure account and uploaded </w:t>
      </w:r>
      <w:r w:rsidR="009F6D58">
        <w:t>a</w:t>
      </w:r>
      <w:r>
        <w:t xml:space="preserve"> suitable X</w:t>
      </w:r>
      <w:r w:rsidR="000F6757">
        <w:t>.</w:t>
      </w:r>
      <w:r>
        <w:t xml:space="preserve">509 certificate for use when signing certificates delivered by ACS. For information about creating a Windows Azure account, </w:t>
      </w:r>
      <w:r w:rsidR="00323DEB">
        <w:t>go to the Windows Azure Home page</w:t>
      </w:r>
      <w:r>
        <w:t xml:space="preserve"> at </w:t>
      </w:r>
      <w:hyperlink r:id="rId12" w:history="1">
        <w:r w:rsidR="00323DEB" w:rsidRPr="00323DEB">
          <w:rPr>
            <w:rStyle w:val="Hyperlink"/>
          </w:rPr>
          <w:t>http://www.microsoft.com/windowsazure/</w:t>
        </w:r>
      </w:hyperlink>
      <w:r>
        <w:t>.</w:t>
      </w:r>
    </w:p>
    <w:p w:rsidR="00661EC1" w:rsidRDefault="00661EC1" w:rsidP="00661EC1">
      <w:pPr>
        <w:pStyle w:val="Heading1"/>
      </w:pPr>
      <w:r>
        <w:t>Objectives</w:t>
      </w:r>
    </w:p>
    <w:p w:rsidR="00661EC1" w:rsidRDefault="00661EC1" w:rsidP="00661EC1">
      <w:pPr>
        <w:pStyle w:val="ppBodyText"/>
        <w:numPr>
          <w:ilvl w:val="0"/>
          <w:numId w:val="0"/>
        </w:numPr>
      </w:pPr>
      <w:r>
        <w:t xml:space="preserve">After working though this lab, you will understand </w:t>
      </w:r>
      <w:r w:rsidR="0077435E">
        <w:t xml:space="preserve">how </w:t>
      </w:r>
      <w:r w:rsidR="0071549F">
        <w:t xml:space="preserve">you can use ACS as a token issuer (STS) that makes use of a range of identity providers for authentication. </w:t>
      </w:r>
      <w:r w:rsidR="00486FAA">
        <w:t xml:space="preserve">You will learn how to </w:t>
      </w:r>
      <w:r w:rsidR="00941A3B">
        <w:t xml:space="preserve">configure ACS for different types of identity providers, and </w:t>
      </w:r>
      <w:r w:rsidR="00733B32">
        <w:t>use the identities for authentication in your applications</w:t>
      </w:r>
      <w:r w:rsidR="00486FAA">
        <w:t xml:space="preserve">. </w:t>
      </w:r>
      <w:r w:rsidR="00910CFC">
        <w:t xml:space="preserve">You will also learn how to use the Management API exposed by ACS to programmatically add and configure relying party applications. </w:t>
      </w:r>
      <w:r w:rsidR="0088254D">
        <w:t xml:space="preserve">The final optional exercise in this lab shows you how to </w:t>
      </w:r>
      <w:r w:rsidR="00486FAA">
        <w:t>use ACS as a trusted issuer with</w:t>
      </w:r>
      <w:r w:rsidR="0088254D">
        <w:t xml:space="preserve"> Microsoft Active Directory Federation Services (ADFS). </w:t>
      </w:r>
    </w:p>
    <w:p w:rsidR="002D1827" w:rsidRPr="002D1827" w:rsidRDefault="00973D9D" w:rsidP="001E5E42">
      <w:pPr>
        <w:pStyle w:val="ppNote"/>
      </w:pPr>
      <w:r w:rsidRPr="00CB0711">
        <w:rPr>
          <w:b/>
        </w:rPr>
        <w:t>Note:</w:t>
      </w:r>
      <w:r>
        <w:t xml:space="preserve"> </w:t>
      </w:r>
      <w:r w:rsidR="00C80C54">
        <w:t>Before you start working with the</w:t>
      </w:r>
      <w:r w:rsidR="008859F3">
        <w:t>se exercise</w:t>
      </w:r>
      <w:r w:rsidR="00C80C54">
        <w:t xml:space="preserve">s ensure you have run the dependency checking utility. </w:t>
      </w:r>
      <w:r w:rsidR="002D1827">
        <w:t xml:space="preserve">You must </w:t>
      </w:r>
      <w:r w:rsidR="00C80C54">
        <w:t xml:space="preserve">also </w:t>
      </w:r>
      <w:r w:rsidR="002D1827">
        <w:t xml:space="preserve">run Visual Studio as an administrator when opening the solutions in these </w:t>
      </w:r>
      <w:r w:rsidR="008859F3">
        <w:t>exercises</w:t>
      </w:r>
      <w:r w:rsidR="002D1827">
        <w:t>. If you simply double-click the solution file</w:t>
      </w:r>
      <w:r w:rsidR="001E5E42">
        <w:t>,</w:t>
      </w:r>
      <w:r w:rsidR="002D1827">
        <w:t xml:space="preserve"> Visual Studio </w:t>
      </w:r>
      <w:r w:rsidR="001E5E42">
        <w:t>may</w:t>
      </w:r>
      <w:r w:rsidR="002D1827">
        <w:t xml:space="preserve"> fail to load the projects. See the </w:t>
      </w:r>
      <w:r w:rsidR="001E5E42">
        <w:t>"</w:t>
      </w:r>
      <w:r w:rsidR="002D1827" w:rsidRPr="001E5E42">
        <w:rPr>
          <w:i/>
        </w:rPr>
        <w:t>Introduction</w:t>
      </w:r>
      <w:r w:rsidR="001E5E42">
        <w:t>"</w:t>
      </w:r>
      <w:r w:rsidR="002D1827">
        <w:t xml:space="preserve"> document for information </w:t>
      </w:r>
      <w:r w:rsidR="00FC068A">
        <w:t>about</w:t>
      </w:r>
      <w:r w:rsidR="00C80C54">
        <w:t xml:space="preserve"> the dependency checker utility and</w:t>
      </w:r>
      <w:r w:rsidR="002D1827">
        <w:t xml:space="preserve"> how to run Visual Studio as an administrator</w:t>
      </w:r>
      <w:r w:rsidR="00C80C54">
        <w:t xml:space="preserve">. </w:t>
      </w:r>
    </w:p>
    <w:p w:rsidR="001E5E42" w:rsidRDefault="001E5E42" w:rsidP="001E5E42">
      <w:pPr>
        <w:pStyle w:val="ppBodyText"/>
        <w:numPr>
          <w:ilvl w:val="0"/>
          <w:numId w:val="0"/>
        </w:numPr>
      </w:pPr>
      <w:r>
        <w:t>This lab contains the following exercises:</w:t>
      </w:r>
    </w:p>
    <w:p w:rsidR="001E5E42" w:rsidRDefault="00422BE3" w:rsidP="00DB330A">
      <w:pPr>
        <w:pStyle w:val="ppBulletList"/>
        <w:ind w:left="1037" w:hanging="360"/>
      </w:pPr>
      <w:hyperlink w:anchor="Ex01" w:history="1">
        <w:r w:rsidR="001E5E42" w:rsidRPr="001E5E42">
          <w:rPr>
            <w:rStyle w:val="Hyperlink"/>
          </w:rPr>
          <w:t>Exercise 1</w:t>
        </w:r>
      </w:hyperlink>
      <w:r w:rsidR="001E5E42" w:rsidRPr="001E5E42">
        <w:t xml:space="preserve">: </w:t>
      </w:r>
      <w:r w:rsidR="00486FAA">
        <w:rPr>
          <w:b/>
        </w:rPr>
        <w:t>Adding ACS as a Trusted Issuer</w:t>
      </w:r>
      <w:r w:rsidR="001E5E42">
        <w:t xml:space="preserve">. </w:t>
      </w:r>
      <w:r w:rsidR="001D1AE5">
        <w:t>In t</w:t>
      </w:r>
      <w:r w:rsidR="001E5E42">
        <w:t xml:space="preserve">his exercise </w:t>
      </w:r>
      <w:r w:rsidR="00661EC1">
        <w:t xml:space="preserve">you will </w:t>
      </w:r>
      <w:r w:rsidR="00F678F1">
        <w:t xml:space="preserve">start with </w:t>
      </w:r>
      <w:r w:rsidR="00BE5896">
        <w:t xml:space="preserve">a version of the a-Order </w:t>
      </w:r>
      <w:r w:rsidR="00F678F1">
        <w:t xml:space="preserve">application </w:t>
      </w:r>
      <w:r w:rsidR="00BE5896">
        <w:t xml:space="preserve">similar to that </w:t>
      </w:r>
      <w:r w:rsidR="00F678F1">
        <w:t>you used in previous lab</w:t>
      </w:r>
      <w:r w:rsidR="00BE5896">
        <w:t>s</w:t>
      </w:r>
      <w:r w:rsidR="00F678F1">
        <w:t xml:space="preserve">, and modify it to use Windows Azure </w:t>
      </w:r>
      <w:r w:rsidR="00F678F1">
        <w:lastRenderedPageBreak/>
        <w:t>AppFabric Access Control Service (ACS) as the trusted issuer and identity provider in addition to the Adatum federation provider and simulated issuer.</w:t>
      </w:r>
    </w:p>
    <w:p w:rsidR="001E5E42" w:rsidRDefault="00422BE3" w:rsidP="00DB330A">
      <w:pPr>
        <w:pStyle w:val="ppBulletList"/>
        <w:ind w:left="1037" w:hanging="360"/>
      </w:pPr>
      <w:hyperlink w:anchor="Ex02" w:history="1">
        <w:r w:rsidR="001E5E42" w:rsidRPr="00D1664C">
          <w:rPr>
            <w:rStyle w:val="Hyperlink"/>
          </w:rPr>
          <w:t>Exercise 2</w:t>
        </w:r>
      </w:hyperlink>
      <w:r w:rsidR="001E5E42" w:rsidRPr="001E5E42">
        <w:t xml:space="preserve">: </w:t>
      </w:r>
      <w:r w:rsidR="00486FAA" w:rsidRPr="00486FAA">
        <w:rPr>
          <w:b/>
        </w:rPr>
        <w:t xml:space="preserve">Adding </w:t>
      </w:r>
      <w:r w:rsidR="00486FAA">
        <w:rPr>
          <w:b/>
        </w:rPr>
        <w:t xml:space="preserve">the </w:t>
      </w:r>
      <w:r w:rsidR="00486FAA" w:rsidRPr="00486FAA">
        <w:rPr>
          <w:b/>
        </w:rPr>
        <w:t xml:space="preserve">Facebook </w:t>
      </w:r>
      <w:r w:rsidR="00486FAA">
        <w:rPr>
          <w:b/>
        </w:rPr>
        <w:t>Identity Provider and</w:t>
      </w:r>
      <w:r w:rsidR="00486FAA" w:rsidRPr="00486FAA">
        <w:rPr>
          <w:b/>
        </w:rPr>
        <w:t xml:space="preserve"> H</w:t>
      </w:r>
      <w:r w:rsidR="00486FAA">
        <w:rPr>
          <w:b/>
        </w:rPr>
        <w:t xml:space="preserve">ome </w:t>
      </w:r>
      <w:r w:rsidR="00486FAA" w:rsidRPr="00486FAA">
        <w:rPr>
          <w:b/>
        </w:rPr>
        <w:t>R</w:t>
      </w:r>
      <w:r w:rsidR="00486FAA">
        <w:rPr>
          <w:b/>
        </w:rPr>
        <w:t xml:space="preserve">ealm </w:t>
      </w:r>
      <w:r w:rsidR="00486FAA" w:rsidRPr="00486FAA">
        <w:rPr>
          <w:b/>
        </w:rPr>
        <w:t>D</w:t>
      </w:r>
      <w:r w:rsidR="00486FAA">
        <w:rPr>
          <w:b/>
        </w:rPr>
        <w:t>iscovery</w:t>
      </w:r>
      <w:r w:rsidR="001E5E42">
        <w:t>.</w:t>
      </w:r>
      <w:r w:rsidR="001E5E42" w:rsidRPr="001E5E42">
        <w:t xml:space="preserve"> </w:t>
      </w:r>
      <w:r w:rsidR="001D1AE5">
        <w:t>In t</w:t>
      </w:r>
      <w:r w:rsidR="001E5E42">
        <w:t>his exercise</w:t>
      </w:r>
      <w:r w:rsidR="006B4321">
        <w:t xml:space="preserve"> </w:t>
      </w:r>
      <w:r w:rsidR="001D1AE5">
        <w:t xml:space="preserve">you </w:t>
      </w:r>
      <w:r w:rsidR="00FC2918">
        <w:t>will add Facebook as an identity provider to your ACS namespace. This illustrates how, by taking advantage of ACS, you can easily change the options a user has for authentication when using your applications; without requiring any modification of the application or of your own local token issuer or federation provider</w:t>
      </w:r>
      <w:r w:rsidR="00A6063E">
        <w:t xml:space="preserve">. </w:t>
      </w:r>
    </w:p>
    <w:p w:rsidR="001E5E42" w:rsidRDefault="00422BE3" w:rsidP="00DB330A">
      <w:pPr>
        <w:pStyle w:val="ppBulletList"/>
        <w:ind w:left="1037" w:hanging="360"/>
      </w:pPr>
      <w:hyperlink w:anchor="Ex03" w:history="1">
        <w:r w:rsidR="001E5E42" w:rsidRPr="00E624B6">
          <w:rPr>
            <w:rStyle w:val="Hyperlink"/>
          </w:rPr>
          <w:t>Exercise 3</w:t>
        </w:r>
      </w:hyperlink>
      <w:r w:rsidR="001E5E42" w:rsidRPr="001E5E42">
        <w:t xml:space="preserve">: </w:t>
      </w:r>
      <w:r w:rsidR="00486FAA" w:rsidRPr="00486FAA">
        <w:rPr>
          <w:b/>
        </w:rPr>
        <w:t xml:space="preserve">Adding </w:t>
      </w:r>
      <w:r w:rsidR="00486FAA">
        <w:rPr>
          <w:b/>
        </w:rPr>
        <w:t xml:space="preserve">a Custom </w:t>
      </w:r>
      <w:r w:rsidR="00486FAA" w:rsidRPr="00486FAA">
        <w:rPr>
          <w:b/>
        </w:rPr>
        <w:t>OpenID</w:t>
      </w:r>
      <w:r w:rsidR="00486FAA">
        <w:rPr>
          <w:b/>
        </w:rPr>
        <w:t xml:space="preserve"> Identity Provider</w:t>
      </w:r>
      <w:r w:rsidR="001E5E42">
        <w:t>.</w:t>
      </w:r>
      <w:r w:rsidR="001E5E42" w:rsidRPr="001E5E42">
        <w:t xml:space="preserve"> </w:t>
      </w:r>
      <w:r w:rsidR="001D1AE5">
        <w:t>In t</w:t>
      </w:r>
      <w:r w:rsidR="001E5E42">
        <w:t>his exercise</w:t>
      </w:r>
      <w:r w:rsidR="006B4321">
        <w:t xml:space="preserve"> </w:t>
      </w:r>
      <w:r w:rsidR="00B67BA7">
        <w:t>you will</w:t>
      </w:r>
      <w:r w:rsidR="00C755DF">
        <w:t xml:space="preserve"> </w:t>
      </w:r>
      <w:r w:rsidR="00910CFC">
        <w:t>use the ACS Management API to programmatically add a relying party application that uses the OpenID identity provider.</w:t>
      </w:r>
    </w:p>
    <w:p w:rsidR="00C755DF" w:rsidRDefault="00422BE3" w:rsidP="00C755DF">
      <w:pPr>
        <w:pStyle w:val="ppBulletList"/>
        <w:ind w:left="1037" w:hanging="360"/>
      </w:pPr>
      <w:hyperlink w:anchor="Ex04" w:history="1">
        <w:r w:rsidR="00C755DF" w:rsidRPr="00E624B6">
          <w:rPr>
            <w:rStyle w:val="Hyperlink"/>
          </w:rPr>
          <w:t xml:space="preserve">Exercise </w:t>
        </w:r>
        <w:r w:rsidR="00C755DF">
          <w:rPr>
            <w:rStyle w:val="Hyperlink"/>
          </w:rPr>
          <w:t>4</w:t>
        </w:r>
      </w:hyperlink>
      <w:r w:rsidR="00C755DF" w:rsidRPr="001E5E42">
        <w:t xml:space="preserve">: </w:t>
      </w:r>
      <w:r w:rsidR="00486FAA" w:rsidRPr="00486FAA">
        <w:rPr>
          <w:b/>
        </w:rPr>
        <w:t xml:space="preserve">Replacing </w:t>
      </w:r>
      <w:r w:rsidR="00486FAA">
        <w:rPr>
          <w:b/>
        </w:rPr>
        <w:t xml:space="preserve">the </w:t>
      </w:r>
      <w:r w:rsidR="004923E3">
        <w:rPr>
          <w:b/>
        </w:rPr>
        <w:t xml:space="preserve">Adatum </w:t>
      </w:r>
      <w:r w:rsidR="00486FAA" w:rsidRPr="00486FAA">
        <w:rPr>
          <w:b/>
        </w:rPr>
        <w:t xml:space="preserve">Federation </w:t>
      </w:r>
      <w:r w:rsidR="004923E3">
        <w:rPr>
          <w:b/>
        </w:rPr>
        <w:t>Provider</w:t>
      </w:r>
      <w:r w:rsidR="00486FAA" w:rsidRPr="00486FAA">
        <w:rPr>
          <w:b/>
        </w:rPr>
        <w:t xml:space="preserve"> with ADFS</w:t>
      </w:r>
      <w:r w:rsidR="00C755DF">
        <w:t>.</w:t>
      </w:r>
      <w:r w:rsidR="00C755DF" w:rsidRPr="001E5E42">
        <w:t xml:space="preserve"> </w:t>
      </w:r>
      <w:r w:rsidR="00C755DF">
        <w:t xml:space="preserve">In this </w:t>
      </w:r>
      <w:r w:rsidR="00486FAA">
        <w:t xml:space="preserve">optional additional </w:t>
      </w:r>
      <w:r w:rsidR="00C755DF">
        <w:t xml:space="preserve">exercise you will </w:t>
      </w:r>
      <w:r w:rsidR="00910CFC">
        <w:t xml:space="preserve">replace the existing Adatum </w:t>
      </w:r>
      <w:r w:rsidR="004923E3">
        <w:t>f</w:t>
      </w:r>
      <w:r w:rsidR="00910CFC">
        <w:t xml:space="preserve">ederation </w:t>
      </w:r>
      <w:r w:rsidR="004923E3">
        <w:t>p</w:t>
      </w:r>
      <w:r w:rsidR="00910CFC">
        <w:t>rovider with an ADFS instance, and configure this to use ACS as a token issuer and identity provider</w:t>
      </w:r>
      <w:r w:rsidR="00C24FA5">
        <w:t>.</w:t>
      </w:r>
    </w:p>
    <w:p w:rsidR="001E5E42" w:rsidRDefault="001E5E42" w:rsidP="00DB330A">
      <w:pPr>
        <w:pStyle w:val="ppListEnd"/>
      </w:pPr>
    </w:p>
    <w:p w:rsidR="00E624B6" w:rsidRDefault="008C2B79" w:rsidP="008C2B79">
      <w:pPr>
        <w:pStyle w:val="Heading1"/>
      </w:pPr>
      <w:bookmarkStart w:id="0" w:name="_Toc289248965"/>
      <w:r>
        <w:t>Locating Your ACS Password Key and Namespace</w:t>
      </w:r>
    </w:p>
    <w:p w:rsidR="006D05E6" w:rsidRDefault="008C2B79" w:rsidP="009A76B7">
      <w:pPr>
        <w:pStyle w:val="ppBodyText"/>
      </w:pPr>
      <w:r>
        <w:t xml:space="preserve">The "End" solutions for the exercises in this lab, and the tasks in Exercise 3 of this lab, require you to enter the ACS password key and namespace into a setup program that uses the ACS Management API to configure your namespace. </w:t>
      </w:r>
    </w:p>
    <w:p w:rsidR="006D05E6" w:rsidRDefault="008C2B79" w:rsidP="006D05E6">
      <w:pPr>
        <w:pStyle w:val="ppProcedureStart"/>
      </w:pPr>
      <w:r>
        <w:t xml:space="preserve">To locate </w:t>
      </w:r>
      <w:r w:rsidR="006D05E6">
        <w:t>y</w:t>
      </w:r>
      <w:r w:rsidR="006D05E6" w:rsidRPr="006D05E6">
        <w:t xml:space="preserve">our ACS </w:t>
      </w:r>
      <w:r w:rsidR="006D05E6">
        <w:t>p</w:t>
      </w:r>
      <w:r w:rsidR="006D05E6" w:rsidRPr="006D05E6">
        <w:t xml:space="preserve">assword </w:t>
      </w:r>
      <w:r w:rsidR="006D05E6">
        <w:t>k</w:t>
      </w:r>
      <w:r w:rsidR="006D05E6" w:rsidRPr="006D05E6">
        <w:t xml:space="preserve">ey and </w:t>
      </w:r>
      <w:r w:rsidR="006D05E6">
        <w:t>n</w:t>
      </w:r>
      <w:r w:rsidR="006D05E6" w:rsidRPr="006D05E6">
        <w:t xml:space="preserve">amespace </w:t>
      </w:r>
      <w:r>
        <w:t>values</w:t>
      </w:r>
    </w:p>
    <w:p w:rsidR="006D05E6" w:rsidRDefault="006D05E6" w:rsidP="006D05E6">
      <w:pPr>
        <w:pStyle w:val="ppNumberList"/>
      </w:pPr>
      <w:r>
        <w:t xml:space="preserve">Sign into the Windows Azure portal at </w:t>
      </w:r>
      <w:hyperlink r:id="rId13" w:history="1">
        <w:r w:rsidRPr="006D05E6">
          <w:rPr>
            <w:rStyle w:val="Hyperlink"/>
          </w:rPr>
          <w:t>https://windows.azure.com/default.aspx</w:t>
        </w:r>
      </w:hyperlink>
      <w:r>
        <w:t>.</w:t>
      </w:r>
    </w:p>
    <w:p w:rsidR="006D05E6" w:rsidRDefault="006D05E6" w:rsidP="006D05E6">
      <w:pPr>
        <w:pStyle w:val="ppNumberList"/>
      </w:pPr>
      <w:r>
        <w:t xml:space="preserve">Select </w:t>
      </w:r>
      <w:r w:rsidRPr="006D05E6">
        <w:rPr>
          <w:b/>
        </w:rPr>
        <w:t xml:space="preserve">Service Bus, </w:t>
      </w:r>
      <w:proofErr w:type="spellStart"/>
      <w:r w:rsidRPr="006D05E6">
        <w:rPr>
          <w:b/>
        </w:rPr>
        <w:t>AccessControl</w:t>
      </w:r>
      <w:proofErr w:type="spellEnd"/>
      <w:r w:rsidRPr="006D05E6">
        <w:rPr>
          <w:b/>
        </w:rPr>
        <w:t xml:space="preserve"> &amp; Caching</w:t>
      </w:r>
      <w:r w:rsidRPr="006D05E6">
        <w:t xml:space="preserve"> </w:t>
      </w:r>
      <w:r>
        <w:t xml:space="preserve">in the left pane, and click </w:t>
      </w:r>
      <w:r w:rsidRPr="006D05E6">
        <w:rPr>
          <w:b/>
        </w:rPr>
        <w:t>Access Control</w:t>
      </w:r>
      <w:r>
        <w:t xml:space="preserve"> in the </w:t>
      </w:r>
      <w:r w:rsidRPr="006D05E6">
        <w:rPr>
          <w:b/>
        </w:rPr>
        <w:t>AppFabric</w:t>
      </w:r>
      <w:r>
        <w:t xml:space="preserve"> tree. </w:t>
      </w:r>
    </w:p>
    <w:p w:rsidR="006D05E6" w:rsidRDefault="006D05E6" w:rsidP="006D05E6">
      <w:pPr>
        <w:pStyle w:val="ppNumberList"/>
      </w:pPr>
      <w:r>
        <w:t xml:space="preserve">Select your namespace in the central pane and click the </w:t>
      </w:r>
      <w:r w:rsidRPr="006D05E6">
        <w:rPr>
          <w:b/>
        </w:rPr>
        <w:t>Access Control Service</w:t>
      </w:r>
      <w:r>
        <w:t xml:space="preserve"> icon at the top of the window.</w:t>
      </w:r>
    </w:p>
    <w:p w:rsidR="006D05E6" w:rsidRPr="006D05E6" w:rsidRDefault="006D05E6" w:rsidP="006D05E6">
      <w:pPr>
        <w:pStyle w:val="ppFigureIndent"/>
      </w:pPr>
      <w:r>
        <w:rPr>
          <w:noProof/>
          <w:lang w:val="en-GB" w:eastAsia="en-GB" w:bidi="ar-SA"/>
        </w:rPr>
        <w:drawing>
          <wp:inline distT="0" distB="0" distL="0" distR="0" wp14:anchorId="160F1931" wp14:editId="5C46364E">
            <wp:extent cx="5363324" cy="2410162"/>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cstate="print"/>
                    <a:stretch>
                      <a:fillRect/>
                    </a:stretch>
                  </pic:blipFill>
                  <pic:spPr>
                    <a:xfrm>
                      <a:off x="0" y="0"/>
                      <a:ext cx="5363324" cy="2410162"/>
                    </a:xfrm>
                    <a:prstGeom prst="rect">
                      <a:avLst/>
                    </a:prstGeom>
                  </pic:spPr>
                </pic:pic>
              </a:graphicData>
            </a:graphic>
          </wp:inline>
        </w:drawing>
      </w:r>
    </w:p>
    <w:p w:rsidR="006D05E6" w:rsidRDefault="006D05E6" w:rsidP="006D05E6">
      <w:pPr>
        <w:pStyle w:val="ppNumberList"/>
      </w:pPr>
      <w:r>
        <w:lastRenderedPageBreak/>
        <w:t xml:space="preserve">In the Access Control Service page, select </w:t>
      </w:r>
      <w:r w:rsidRPr="006D05E6">
        <w:rPr>
          <w:b/>
        </w:rPr>
        <w:t>Management service</w:t>
      </w:r>
      <w:r>
        <w:t xml:space="preserve"> in the left pane. Make a note of the </w:t>
      </w:r>
      <w:r w:rsidRPr="006D05E6">
        <w:rPr>
          <w:b/>
        </w:rPr>
        <w:t>Management Service URL</w:t>
      </w:r>
      <w:r>
        <w:t xml:space="preserve"> value shown at the bottom of the page. </w:t>
      </w:r>
      <w:r w:rsidR="00942FDC">
        <w:t xml:space="preserve">You will need to enter just the namespace part of this URL </w:t>
      </w:r>
      <w:r>
        <w:t>when you configure the setup programs in this lab.</w:t>
      </w:r>
      <w:r w:rsidR="00942FDC">
        <w:t xml:space="preserve"> </w:t>
      </w:r>
    </w:p>
    <w:p w:rsidR="006D05E6" w:rsidRPr="006D05E6" w:rsidRDefault="006D05E6" w:rsidP="006D05E6">
      <w:pPr>
        <w:pStyle w:val="ppFigureIndent"/>
      </w:pPr>
      <w:r>
        <w:rPr>
          <w:noProof/>
          <w:lang w:val="en-GB" w:eastAsia="en-GB" w:bidi="ar-SA"/>
        </w:rPr>
        <w:drawing>
          <wp:inline distT="0" distB="0" distL="0" distR="0" wp14:anchorId="0C9E2F72" wp14:editId="2B8EEB7A">
            <wp:extent cx="5715798" cy="3486637"/>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cstate="print"/>
                    <a:stretch>
                      <a:fillRect/>
                    </a:stretch>
                  </pic:blipFill>
                  <pic:spPr>
                    <a:xfrm>
                      <a:off x="0" y="0"/>
                      <a:ext cx="5715798" cy="3486637"/>
                    </a:xfrm>
                    <a:prstGeom prst="rect">
                      <a:avLst/>
                    </a:prstGeom>
                  </pic:spPr>
                </pic:pic>
              </a:graphicData>
            </a:graphic>
          </wp:inline>
        </w:drawing>
      </w:r>
    </w:p>
    <w:p w:rsidR="00942FDC" w:rsidRDefault="00942FDC" w:rsidP="00942FDC">
      <w:pPr>
        <w:pStyle w:val="ppNoteIndent"/>
      </w:pPr>
      <w:r>
        <w:t xml:space="preserve">In the example above, where the management URL is </w:t>
      </w:r>
      <w:r w:rsidRPr="00942FDC">
        <w:rPr>
          <w:b/>
        </w:rPr>
        <w:t>https://mytestfedservice.accesscontrol.windows.net/v2/mgmt/service</w:t>
      </w:r>
      <w:r w:rsidR="003C6BB9">
        <w:t xml:space="preserve">, </w:t>
      </w:r>
      <w:r w:rsidRPr="00942FDC">
        <w:t xml:space="preserve">the namespace that you would enter into the setup programs is just </w:t>
      </w:r>
      <w:proofErr w:type="spellStart"/>
      <w:r w:rsidRPr="00942FDC">
        <w:rPr>
          <w:b/>
        </w:rPr>
        <w:t>mytestfedservice</w:t>
      </w:r>
      <w:proofErr w:type="spellEnd"/>
      <w:r>
        <w:t>.</w:t>
      </w:r>
    </w:p>
    <w:p w:rsidR="006D05E6" w:rsidRDefault="00942FDC" w:rsidP="006D05E6">
      <w:pPr>
        <w:pStyle w:val="ppNumberList"/>
      </w:pPr>
      <w:r>
        <w:t>I</w:t>
      </w:r>
      <w:r w:rsidR="006D05E6">
        <w:t xml:space="preserve">n the </w:t>
      </w:r>
      <w:r w:rsidR="006D05E6" w:rsidRPr="006D05E6">
        <w:rPr>
          <w:b/>
        </w:rPr>
        <w:t>Management Service Accounts</w:t>
      </w:r>
      <w:r w:rsidR="006D05E6">
        <w:t xml:space="preserve"> list click </w:t>
      </w:r>
      <w:proofErr w:type="spellStart"/>
      <w:r w:rsidR="006D05E6" w:rsidRPr="006D05E6">
        <w:rPr>
          <w:b/>
        </w:rPr>
        <w:t>ManagementClient</w:t>
      </w:r>
      <w:proofErr w:type="spellEnd"/>
      <w:r w:rsidR="006D05E6">
        <w:t xml:space="preserve">. This opens a page that shows information about the default management service account. </w:t>
      </w:r>
    </w:p>
    <w:p w:rsidR="006D05E6" w:rsidRPr="006D05E6" w:rsidRDefault="006D05E6" w:rsidP="006D05E6">
      <w:pPr>
        <w:pStyle w:val="ppFigureIndent"/>
      </w:pPr>
      <w:r>
        <w:rPr>
          <w:noProof/>
          <w:lang w:val="en-GB" w:eastAsia="en-GB" w:bidi="ar-SA"/>
        </w:rPr>
        <w:lastRenderedPageBreak/>
        <w:drawing>
          <wp:inline distT="0" distB="0" distL="0" distR="0" wp14:anchorId="24EC709A" wp14:editId="1DA89026">
            <wp:extent cx="5715798" cy="3772427"/>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cstate="print"/>
                    <a:stretch>
                      <a:fillRect/>
                    </a:stretch>
                  </pic:blipFill>
                  <pic:spPr>
                    <a:xfrm>
                      <a:off x="0" y="0"/>
                      <a:ext cx="5715798" cy="3772427"/>
                    </a:xfrm>
                    <a:prstGeom prst="rect">
                      <a:avLst/>
                    </a:prstGeom>
                  </pic:spPr>
                </pic:pic>
              </a:graphicData>
            </a:graphic>
          </wp:inline>
        </w:drawing>
      </w:r>
    </w:p>
    <w:p w:rsidR="006D05E6" w:rsidRDefault="006D05E6" w:rsidP="006D05E6">
      <w:pPr>
        <w:pStyle w:val="ppNoteIndent"/>
      </w:pPr>
      <w:r>
        <w:t>You can create a different account for accessing the management service if you wish and specify the credentials for that account instead of the default service management account.</w:t>
      </w:r>
    </w:p>
    <w:p w:rsidR="006D05E6" w:rsidRDefault="006D05E6" w:rsidP="006D05E6">
      <w:pPr>
        <w:pStyle w:val="ppNumberList"/>
      </w:pPr>
      <w:r>
        <w:t xml:space="preserve">In the Edit Management Service Account page click the </w:t>
      </w:r>
      <w:r w:rsidRPr="006D05E6">
        <w:rPr>
          <w:b/>
        </w:rPr>
        <w:t>Password</w:t>
      </w:r>
      <w:r>
        <w:t xml:space="preserve"> link. This opens the Edit Management Credential page.</w:t>
      </w:r>
    </w:p>
    <w:p w:rsidR="006D05E6" w:rsidRPr="006D05E6" w:rsidRDefault="006D05E6" w:rsidP="006D05E6">
      <w:pPr>
        <w:pStyle w:val="ppFigureIndent"/>
      </w:pPr>
      <w:r>
        <w:rPr>
          <w:noProof/>
          <w:lang w:val="en-GB" w:eastAsia="en-GB" w:bidi="ar-SA"/>
        </w:rPr>
        <w:lastRenderedPageBreak/>
        <w:drawing>
          <wp:inline distT="0" distB="0" distL="0" distR="0" wp14:anchorId="66AED13A" wp14:editId="5B9D8C97">
            <wp:extent cx="5715798" cy="4877481"/>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cstate="print"/>
                    <a:stretch>
                      <a:fillRect/>
                    </a:stretch>
                  </pic:blipFill>
                  <pic:spPr>
                    <a:xfrm>
                      <a:off x="0" y="0"/>
                      <a:ext cx="5715798" cy="4877481"/>
                    </a:xfrm>
                    <a:prstGeom prst="rect">
                      <a:avLst/>
                    </a:prstGeom>
                  </pic:spPr>
                </pic:pic>
              </a:graphicData>
            </a:graphic>
          </wp:inline>
        </w:drawing>
      </w:r>
    </w:p>
    <w:p w:rsidR="006D05E6" w:rsidRDefault="006D05E6" w:rsidP="006D05E6">
      <w:pPr>
        <w:pStyle w:val="ppNumberList"/>
      </w:pPr>
      <w:r>
        <w:t xml:space="preserve">Your management account password is displayed in the </w:t>
      </w:r>
      <w:r w:rsidRPr="003F0D9A">
        <w:rPr>
          <w:b/>
        </w:rPr>
        <w:t>Password</w:t>
      </w:r>
      <w:r>
        <w:t xml:space="preserve"> section of this page. Copy and paste it into a text document ready for when you configure the setup programs in this lab.</w:t>
      </w:r>
    </w:p>
    <w:p w:rsidR="003F0D9A" w:rsidRDefault="003F0D9A" w:rsidP="003F0D9A">
      <w:pPr>
        <w:pStyle w:val="ppListEnd"/>
      </w:pPr>
    </w:p>
    <w:p w:rsidR="008C2B79" w:rsidRDefault="008C2B79">
      <w:pPr>
        <w:spacing w:after="200"/>
        <w:rPr>
          <w:rFonts w:asciiTheme="majorHAnsi" w:eastAsiaTheme="majorEastAsia" w:hAnsiTheme="majorHAnsi" w:cstheme="majorBidi"/>
          <w:b/>
          <w:bCs/>
          <w:color w:val="365F91" w:themeColor="accent1" w:themeShade="BF"/>
          <w:sz w:val="28"/>
          <w:szCs w:val="28"/>
        </w:rPr>
      </w:pPr>
      <w:bookmarkStart w:id="1" w:name="Ex01"/>
      <w:r>
        <w:br w:type="page"/>
      </w:r>
    </w:p>
    <w:p w:rsidR="0056426F" w:rsidRDefault="0056426F" w:rsidP="001E5E42">
      <w:pPr>
        <w:pStyle w:val="Heading1"/>
      </w:pPr>
      <w:r w:rsidRPr="005F68AE">
        <w:lastRenderedPageBreak/>
        <w:t>Exercise 1</w:t>
      </w:r>
      <w:bookmarkEnd w:id="1"/>
      <w:r w:rsidRPr="005F68AE">
        <w:t xml:space="preserve">: </w:t>
      </w:r>
      <w:bookmarkEnd w:id="0"/>
      <w:r w:rsidR="00486FAA" w:rsidRPr="00486FAA">
        <w:t>Adding ACS as a Trusted Issuer</w:t>
      </w:r>
    </w:p>
    <w:p w:rsidR="0056426F" w:rsidRDefault="0056426F" w:rsidP="0056426F">
      <w:pPr>
        <w:pStyle w:val="ppBodyText"/>
      </w:pPr>
      <w:r>
        <w:t>In this exercise you</w:t>
      </w:r>
      <w:r w:rsidR="00661EC1">
        <w:t xml:space="preserve"> wi</w:t>
      </w:r>
      <w:r>
        <w:t>ll</w:t>
      </w:r>
      <w:r w:rsidR="0092528E">
        <w:t xml:space="preserve"> </w:t>
      </w:r>
      <w:r w:rsidR="000C5846">
        <w:t>start with a version of the a-Order application similar to that you used in previous labs</w:t>
      </w:r>
      <w:r w:rsidR="0092528E">
        <w:t>, and modify it to use Windows Azure AppFabric Access Control Service (ACS) as the trusted issuer and identity provider in addition to the Adatum federation provider and simulated issuer. The a-Order application authenticates through the Adatum federation provider. At the moment, the Adatum federation provider authenticates only through the Adatum simulated issuer, which not acts solely as an identity provider.</w:t>
      </w:r>
    </w:p>
    <w:p w:rsidR="0092528E" w:rsidRDefault="0092528E" w:rsidP="0056426F">
      <w:pPr>
        <w:pStyle w:val="ppBodyText"/>
      </w:pPr>
      <w:r>
        <w:t>In this first exercise you will configure ACS for use with the Adatum federation provider, and then modify the Adatum federation provider so that it trusts AC</w:t>
      </w:r>
      <w:r w:rsidR="00BA774B">
        <w:t>S</w:t>
      </w:r>
      <w:r>
        <w:t>. This will allow users to authenticate either through the Adatum simulated issuer, or by selecting a different identity provider that is supported by and exposed through ACS.</w:t>
      </w:r>
    </w:p>
    <w:p w:rsidR="0092528E" w:rsidRPr="0092528E" w:rsidRDefault="0092528E" w:rsidP="0092528E">
      <w:pPr>
        <w:pStyle w:val="ppFigure"/>
      </w:pPr>
      <w:r>
        <w:rPr>
          <w:noProof/>
          <w:lang w:val="en-GB" w:eastAsia="en-GB" w:bidi="ar-SA"/>
        </w:rPr>
        <w:drawing>
          <wp:inline distT="0" distB="0" distL="0" distR="0" wp14:anchorId="4627539F" wp14:editId="6DBFE1A3">
            <wp:extent cx="5220429" cy="3124636"/>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cstate="print"/>
                    <a:stretch>
                      <a:fillRect/>
                    </a:stretch>
                  </pic:blipFill>
                  <pic:spPr>
                    <a:xfrm>
                      <a:off x="0" y="0"/>
                      <a:ext cx="5220429" cy="3124636"/>
                    </a:xfrm>
                    <a:prstGeom prst="rect">
                      <a:avLst/>
                    </a:prstGeom>
                  </pic:spPr>
                </pic:pic>
              </a:graphicData>
            </a:graphic>
          </wp:inline>
        </w:drawing>
      </w:r>
    </w:p>
    <w:p w:rsidR="00A8787B" w:rsidRDefault="00A8787B" w:rsidP="00A8787B">
      <w:pPr>
        <w:pStyle w:val="ppBodyText"/>
        <w:numPr>
          <w:ilvl w:val="0"/>
          <w:numId w:val="0"/>
        </w:numPr>
      </w:pPr>
      <w:r>
        <w:t>This exercise contains the following tasks:</w:t>
      </w:r>
    </w:p>
    <w:p w:rsidR="00A8787B" w:rsidRDefault="00422BE3" w:rsidP="00D3669A">
      <w:pPr>
        <w:pStyle w:val="ppBulletList"/>
        <w:ind w:left="1037" w:hanging="360"/>
      </w:pPr>
      <w:hyperlink w:anchor="Ex01Task01" w:history="1">
        <w:r w:rsidR="00A8787B" w:rsidRPr="00AE640F">
          <w:rPr>
            <w:rStyle w:val="Hyperlink"/>
          </w:rPr>
          <w:t>Task 1</w:t>
        </w:r>
      </w:hyperlink>
      <w:r w:rsidR="00A8787B">
        <w:t xml:space="preserve">: </w:t>
      </w:r>
      <w:r w:rsidR="00D3669A" w:rsidRPr="00D3669A">
        <w:t xml:space="preserve">Configure ACS for the Adatum </w:t>
      </w:r>
      <w:r w:rsidR="00840533">
        <w:t>f</w:t>
      </w:r>
      <w:r w:rsidR="00D3669A" w:rsidRPr="00D3669A">
        <w:t xml:space="preserve">ederation </w:t>
      </w:r>
      <w:r w:rsidR="00840533">
        <w:t>p</w:t>
      </w:r>
      <w:r w:rsidR="00D3669A" w:rsidRPr="00D3669A">
        <w:t>rovider</w:t>
      </w:r>
      <w:r w:rsidR="00AE640F">
        <w:t>.</w:t>
      </w:r>
    </w:p>
    <w:p w:rsidR="00A8787B" w:rsidRDefault="00422BE3" w:rsidP="00840533">
      <w:pPr>
        <w:pStyle w:val="ppBulletList"/>
        <w:ind w:left="1037" w:hanging="360"/>
      </w:pPr>
      <w:hyperlink w:anchor="Ex01Task02" w:history="1">
        <w:r w:rsidR="00A8787B" w:rsidRPr="00AE640F">
          <w:rPr>
            <w:rStyle w:val="Hyperlink"/>
          </w:rPr>
          <w:t>Task 2</w:t>
        </w:r>
      </w:hyperlink>
      <w:r w:rsidR="00A8787B">
        <w:t>:</w:t>
      </w:r>
      <w:r w:rsidR="00A8787B" w:rsidRPr="00A8787B">
        <w:t xml:space="preserve"> </w:t>
      </w:r>
      <w:r w:rsidR="00840533" w:rsidRPr="00840533">
        <w:t xml:space="preserve">Modify the Adatum </w:t>
      </w:r>
      <w:r w:rsidR="00840533">
        <w:t>f</w:t>
      </w:r>
      <w:r w:rsidR="00840533" w:rsidRPr="00840533">
        <w:t xml:space="preserve">ederation </w:t>
      </w:r>
      <w:r w:rsidR="00840533">
        <w:t>p</w:t>
      </w:r>
      <w:r w:rsidR="00840533" w:rsidRPr="00840533">
        <w:t>rovider</w:t>
      </w:r>
      <w:r w:rsidR="00AE640F">
        <w:t>.</w:t>
      </w:r>
    </w:p>
    <w:p w:rsidR="00A8787B" w:rsidRDefault="00A8787B" w:rsidP="00DB330A">
      <w:pPr>
        <w:pStyle w:val="ppListEnd"/>
      </w:pPr>
    </w:p>
    <w:p w:rsidR="00A8787B" w:rsidRDefault="00D67162" w:rsidP="00A8787B">
      <w:pPr>
        <w:pStyle w:val="ppBodyText"/>
        <w:numPr>
          <w:ilvl w:val="0"/>
          <w:numId w:val="0"/>
        </w:numPr>
      </w:pPr>
      <w:r>
        <w:t>Y</w:t>
      </w:r>
      <w:r w:rsidR="00906317">
        <w:t>ou</w:t>
      </w:r>
      <w:r w:rsidR="00D1664C">
        <w:t xml:space="preserve"> should be able to complete </w:t>
      </w:r>
      <w:r w:rsidR="00906317">
        <w:t>t</w:t>
      </w:r>
      <w:r>
        <w:t>his exercise</w:t>
      </w:r>
      <w:r w:rsidR="00D1664C">
        <w:t xml:space="preserve"> in approximately </w:t>
      </w:r>
      <w:r w:rsidR="00733B32">
        <w:t>30</w:t>
      </w:r>
      <w:r w:rsidR="00D1664C">
        <w:t xml:space="preserve"> minutes.</w:t>
      </w:r>
    </w:p>
    <w:p w:rsidR="00D1664C" w:rsidRDefault="00D1664C" w:rsidP="00D1664C">
      <w:pPr>
        <w:pStyle w:val="Heading2"/>
      </w:pPr>
      <w:bookmarkStart w:id="2" w:name="Ex01Task01"/>
      <w:r>
        <w:t>Task 1</w:t>
      </w:r>
      <w:bookmarkEnd w:id="2"/>
      <w:r>
        <w:t xml:space="preserve">: </w:t>
      </w:r>
      <w:r w:rsidR="00EC632F">
        <w:t xml:space="preserve">Configure </w:t>
      </w:r>
      <w:r w:rsidR="00D3669A">
        <w:t xml:space="preserve">ACS for </w:t>
      </w:r>
      <w:r w:rsidR="00EC632F">
        <w:t>the Adatum Federation Provider</w:t>
      </w:r>
    </w:p>
    <w:p w:rsidR="006000F3" w:rsidRDefault="006000F3" w:rsidP="00D3669A">
      <w:pPr>
        <w:pStyle w:val="ppBodyText"/>
      </w:pPr>
      <w:r>
        <w:t>In this task you</w:t>
      </w:r>
      <w:r w:rsidR="00DA692A">
        <w:t xml:space="preserve"> wi</w:t>
      </w:r>
      <w:r>
        <w:t xml:space="preserve">ll </w:t>
      </w:r>
      <w:r w:rsidR="00D3669A">
        <w:t>c</w:t>
      </w:r>
      <w:r w:rsidR="00D3669A" w:rsidRPr="00D3669A">
        <w:t xml:space="preserve">onfigure </w:t>
      </w:r>
      <w:r w:rsidR="00D3669A">
        <w:t xml:space="preserve">ACS so that </w:t>
      </w:r>
      <w:r w:rsidR="00D3669A" w:rsidRPr="00D3669A">
        <w:t xml:space="preserve">the Adatum </w:t>
      </w:r>
      <w:r w:rsidR="00840533">
        <w:t>f</w:t>
      </w:r>
      <w:r w:rsidR="00D3669A" w:rsidRPr="00D3669A">
        <w:t xml:space="preserve">ederation </w:t>
      </w:r>
      <w:r w:rsidR="00840533">
        <w:t>p</w:t>
      </w:r>
      <w:r w:rsidR="00D3669A" w:rsidRPr="00D3669A">
        <w:t>rovider</w:t>
      </w:r>
      <w:r w:rsidR="00D3669A">
        <w:t xml:space="preserve"> is a relying party. ACS will use the Windows Live ID identity provider to authenticate users, and you will add rules to ACS that pass the required claims received from Windows Live ID through to the token that ACS will return to the</w:t>
      </w:r>
      <w:r w:rsidR="00D3669A" w:rsidRPr="00D3669A">
        <w:t xml:space="preserve"> Adatum </w:t>
      </w:r>
      <w:r w:rsidR="00840533">
        <w:t>f</w:t>
      </w:r>
      <w:r w:rsidR="00D3669A" w:rsidRPr="00D3669A">
        <w:t xml:space="preserve">ederation </w:t>
      </w:r>
      <w:r w:rsidR="00840533">
        <w:t>p</w:t>
      </w:r>
      <w:r w:rsidR="00D3669A" w:rsidRPr="00D3669A">
        <w:t>rovider</w:t>
      </w:r>
      <w:r w:rsidR="00D3669A">
        <w:t xml:space="preserve">. </w:t>
      </w:r>
    </w:p>
    <w:p w:rsidR="00DA692A" w:rsidRPr="0038153F" w:rsidRDefault="00DA692A" w:rsidP="00DA692A">
      <w:pPr>
        <w:pStyle w:val="ppProcedureStart"/>
      </w:pPr>
      <w:r>
        <w:t xml:space="preserve">To </w:t>
      </w:r>
      <w:r w:rsidR="00D3669A">
        <w:t>c</w:t>
      </w:r>
      <w:r w:rsidR="00D3669A" w:rsidRPr="00D3669A">
        <w:t xml:space="preserve">onfigure ACS for the Adatum </w:t>
      </w:r>
      <w:r w:rsidR="00840533">
        <w:t>f</w:t>
      </w:r>
      <w:r w:rsidR="00D3669A" w:rsidRPr="00D3669A">
        <w:t xml:space="preserve">ederation </w:t>
      </w:r>
      <w:r w:rsidR="00840533">
        <w:t>p</w:t>
      </w:r>
      <w:r w:rsidR="00D3669A" w:rsidRPr="00D3669A">
        <w:t>rovider</w:t>
      </w:r>
    </w:p>
    <w:p w:rsidR="006000F3" w:rsidRDefault="00570AE1" w:rsidP="00570AE1">
      <w:pPr>
        <w:pStyle w:val="ppNumberList"/>
      </w:pPr>
      <w:r>
        <w:lastRenderedPageBreak/>
        <w:t xml:space="preserve">Go to the Windows Azure Management Portal at </w:t>
      </w:r>
      <w:hyperlink r:id="rId24" w:history="1">
        <w:r w:rsidRPr="00570AE1">
          <w:rPr>
            <w:rStyle w:val="Hyperlink"/>
          </w:rPr>
          <w:t>https://windows.azure.com/</w:t>
        </w:r>
      </w:hyperlink>
      <w:r>
        <w:t xml:space="preserve"> and sign into your account. Then select </w:t>
      </w:r>
      <w:r w:rsidRPr="00570AE1">
        <w:rPr>
          <w:b/>
        </w:rPr>
        <w:t>Service Bus, Access Control &amp; Caching</w:t>
      </w:r>
      <w:r>
        <w:t xml:space="preserve"> in the lower section of the left pane and click </w:t>
      </w:r>
      <w:r w:rsidRPr="00570AE1">
        <w:rPr>
          <w:b/>
        </w:rPr>
        <w:t>Access Control</w:t>
      </w:r>
      <w:r>
        <w:t xml:space="preserve"> in the list of services in the </w:t>
      </w:r>
      <w:r w:rsidRPr="00570AE1">
        <w:rPr>
          <w:b/>
        </w:rPr>
        <w:t>AppFabric</w:t>
      </w:r>
      <w:r>
        <w:t xml:space="preserve"> tree.</w:t>
      </w:r>
    </w:p>
    <w:p w:rsidR="00570AE1" w:rsidRPr="00570AE1" w:rsidRDefault="00570AE1" w:rsidP="00570AE1">
      <w:pPr>
        <w:pStyle w:val="ppFigureIndent"/>
      </w:pPr>
      <w:r>
        <w:rPr>
          <w:noProof/>
          <w:lang w:val="en-GB" w:eastAsia="en-GB" w:bidi="ar-SA"/>
        </w:rPr>
        <w:drawing>
          <wp:inline distT="0" distB="0" distL="0" distR="0" wp14:anchorId="7540131D" wp14:editId="362A24C4">
            <wp:extent cx="5364000" cy="505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r:link="rId26" cstate="print"/>
                    <a:stretch>
                      <a:fillRect/>
                    </a:stretch>
                  </pic:blipFill>
                  <pic:spPr>
                    <a:xfrm>
                      <a:off x="0" y="0"/>
                      <a:ext cx="5364000" cy="5050800"/>
                    </a:xfrm>
                    <a:prstGeom prst="rect">
                      <a:avLst/>
                    </a:prstGeom>
                  </pic:spPr>
                </pic:pic>
              </a:graphicData>
            </a:graphic>
          </wp:inline>
        </w:drawing>
      </w:r>
    </w:p>
    <w:p w:rsidR="00570AE1" w:rsidRPr="00DA692A" w:rsidRDefault="0039055F" w:rsidP="00570AE1">
      <w:pPr>
        <w:pStyle w:val="ppNumberList"/>
      </w:pPr>
      <w:r>
        <w:t xml:space="preserve">Click the </w:t>
      </w:r>
      <w:r w:rsidRPr="0039055F">
        <w:rPr>
          <w:b/>
        </w:rPr>
        <w:t>New Namespace</w:t>
      </w:r>
      <w:r>
        <w:t xml:space="preserve"> icon at the top of the window and enter the name to use for your ACS namespace. This is the name you will enter into the </w:t>
      </w:r>
      <w:proofErr w:type="spellStart"/>
      <w:r>
        <w:t>Web.config</w:t>
      </w:r>
      <w:proofErr w:type="spellEnd"/>
      <w:r>
        <w:t xml:space="preserve"> files of your applications that use this ACS service</w:t>
      </w:r>
      <w:r w:rsidR="000C5846">
        <w:t xml:space="preserve"> (you may need to edit this value if the one you enter is not available). Then select a suitable geographical location from the </w:t>
      </w:r>
      <w:r w:rsidR="000C5846" w:rsidRPr="000C5846">
        <w:rPr>
          <w:b/>
        </w:rPr>
        <w:t>Country/Region</w:t>
      </w:r>
      <w:r w:rsidR="000C5846">
        <w:t xml:space="preserve"> drop-down list and click </w:t>
      </w:r>
      <w:r w:rsidR="000C5846" w:rsidRPr="000C5846">
        <w:rPr>
          <w:b/>
        </w:rPr>
        <w:t>Create Namespace</w:t>
      </w:r>
      <w:r w:rsidR="000C5846">
        <w:t>.</w:t>
      </w:r>
    </w:p>
    <w:p w:rsidR="0039055F" w:rsidRPr="0039055F" w:rsidRDefault="0039055F" w:rsidP="0039055F">
      <w:pPr>
        <w:pStyle w:val="ppFigureIndent"/>
      </w:pPr>
      <w:r>
        <w:rPr>
          <w:noProof/>
          <w:lang w:val="en-GB" w:eastAsia="en-GB" w:bidi="ar-SA"/>
        </w:rPr>
        <w:lastRenderedPageBreak/>
        <w:drawing>
          <wp:inline distT="0" distB="0" distL="0" distR="0" wp14:anchorId="09D135F8" wp14:editId="3A101880">
            <wp:extent cx="5716800" cy="253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cstate="print"/>
                    <a:stretch>
                      <a:fillRect/>
                    </a:stretch>
                  </pic:blipFill>
                  <pic:spPr>
                    <a:xfrm>
                      <a:off x="0" y="0"/>
                      <a:ext cx="5716800" cy="2534400"/>
                    </a:xfrm>
                    <a:prstGeom prst="rect">
                      <a:avLst/>
                    </a:prstGeom>
                  </pic:spPr>
                </pic:pic>
              </a:graphicData>
            </a:graphic>
          </wp:inline>
        </w:drawing>
      </w:r>
    </w:p>
    <w:p w:rsidR="00E972D5" w:rsidRDefault="0098273E" w:rsidP="00DB330A">
      <w:pPr>
        <w:pStyle w:val="ppNumberList"/>
      </w:pPr>
      <w:r>
        <w:t xml:space="preserve">Back in the main page wait </w:t>
      </w:r>
      <w:r w:rsidR="00684E26">
        <w:t xml:space="preserve">until the </w:t>
      </w:r>
      <w:r w:rsidR="00684E26" w:rsidRPr="00684E26">
        <w:rPr>
          <w:b/>
        </w:rPr>
        <w:t>Status</w:t>
      </w:r>
      <w:r w:rsidR="00684E26">
        <w:t xml:space="preserve"> column in the list of namespaces shows that the new namespace is </w:t>
      </w:r>
      <w:r>
        <w:t>active</w:t>
      </w:r>
      <w:r w:rsidR="00684E26">
        <w:t xml:space="preserve">. Then select it and click the Access Control Service icon at the top of the main window to </w:t>
      </w:r>
      <w:r w:rsidR="005229BA">
        <w:t>go to the Access Control administration pages.</w:t>
      </w:r>
    </w:p>
    <w:p w:rsidR="00684E26" w:rsidRPr="00684E26" w:rsidRDefault="00684E26" w:rsidP="00684E26">
      <w:pPr>
        <w:pStyle w:val="ppFigureIndent"/>
      </w:pPr>
      <w:r>
        <w:rPr>
          <w:noProof/>
          <w:lang w:val="en-GB" w:eastAsia="en-GB" w:bidi="ar-SA"/>
        </w:rPr>
        <w:drawing>
          <wp:inline distT="0" distB="0" distL="0" distR="0" wp14:anchorId="1688C330" wp14:editId="17B4D65E">
            <wp:extent cx="5457600" cy="24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57600" cy="2448000"/>
                    </a:xfrm>
                    <a:prstGeom prst="rect">
                      <a:avLst/>
                    </a:prstGeom>
                  </pic:spPr>
                </pic:pic>
              </a:graphicData>
            </a:graphic>
          </wp:inline>
        </w:drawing>
      </w:r>
    </w:p>
    <w:p w:rsidR="00D67162" w:rsidRDefault="005B2F09" w:rsidP="00DB330A">
      <w:pPr>
        <w:pStyle w:val="ppNumberList"/>
      </w:pPr>
      <w:r>
        <w:t xml:space="preserve">In the Access Control Service page, click </w:t>
      </w:r>
      <w:r w:rsidRPr="005B2F09">
        <w:rPr>
          <w:b/>
        </w:rPr>
        <w:t>Relying party applications</w:t>
      </w:r>
      <w:r>
        <w:t xml:space="preserve"> in the left pane or in the Getting Started section of the main page. </w:t>
      </w:r>
    </w:p>
    <w:p w:rsidR="005B2F09" w:rsidRPr="005B2F09" w:rsidRDefault="005B2F09" w:rsidP="005B2F09">
      <w:pPr>
        <w:pStyle w:val="ppFigureIndent"/>
      </w:pPr>
      <w:r>
        <w:rPr>
          <w:noProof/>
          <w:lang w:val="en-GB" w:eastAsia="en-GB" w:bidi="ar-SA"/>
        </w:rPr>
        <w:lastRenderedPageBreak/>
        <w:drawing>
          <wp:inline distT="0" distB="0" distL="0" distR="0" wp14:anchorId="0F908408" wp14:editId="3625DD01">
            <wp:extent cx="5687219" cy="4239217"/>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cstate="print"/>
                    <a:stretch>
                      <a:fillRect/>
                    </a:stretch>
                  </pic:blipFill>
                  <pic:spPr>
                    <a:xfrm>
                      <a:off x="0" y="0"/>
                      <a:ext cx="5687219" cy="4239217"/>
                    </a:xfrm>
                    <a:prstGeom prst="rect">
                      <a:avLst/>
                    </a:prstGeom>
                  </pic:spPr>
                </pic:pic>
              </a:graphicData>
            </a:graphic>
          </wp:inline>
        </w:drawing>
      </w:r>
    </w:p>
    <w:p w:rsidR="00D67162" w:rsidRDefault="00574751" w:rsidP="00DB330A">
      <w:pPr>
        <w:pStyle w:val="ppNumberList"/>
      </w:pPr>
      <w:r>
        <w:t xml:space="preserve">In the Relying Party Applications page click the </w:t>
      </w:r>
      <w:r w:rsidRPr="00574751">
        <w:rPr>
          <w:b/>
        </w:rPr>
        <w:t>Add</w:t>
      </w:r>
      <w:r>
        <w:t xml:space="preserve"> link.</w:t>
      </w:r>
    </w:p>
    <w:p w:rsidR="00694273" w:rsidRPr="00694273" w:rsidRDefault="00694273" w:rsidP="00694273">
      <w:pPr>
        <w:pStyle w:val="ppFigureIndent"/>
      </w:pPr>
      <w:r>
        <w:rPr>
          <w:noProof/>
          <w:lang w:val="en-GB" w:eastAsia="en-GB" w:bidi="ar-SA"/>
        </w:rPr>
        <w:lastRenderedPageBreak/>
        <w:drawing>
          <wp:inline distT="0" distB="0" distL="0" distR="0" wp14:anchorId="659C4EBF" wp14:editId="3885D7FE">
            <wp:extent cx="5688000" cy="423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3" cstate="print"/>
                    <a:stretch>
                      <a:fillRect/>
                    </a:stretch>
                  </pic:blipFill>
                  <pic:spPr>
                    <a:xfrm>
                      <a:off x="0" y="0"/>
                      <a:ext cx="5688000" cy="4237200"/>
                    </a:xfrm>
                    <a:prstGeom prst="rect">
                      <a:avLst/>
                    </a:prstGeom>
                  </pic:spPr>
                </pic:pic>
              </a:graphicData>
            </a:graphic>
          </wp:inline>
        </w:drawing>
      </w:r>
    </w:p>
    <w:p w:rsidR="005B2F09" w:rsidRDefault="00F31C8A" w:rsidP="00DB330A">
      <w:pPr>
        <w:pStyle w:val="ppNumberList"/>
      </w:pPr>
      <w:r>
        <w:t>Enter the following values in the Add Relying Party Application page:</w:t>
      </w:r>
    </w:p>
    <w:p w:rsidR="00F31C8A" w:rsidRDefault="00F31C8A" w:rsidP="00F31C8A">
      <w:pPr>
        <w:pStyle w:val="ppBulletListIndent"/>
      </w:pPr>
      <w:r>
        <w:t xml:space="preserve">Name: </w:t>
      </w:r>
      <w:r w:rsidRPr="00F31C8A">
        <w:rPr>
          <w:b/>
        </w:rPr>
        <w:t>Adatum.FederationProvider.Lab03.Ex01</w:t>
      </w:r>
    </w:p>
    <w:p w:rsidR="00F31C8A" w:rsidRDefault="00F31C8A" w:rsidP="00F31C8A">
      <w:pPr>
        <w:pStyle w:val="ppBulletListIndent"/>
      </w:pPr>
      <w:r>
        <w:t xml:space="preserve">Mode: </w:t>
      </w:r>
      <w:r w:rsidRPr="00F31C8A">
        <w:rPr>
          <w:b/>
        </w:rPr>
        <w:t>Enter settings manually</w:t>
      </w:r>
    </w:p>
    <w:p w:rsidR="00F31C8A" w:rsidRDefault="00F31C8A" w:rsidP="00F31C8A">
      <w:pPr>
        <w:pStyle w:val="ppBulletListIndent"/>
      </w:pPr>
      <w:r>
        <w:t xml:space="preserve">Realm: </w:t>
      </w:r>
      <w:r w:rsidRPr="00F31C8A">
        <w:rPr>
          <w:b/>
        </w:rPr>
        <w:t>https://localhost/Adatum.FederationProvider.Lab03.Ex01</w:t>
      </w:r>
    </w:p>
    <w:p w:rsidR="00F31C8A" w:rsidRDefault="00F31C8A" w:rsidP="00F31C8A">
      <w:pPr>
        <w:pStyle w:val="ppBulletListIndent"/>
      </w:pPr>
      <w:r>
        <w:t xml:space="preserve">Return URL: </w:t>
      </w:r>
      <w:r w:rsidRPr="00F31C8A">
        <w:rPr>
          <w:b/>
        </w:rPr>
        <w:t>https://localhost/Adatum.FederationProvider.Lab03.Ex01/Federation.aspx</w:t>
      </w:r>
    </w:p>
    <w:p w:rsidR="00F31C8A" w:rsidRPr="00F31C8A" w:rsidRDefault="00F31C8A" w:rsidP="00F31C8A">
      <w:pPr>
        <w:pStyle w:val="ppFigureIndent"/>
      </w:pPr>
      <w:r>
        <w:rPr>
          <w:noProof/>
          <w:lang w:val="en-GB" w:eastAsia="en-GB" w:bidi="ar-SA"/>
        </w:rPr>
        <w:lastRenderedPageBreak/>
        <w:drawing>
          <wp:inline distT="0" distB="0" distL="0" distR="0" wp14:anchorId="01BC069D" wp14:editId="2556789F">
            <wp:extent cx="5716800" cy="490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cstate="print"/>
                    <a:stretch>
                      <a:fillRect/>
                    </a:stretch>
                  </pic:blipFill>
                  <pic:spPr>
                    <a:xfrm>
                      <a:off x="0" y="0"/>
                      <a:ext cx="5716800" cy="4906800"/>
                    </a:xfrm>
                    <a:prstGeom prst="rect">
                      <a:avLst/>
                    </a:prstGeom>
                  </pic:spPr>
                </pic:pic>
              </a:graphicData>
            </a:graphic>
          </wp:inline>
        </w:drawing>
      </w:r>
    </w:p>
    <w:p w:rsidR="005B2F09" w:rsidRDefault="00F31C8A" w:rsidP="00DB330A">
      <w:pPr>
        <w:pStyle w:val="ppNumberList"/>
      </w:pPr>
      <w:r>
        <w:t xml:space="preserve">Leave the remainder of the settings at their default values and click </w:t>
      </w:r>
      <w:r w:rsidRPr="00F31C8A">
        <w:rPr>
          <w:b/>
        </w:rPr>
        <w:t>Save</w:t>
      </w:r>
      <w:r>
        <w:t xml:space="preserve"> to create the new relying party entry. You will see it in the list on the </w:t>
      </w:r>
      <w:r w:rsidR="00753CAC">
        <w:t>Relying Party Applications</w:t>
      </w:r>
      <w:r>
        <w:t xml:space="preserve"> page.</w:t>
      </w:r>
    </w:p>
    <w:p w:rsidR="00753CAC" w:rsidRPr="00753CAC" w:rsidRDefault="00753CAC" w:rsidP="00753CAC">
      <w:pPr>
        <w:pStyle w:val="ppFigureIndent"/>
      </w:pPr>
      <w:r>
        <w:rPr>
          <w:noProof/>
          <w:lang w:val="en-GB" w:eastAsia="en-GB" w:bidi="ar-SA"/>
        </w:rPr>
        <w:drawing>
          <wp:inline distT="0" distB="0" distL="0" distR="0" wp14:anchorId="015E3F77" wp14:editId="17B5583A">
            <wp:extent cx="5715798" cy="17337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r:link="rId37" cstate="print"/>
                    <a:stretch>
                      <a:fillRect/>
                    </a:stretch>
                  </pic:blipFill>
                  <pic:spPr>
                    <a:xfrm>
                      <a:off x="0" y="0"/>
                      <a:ext cx="5715798" cy="1733792"/>
                    </a:xfrm>
                    <a:prstGeom prst="rect">
                      <a:avLst/>
                    </a:prstGeom>
                  </pic:spPr>
                </pic:pic>
              </a:graphicData>
            </a:graphic>
          </wp:inline>
        </w:drawing>
      </w:r>
    </w:p>
    <w:p w:rsidR="005B2F09" w:rsidRDefault="00753CAC" w:rsidP="00DB330A">
      <w:pPr>
        <w:pStyle w:val="ppNumberList"/>
      </w:pPr>
      <w:r>
        <w:t xml:space="preserve">Adding a relying party with the default settings automatically adds the Windows Live ID identity provider to the configuration and creates a new default rule group. Select </w:t>
      </w:r>
      <w:r w:rsidRPr="00733B32">
        <w:rPr>
          <w:b/>
        </w:rPr>
        <w:t>Rule Groups</w:t>
      </w:r>
      <w:r>
        <w:t xml:space="preserve"> in the left pane of the window and click the new default rule group.</w:t>
      </w:r>
    </w:p>
    <w:p w:rsidR="00753CAC" w:rsidRPr="00753CAC" w:rsidRDefault="00753CAC" w:rsidP="00753CAC">
      <w:pPr>
        <w:pStyle w:val="ppFigureIndent"/>
      </w:pPr>
      <w:r>
        <w:rPr>
          <w:noProof/>
          <w:lang w:val="en-GB" w:eastAsia="en-GB" w:bidi="ar-SA"/>
        </w:rPr>
        <w:lastRenderedPageBreak/>
        <w:drawing>
          <wp:inline distT="0" distB="0" distL="0" distR="0" wp14:anchorId="2306720E" wp14:editId="49523EEA">
            <wp:extent cx="5716800" cy="262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6800" cy="2620800"/>
                    </a:xfrm>
                    <a:prstGeom prst="rect">
                      <a:avLst/>
                    </a:prstGeom>
                  </pic:spPr>
                </pic:pic>
              </a:graphicData>
            </a:graphic>
          </wp:inline>
        </w:drawing>
      </w:r>
    </w:p>
    <w:p w:rsidR="005B2F09" w:rsidRDefault="00753CAC" w:rsidP="00DB330A">
      <w:pPr>
        <w:pStyle w:val="ppNumberList"/>
      </w:pPr>
      <w:r>
        <w:t xml:space="preserve">In the Edit Rule Group page, click the </w:t>
      </w:r>
      <w:r w:rsidRPr="00753CAC">
        <w:rPr>
          <w:b/>
        </w:rPr>
        <w:t>Generate</w:t>
      </w:r>
      <w:r>
        <w:t xml:space="preserve"> link to generate a default rule for this rule group.</w:t>
      </w:r>
    </w:p>
    <w:p w:rsidR="00753CAC" w:rsidRPr="00753CAC" w:rsidRDefault="00753CAC" w:rsidP="00753CAC">
      <w:pPr>
        <w:pStyle w:val="ppFigureIndent"/>
      </w:pPr>
      <w:r>
        <w:rPr>
          <w:noProof/>
          <w:lang w:val="en-GB" w:eastAsia="en-GB" w:bidi="ar-SA"/>
        </w:rPr>
        <w:drawing>
          <wp:inline distT="0" distB="0" distL="0" distR="0" wp14:anchorId="73448590" wp14:editId="26C4D2C9">
            <wp:extent cx="5715798" cy="426779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r:link="rId40" cstate="print"/>
                    <a:stretch>
                      <a:fillRect/>
                    </a:stretch>
                  </pic:blipFill>
                  <pic:spPr>
                    <a:xfrm>
                      <a:off x="0" y="0"/>
                      <a:ext cx="5715798" cy="4267796"/>
                    </a:xfrm>
                    <a:prstGeom prst="rect">
                      <a:avLst/>
                    </a:prstGeom>
                  </pic:spPr>
                </pic:pic>
              </a:graphicData>
            </a:graphic>
          </wp:inline>
        </w:drawing>
      </w:r>
    </w:p>
    <w:p w:rsidR="005B2F09" w:rsidRDefault="00753CAC" w:rsidP="00DB330A">
      <w:pPr>
        <w:pStyle w:val="ppNumberList"/>
      </w:pPr>
      <w:r>
        <w:t xml:space="preserve">This displays the Generate Rules page where you specify which of the configured identity providers you want to create the rules for. Windows Live ID is already selected, so just click </w:t>
      </w:r>
      <w:r w:rsidRPr="00970D44">
        <w:rPr>
          <w:b/>
        </w:rPr>
        <w:t>Generate</w:t>
      </w:r>
      <w:r>
        <w:t xml:space="preserve">. </w:t>
      </w:r>
    </w:p>
    <w:p w:rsidR="00753CAC" w:rsidRPr="00753CAC" w:rsidRDefault="00753CAC" w:rsidP="00753CAC">
      <w:pPr>
        <w:pStyle w:val="ppFigureIndent"/>
      </w:pPr>
      <w:r>
        <w:rPr>
          <w:noProof/>
          <w:lang w:val="en-GB" w:eastAsia="en-GB" w:bidi="ar-SA"/>
        </w:rPr>
        <w:lastRenderedPageBreak/>
        <w:drawing>
          <wp:inline distT="0" distB="0" distL="0" distR="0" wp14:anchorId="67D72B07" wp14:editId="449AACB8">
            <wp:extent cx="5364000" cy="325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r:link="rId42" cstate="print"/>
                    <a:stretch>
                      <a:fillRect/>
                    </a:stretch>
                  </pic:blipFill>
                  <pic:spPr>
                    <a:xfrm>
                      <a:off x="0" y="0"/>
                      <a:ext cx="5364000" cy="3258000"/>
                    </a:xfrm>
                    <a:prstGeom prst="rect">
                      <a:avLst/>
                    </a:prstGeom>
                  </pic:spPr>
                </pic:pic>
              </a:graphicData>
            </a:graphic>
          </wp:inline>
        </w:drawing>
      </w:r>
    </w:p>
    <w:p w:rsidR="00753CAC" w:rsidRDefault="00970D44" w:rsidP="00DB330A">
      <w:pPr>
        <w:pStyle w:val="ppNumberList"/>
      </w:pPr>
      <w:r>
        <w:t xml:space="preserve">The new rule named </w:t>
      </w:r>
      <w:proofErr w:type="spellStart"/>
      <w:r w:rsidRPr="00970D44">
        <w:rPr>
          <w:b/>
        </w:rPr>
        <w:t>nameidentifier</w:t>
      </w:r>
      <w:proofErr w:type="spellEnd"/>
      <w:r>
        <w:t xml:space="preserve"> is shown in the list of rules. This is a pass-through rule that </w:t>
      </w:r>
      <w:r w:rsidR="00733B32">
        <w:t>copies</w:t>
      </w:r>
      <w:r>
        <w:t xml:space="preserve"> the value of the </w:t>
      </w:r>
      <w:proofErr w:type="spellStart"/>
      <w:r w:rsidRPr="00970D44">
        <w:rPr>
          <w:b/>
        </w:rPr>
        <w:t>nameidentifier</w:t>
      </w:r>
      <w:proofErr w:type="spellEnd"/>
      <w:r>
        <w:t xml:space="preserve"> claim received from the identity provider into the token that ACS will return to the relying party.</w:t>
      </w:r>
      <w:r w:rsidR="00831646">
        <w:t xml:space="preserve"> You need to add another rule, so click the </w:t>
      </w:r>
      <w:r w:rsidR="00831646" w:rsidRPr="00831646">
        <w:rPr>
          <w:b/>
        </w:rPr>
        <w:t>Add</w:t>
      </w:r>
      <w:r w:rsidR="00831646">
        <w:t xml:space="preserve"> link above the list of rules.</w:t>
      </w:r>
    </w:p>
    <w:p w:rsidR="00970D44" w:rsidRPr="00970D44" w:rsidRDefault="00970D44" w:rsidP="00970D44">
      <w:pPr>
        <w:pStyle w:val="ppFigureIndent"/>
      </w:pPr>
      <w:r>
        <w:rPr>
          <w:noProof/>
          <w:lang w:val="en-GB" w:eastAsia="en-GB" w:bidi="ar-SA"/>
        </w:rPr>
        <w:drawing>
          <wp:inline distT="0" distB="0" distL="0" distR="0" wp14:anchorId="7CE0EE60" wp14:editId="5C25C96A">
            <wp:extent cx="5715798" cy="1066949"/>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44" cstate="print"/>
                    <a:stretch>
                      <a:fillRect/>
                    </a:stretch>
                  </pic:blipFill>
                  <pic:spPr>
                    <a:xfrm>
                      <a:off x="0" y="0"/>
                      <a:ext cx="5715798" cy="1066949"/>
                    </a:xfrm>
                    <a:prstGeom prst="rect">
                      <a:avLst/>
                    </a:prstGeom>
                  </pic:spPr>
                </pic:pic>
              </a:graphicData>
            </a:graphic>
          </wp:inline>
        </w:drawing>
      </w:r>
    </w:p>
    <w:p w:rsidR="00753CAC" w:rsidRDefault="00DA582C" w:rsidP="00DB330A">
      <w:pPr>
        <w:pStyle w:val="ppNumberList"/>
      </w:pPr>
      <w:r>
        <w:t xml:space="preserve">The a-Order application requires a claim that is the name of the authenticated user. Windows Live ID does not disclose the user name, so </w:t>
      </w:r>
      <w:r w:rsidR="00370DF3">
        <w:t xml:space="preserve">for this exercise </w:t>
      </w:r>
      <w:r>
        <w:t xml:space="preserve">you will use the </w:t>
      </w:r>
      <w:proofErr w:type="spellStart"/>
      <w:r w:rsidRPr="00DA582C">
        <w:rPr>
          <w:b/>
        </w:rPr>
        <w:t>nameidentifier</w:t>
      </w:r>
      <w:proofErr w:type="spellEnd"/>
      <w:r>
        <w:t xml:space="preserve"> value </w:t>
      </w:r>
      <w:r w:rsidR="00370DF3">
        <w:t>to populate the</w:t>
      </w:r>
      <w:r>
        <w:t xml:space="preserve"> </w:t>
      </w:r>
      <w:r w:rsidRPr="00370DF3">
        <w:rPr>
          <w:b/>
        </w:rPr>
        <w:t>name</w:t>
      </w:r>
      <w:r w:rsidR="00370DF3">
        <w:t xml:space="preserve"> claim</w:t>
      </w:r>
      <w:r>
        <w:t>. Select or enter the following values in the Add Claim Rule page:</w:t>
      </w:r>
    </w:p>
    <w:p w:rsidR="00DA582C" w:rsidRDefault="00DA582C" w:rsidP="00DA582C">
      <w:pPr>
        <w:pStyle w:val="ppBulletListIndent"/>
      </w:pPr>
      <w:r>
        <w:t xml:space="preserve">Identity Provider: </w:t>
      </w:r>
      <w:r w:rsidRPr="00DA582C">
        <w:rPr>
          <w:b/>
        </w:rPr>
        <w:t>Windows Live ID</w:t>
      </w:r>
    </w:p>
    <w:p w:rsidR="00DA582C" w:rsidRPr="00DA582C" w:rsidRDefault="00DA582C" w:rsidP="00DA582C">
      <w:pPr>
        <w:pStyle w:val="ppBulletListIndent"/>
      </w:pPr>
      <w:r>
        <w:t xml:space="preserve">Input claim type: </w:t>
      </w:r>
      <w:r>
        <w:rPr>
          <w:b/>
        </w:rPr>
        <w:t xml:space="preserve">Select Type </w:t>
      </w:r>
      <w:r w:rsidRPr="00DA582C">
        <w:t xml:space="preserve">and </w:t>
      </w:r>
      <w:r w:rsidR="00FD7196">
        <w:t xml:space="preserve">then </w:t>
      </w:r>
      <w:r w:rsidRPr="00DA582C">
        <w:t xml:space="preserve">select the </w:t>
      </w:r>
      <w:r>
        <w:t xml:space="preserve">claim type </w:t>
      </w:r>
      <w:r w:rsidR="00FD7196" w:rsidRPr="00FD7196">
        <w:rPr>
          <w:b/>
        </w:rPr>
        <w:t>http://schemas.xmlsoap.org/ws/2005/05/identity/claims/nameidentifier</w:t>
      </w:r>
    </w:p>
    <w:p w:rsidR="00DA582C" w:rsidRPr="00DA582C" w:rsidRDefault="00DA582C" w:rsidP="00DA582C">
      <w:pPr>
        <w:pStyle w:val="ppBulletListIndent"/>
      </w:pPr>
      <w:r w:rsidRPr="00DA582C">
        <w:t>Input claim value:</w:t>
      </w:r>
      <w:r>
        <w:rPr>
          <w:b/>
        </w:rPr>
        <w:t xml:space="preserve"> Any</w:t>
      </w:r>
    </w:p>
    <w:p w:rsidR="00DA582C" w:rsidRPr="00FD7196" w:rsidRDefault="00FD7196" w:rsidP="00DA582C">
      <w:pPr>
        <w:pStyle w:val="ppBulletListIndent"/>
      </w:pPr>
      <w:r>
        <w:t xml:space="preserve">Output claim type: </w:t>
      </w:r>
      <w:r>
        <w:rPr>
          <w:b/>
        </w:rPr>
        <w:t xml:space="preserve">Select Type </w:t>
      </w:r>
      <w:r w:rsidRPr="00DA582C">
        <w:t xml:space="preserve">and </w:t>
      </w:r>
      <w:r>
        <w:t xml:space="preserve">then </w:t>
      </w:r>
      <w:r w:rsidRPr="00DA582C">
        <w:t xml:space="preserve">select the </w:t>
      </w:r>
      <w:r>
        <w:t xml:space="preserve">claim type </w:t>
      </w:r>
      <w:r w:rsidRPr="00FD7196">
        <w:rPr>
          <w:b/>
        </w:rPr>
        <w:t>http://schemas.xmlsoap.org/ws/2005/05/identity/claims/name</w:t>
      </w:r>
    </w:p>
    <w:p w:rsidR="00FD7196" w:rsidRDefault="00FD7196" w:rsidP="00DA582C">
      <w:pPr>
        <w:pStyle w:val="ppBulletListIndent"/>
        <w:rPr>
          <w:b/>
        </w:rPr>
      </w:pPr>
      <w:r w:rsidRPr="00FD7196">
        <w:t xml:space="preserve">Output claim value: </w:t>
      </w:r>
      <w:r w:rsidRPr="00FD7196">
        <w:rPr>
          <w:b/>
        </w:rPr>
        <w:t>Pass though the input claim value</w:t>
      </w:r>
    </w:p>
    <w:p w:rsidR="0025745F" w:rsidRPr="0025745F" w:rsidRDefault="0025745F" w:rsidP="0025745F">
      <w:pPr>
        <w:pStyle w:val="ppBulletListIndent"/>
      </w:pPr>
      <w:r w:rsidRPr="0025745F">
        <w:t xml:space="preserve">Description: </w:t>
      </w:r>
      <w:r w:rsidRPr="0025745F">
        <w:rPr>
          <w:b/>
        </w:rPr>
        <w:t>Pass "</w:t>
      </w:r>
      <w:proofErr w:type="spellStart"/>
      <w:r w:rsidRPr="0025745F">
        <w:rPr>
          <w:b/>
        </w:rPr>
        <w:t>nameidentifier</w:t>
      </w:r>
      <w:proofErr w:type="spellEnd"/>
      <w:r w:rsidRPr="0025745F">
        <w:rPr>
          <w:b/>
        </w:rPr>
        <w:t>" value as "name" claim.</w:t>
      </w:r>
    </w:p>
    <w:p w:rsidR="00DA582C" w:rsidRPr="00DA582C" w:rsidRDefault="00DA582C" w:rsidP="00DA582C">
      <w:pPr>
        <w:pStyle w:val="ppFigureIndent"/>
      </w:pPr>
      <w:r>
        <w:rPr>
          <w:noProof/>
          <w:lang w:val="en-GB" w:eastAsia="en-GB" w:bidi="ar-SA"/>
        </w:rPr>
        <w:lastRenderedPageBreak/>
        <w:drawing>
          <wp:inline distT="0" distB="0" distL="0" distR="0" wp14:anchorId="30ACE0F8" wp14:editId="733F4E6D">
            <wp:extent cx="5715797" cy="7201906"/>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5797" cy="7201906"/>
                    </a:xfrm>
                    <a:prstGeom prst="rect">
                      <a:avLst/>
                    </a:prstGeom>
                  </pic:spPr>
                </pic:pic>
              </a:graphicData>
            </a:graphic>
          </wp:inline>
        </w:drawing>
      </w:r>
    </w:p>
    <w:p w:rsidR="00753CAC" w:rsidRDefault="0025745F" w:rsidP="00DB330A">
      <w:pPr>
        <w:pStyle w:val="ppNumberList"/>
      </w:pPr>
      <w:r>
        <w:t xml:space="preserve">Click </w:t>
      </w:r>
      <w:r w:rsidRPr="0025745F">
        <w:rPr>
          <w:b/>
        </w:rPr>
        <w:t>Save</w:t>
      </w:r>
      <w:r>
        <w:t>. The new rule appears in the list in the Edit Rule Group page.</w:t>
      </w:r>
      <w:r w:rsidR="00CC4A4A">
        <w:t xml:space="preserve"> Click the </w:t>
      </w:r>
      <w:r w:rsidR="00CC4A4A" w:rsidRPr="00733B32">
        <w:rPr>
          <w:b/>
        </w:rPr>
        <w:t>Save</w:t>
      </w:r>
      <w:r w:rsidR="00CC4A4A">
        <w:t xml:space="preserve"> button above the list to update the rule group with the new rules.</w:t>
      </w:r>
    </w:p>
    <w:p w:rsidR="0025745F" w:rsidRPr="0025745F" w:rsidRDefault="0025745F" w:rsidP="0025745F">
      <w:pPr>
        <w:pStyle w:val="ppFigureIndent"/>
      </w:pPr>
      <w:r>
        <w:rPr>
          <w:noProof/>
          <w:lang w:val="en-GB" w:eastAsia="en-GB" w:bidi="ar-SA"/>
        </w:rPr>
        <w:lastRenderedPageBreak/>
        <w:drawing>
          <wp:inline distT="0" distB="0" distL="0" distR="0" wp14:anchorId="5EB09E9C" wp14:editId="38C1BFFB">
            <wp:extent cx="5716800" cy="363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16800" cy="3639600"/>
                    </a:xfrm>
                    <a:prstGeom prst="rect">
                      <a:avLst/>
                    </a:prstGeom>
                  </pic:spPr>
                </pic:pic>
              </a:graphicData>
            </a:graphic>
          </wp:inline>
        </w:drawing>
      </w:r>
    </w:p>
    <w:p w:rsidR="00753CAC" w:rsidRDefault="000F6757" w:rsidP="000F6757">
      <w:pPr>
        <w:pStyle w:val="ppNoteIndent"/>
      </w:pPr>
      <w:r>
        <w:t>You have now completed configuration of ACS, but before you close the portal you must find the thumbprint value of the token signing certificate, which your application requires for checking the signature of the token to ensure it is valid and has not been tampered with.</w:t>
      </w:r>
    </w:p>
    <w:p w:rsidR="000F6757" w:rsidRDefault="000F6757" w:rsidP="00DB330A">
      <w:pPr>
        <w:pStyle w:val="ppNumberList"/>
      </w:pPr>
      <w:r>
        <w:t xml:space="preserve">In the Access Control Service page, click the </w:t>
      </w:r>
      <w:r w:rsidRPr="000F6757">
        <w:rPr>
          <w:b/>
        </w:rPr>
        <w:t>Certificates and keys</w:t>
      </w:r>
      <w:r>
        <w:t xml:space="preserve"> link in the left of the window to show the list of installed certificates. </w:t>
      </w:r>
      <w:r w:rsidR="001D0119">
        <w:t xml:space="preserve">Click the </w:t>
      </w:r>
      <w:r w:rsidR="001D0119" w:rsidRPr="00CA1B50">
        <w:rPr>
          <w:b/>
        </w:rPr>
        <w:t>Service Namespace</w:t>
      </w:r>
      <w:r w:rsidR="001D0119">
        <w:t xml:space="preserve"> link for the </w:t>
      </w:r>
      <w:r w:rsidR="001D0119" w:rsidRPr="00CA1B50">
        <w:rPr>
          <w:b/>
        </w:rPr>
        <w:t>X.509 Certificate</w:t>
      </w:r>
      <w:r w:rsidR="001D0119">
        <w:t xml:space="preserve"> item.</w:t>
      </w:r>
    </w:p>
    <w:p w:rsidR="000F6757" w:rsidRPr="000F6757" w:rsidRDefault="000F6757" w:rsidP="000F6757">
      <w:pPr>
        <w:pStyle w:val="ppFigureIndent"/>
      </w:pPr>
      <w:r>
        <w:rPr>
          <w:noProof/>
          <w:lang w:val="en-GB" w:eastAsia="en-GB" w:bidi="ar-SA"/>
        </w:rPr>
        <w:drawing>
          <wp:inline distT="0" distB="0" distL="0" distR="0" wp14:anchorId="7BEEDCF1" wp14:editId="159F04D0">
            <wp:extent cx="5716800" cy="259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cstate="print"/>
                    <a:stretch>
                      <a:fillRect/>
                    </a:stretch>
                  </pic:blipFill>
                  <pic:spPr>
                    <a:xfrm>
                      <a:off x="0" y="0"/>
                      <a:ext cx="5716800" cy="2599200"/>
                    </a:xfrm>
                    <a:prstGeom prst="rect">
                      <a:avLst/>
                    </a:prstGeom>
                  </pic:spPr>
                </pic:pic>
              </a:graphicData>
            </a:graphic>
          </wp:inline>
        </w:drawing>
      </w:r>
    </w:p>
    <w:p w:rsidR="00CA1B50" w:rsidRDefault="0040068C" w:rsidP="00DB330A">
      <w:pPr>
        <w:pStyle w:val="ppNumberList"/>
      </w:pPr>
      <w:r>
        <w:t>The Edit Token Signing Certificate or Key page opens. It shows information about the certificate</w:t>
      </w:r>
      <w:r w:rsidR="00644F77">
        <w:t xml:space="preserve"> that ACS automatically configured for the namespace you added at the start of this task</w:t>
      </w:r>
      <w:r>
        <w:t xml:space="preserve">. </w:t>
      </w:r>
      <w:r w:rsidR="00CA1B50">
        <w:t xml:space="preserve">This is the certificate </w:t>
      </w:r>
      <w:r w:rsidR="00CA1B50">
        <w:lastRenderedPageBreak/>
        <w:t xml:space="preserve">used to sign the tokens sent from ACS to your </w:t>
      </w:r>
      <w:r w:rsidR="00244D9C">
        <w:t xml:space="preserve">relying party </w:t>
      </w:r>
      <w:r w:rsidR="00CA1B50">
        <w:t xml:space="preserve">application. </w:t>
      </w:r>
      <w:r>
        <w:t>Make a note of the value of the thumbprint of this certificate. You can select it, copy it to the clipboard, and paste it into a new text document for use when you configure your applications.</w:t>
      </w:r>
      <w:r w:rsidR="00CA1B50">
        <w:t xml:space="preserve"> </w:t>
      </w:r>
    </w:p>
    <w:p w:rsidR="00CA1B50" w:rsidRPr="00CA1B50" w:rsidRDefault="00CA1B50" w:rsidP="00CA1B50">
      <w:pPr>
        <w:pStyle w:val="ppFigureIndent"/>
      </w:pPr>
      <w:r>
        <w:rPr>
          <w:noProof/>
          <w:lang w:val="en-GB" w:eastAsia="en-GB" w:bidi="ar-SA"/>
        </w:rPr>
        <w:drawing>
          <wp:inline distT="0" distB="0" distL="0" distR="0" wp14:anchorId="10884B66" wp14:editId="57C1457F">
            <wp:extent cx="5715798" cy="37629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r:link="rId50" cstate="print"/>
                    <a:stretch>
                      <a:fillRect/>
                    </a:stretch>
                  </pic:blipFill>
                  <pic:spPr>
                    <a:xfrm>
                      <a:off x="0" y="0"/>
                      <a:ext cx="5715798" cy="3762900"/>
                    </a:xfrm>
                    <a:prstGeom prst="rect">
                      <a:avLst/>
                    </a:prstGeom>
                  </pic:spPr>
                </pic:pic>
              </a:graphicData>
            </a:graphic>
          </wp:inline>
        </w:drawing>
      </w:r>
    </w:p>
    <w:p w:rsidR="00753CAC" w:rsidRDefault="0040068C" w:rsidP="00DB330A">
      <w:pPr>
        <w:pStyle w:val="ppNumberList"/>
      </w:pPr>
      <w:r>
        <w:t xml:space="preserve">Click the </w:t>
      </w:r>
      <w:r w:rsidRPr="0040068C">
        <w:rPr>
          <w:b/>
        </w:rPr>
        <w:t>Sign Out</w:t>
      </w:r>
      <w:r>
        <w:t xml:space="preserve"> link at the top of the portal window. </w:t>
      </w:r>
    </w:p>
    <w:p w:rsidR="006000F3" w:rsidRDefault="006000F3" w:rsidP="00DB330A">
      <w:pPr>
        <w:pStyle w:val="ppListEnd"/>
      </w:pPr>
    </w:p>
    <w:p w:rsidR="006D5651" w:rsidRPr="006D5651" w:rsidRDefault="006D5651" w:rsidP="006D5651">
      <w:pPr>
        <w:pStyle w:val="ppBodyText"/>
      </w:pPr>
      <w:r>
        <w:t>You have now completed this task</w:t>
      </w:r>
      <w:r w:rsidR="0040068C">
        <w:t xml:space="preserve">. You have configured ACS as a token issuer (STS) that uses Windows Live ID as the identity provider, and configured the Adatum </w:t>
      </w:r>
      <w:r w:rsidR="00840533">
        <w:t>f</w:t>
      </w:r>
      <w:r w:rsidR="0040068C">
        <w:t>ederat</w:t>
      </w:r>
      <w:r w:rsidR="00EC632F">
        <w:t xml:space="preserve">ion </w:t>
      </w:r>
      <w:r w:rsidR="00840533">
        <w:t>p</w:t>
      </w:r>
      <w:r w:rsidR="00EC632F">
        <w:t>rovider</w:t>
      </w:r>
      <w:r w:rsidR="0040068C">
        <w:t xml:space="preserve"> as a relying party. In the next task you will modify the Adatum </w:t>
      </w:r>
      <w:r w:rsidR="00840533">
        <w:t>f</w:t>
      </w:r>
      <w:r w:rsidR="0040068C">
        <w:t>ederat</w:t>
      </w:r>
      <w:r w:rsidR="00EC632F">
        <w:t xml:space="preserve">ion </w:t>
      </w:r>
      <w:r w:rsidR="00840533">
        <w:t>p</w:t>
      </w:r>
      <w:r w:rsidR="00EC632F">
        <w:t>rovider</w:t>
      </w:r>
      <w:r w:rsidR="0040068C">
        <w:t xml:space="preserve"> so that it can use the token received from ACS to authenticate users for the a-Order application.</w:t>
      </w:r>
    </w:p>
    <w:p w:rsidR="00D1664C" w:rsidRDefault="00D1664C" w:rsidP="00D1664C">
      <w:pPr>
        <w:pStyle w:val="Heading2"/>
      </w:pPr>
      <w:bookmarkStart w:id="3" w:name="Ex01Task02"/>
      <w:r w:rsidRPr="00A8787B">
        <w:t>Task 2</w:t>
      </w:r>
      <w:bookmarkEnd w:id="3"/>
      <w:r>
        <w:t>:</w:t>
      </w:r>
      <w:r w:rsidRPr="00A8787B">
        <w:t xml:space="preserve"> </w:t>
      </w:r>
      <w:r w:rsidR="003A58F0">
        <w:t>M</w:t>
      </w:r>
      <w:r w:rsidR="003A58F0" w:rsidRPr="003A58F0">
        <w:t>odify the Adatum Federation Provider</w:t>
      </w:r>
    </w:p>
    <w:p w:rsidR="00D1664C" w:rsidRDefault="005556EF" w:rsidP="005556EF">
      <w:pPr>
        <w:pStyle w:val="ppBodyText"/>
      </w:pPr>
      <w:r w:rsidRPr="005556EF">
        <w:t>In th</w:t>
      </w:r>
      <w:r>
        <w:t>is</w:t>
      </w:r>
      <w:r w:rsidRPr="005556EF">
        <w:t xml:space="preserve"> task you will </w:t>
      </w:r>
      <w:r w:rsidR="00BA774B">
        <w:t>modify the Adatum federation provider so that it trusts ACS. This will allow users to authenticate either through the Adatum simulated issuer, or by selecting a different identity provider that is supported by and exposed through ACS</w:t>
      </w:r>
      <w:r w:rsidR="00CA6B1F">
        <w:t>.</w:t>
      </w:r>
    </w:p>
    <w:p w:rsidR="005556EF" w:rsidRDefault="005556EF" w:rsidP="005556EF">
      <w:pPr>
        <w:pStyle w:val="ppProcedureStart"/>
      </w:pPr>
      <w:r>
        <w:t xml:space="preserve">To </w:t>
      </w:r>
      <w:r w:rsidR="003A58F0" w:rsidRPr="003A58F0">
        <w:t xml:space="preserve">modify the Adatum </w:t>
      </w:r>
      <w:r w:rsidR="00840533">
        <w:t>f</w:t>
      </w:r>
      <w:r w:rsidR="003A58F0" w:rsidRPr="003A58F0">
        <w:t xml:space="preserve">ederation </w:t>
      </w:r>
      <w:r w:rsidR="00840533">
        <w:t>p</w:t>
      </w:r>
      <w:r w:rsidR="003A58F0" w:rsidRPr="003A58F0">
        <w:t>rovider</w:t>
      </w:r>
    </w:p>
    <w:p w:rsidR="00570AE1" w:rsidRPr="007A72CE" w:rsidRDefault="00570AE1" w:rsidP="00570AE1">
      <w:pPr>
        <w:pStyle w:val="ppNumberList"/>
      </w:pPr>
      <w:r>
        <w:t>Start Visual Studio as an administrator and o</w:t>
      </w:r>
      <w:r w:rsidRPr="007A72CE">
        <w:t xml:space="preserve">pen the solution named </w:t>
      </w:r>
      <w:r w:rsidRPr="00611589">
        <w:rPr>
          <w:b/>
        </w:rPr>
        <w:t>Lab0</w:t>
      </w:r>
      <w:r>
        <w:rPr>
          <w:b/>
        </w:rPr>
        <w:t>3</w:t>
      </w:r>
      <w:r w:rsidRPr="00611589">
        <w:rPr>
          <w:b/>
        </w:rPr>
        <w:t>.Ex01.sln</w:t>
      </w:r>
      <w:r w:rsidRPr="007A72CE">
        <w:t xml:space="preserve"> from the </w:t>
      </w:r>
      <w:r w:rsidRPr="00611589">
        <w:rPr>
          <w:b/>
        </w:rPr>
        <w:t>Lab0</w:t>
      </w:r>
      <w:r>
        <w:rPr>
          <w:b/>
        </w:rPr>
        <w:t>3</w:t>
      </w:r>
      <w:r w:rsidRPr="00611589">
        <w:rPr>
          <w:b/>
        </w:rPr>
        <w:t>-</w:t>
      </w:r>
      <w:r>
        <w:rPr>
          <w:b/>
        </w:rPr>
        <w:t>ACS</w:t>
      </w:r>
      <w:r w:rsidRPr="00611589">
        <w:rPr>
          <w:b/>
        </w:rPr>
        <w:t xml:space="preserve">\Source\Ex01\Begin </w:t>
      </w:r>
      <w:r w:rsidRPr="007A72CE">
        <w:t>folder.</w:t>
      </w:r>
    </w:p>
    <w:p w:rsidR="00FB3349" w:rsidRDefault="00FB3349" w:rsidP="00FB3349">
      <w:pPr>
        <w:pStyle w:val="ppNumberList"/>
        <w:rPr>
          <w:bCs/>
        </w:rPr>
      </w:pPr>
      <w:r>
        <w:rPr>
          <w:bCs/>
        </w:rPr>
        <w:t xml:space="preserve">In Solution Explorer expand the </w:t>
      </w:r>
      <w:r w:rsidRPr="00FB3349">
        <w:rPr>
          <w:b/>
          <w:bCs/>
        </w:rPr>
        <w:t>Adatum.FederationProvider.Lab03.Ex01</w:t>
      </w:r>
      <w:r>
        <w:rPr>
          <w:bCs/>
        </w:rPr>
        <w:t xml:space="preserve"> project item and double-click the file </w:t>
      </w:r>
      <w:proofErr w:type="spellStart"/>
      <w:r w:rsidRPr="00FB3349">
        <w:rPr>
          <w:b/>
          <w:bCs/>
        </w:rPr>
        <w:t>Web.config</w:t>
      </w:r>
      <w:proofErr w:type="spellEnd"/>
      <w:r>
        <w:rPr>
          <w:bCs/>
        </w:rPr>
        <w:t xml:space="preserve"> to open it in the Visual Studio editor.</w:t>
      </w:r>
    </w:p>
    <w:p w:rsidR="00244D9C" w:rsidRDefault="00244D9C" w:rsidP="00FB3349">
      <w:pPr>
        <w:pStyle w:val="ppNumberList"/>
        <w:rPr>
          <w:bCs/>
        </w:rPr>
      </w:pPr>
      <w:r>
        <w:rPr>
          <w:bCs/>
        </w:rPr>
        <w:lastRenderedPageBreak/>
        <w:t xml:space="preserve">Add the following highlighted line to the </w:t>
      </w:r>
      <w:r w:rsidRPr="00244D9C">
        <w:rPr>
          <w:b/>
          <w:bCs/>
        </w:rPr>
        <w:t>&lt;</w:t>
      </w:r>
      <w:proofErr w:type="spellStart"/>
      <w:r w:rsidRPr="00244D9C">
        <w:rPr>
          <w:b/>
          <w:bCs/>
        </w:rPr>
        <w:t>trustedIssuers</w:t>
      </w:r>
      <w:proofErr w:type="spellEnd"/>
      <w:r w:rsidRPr="00244D9C">
        <w:rPr>
          <w:b/>
          <w:bCs/>
        </w:rPr>
        <w:t>&gt;</w:t>
      </w:r>
      <w:r>
        <w:rPr>
          <w:bCs/>
        </w:rPr>
        <w:t xml:space="preserve"> element of the </w:t>
      </w:r>
      <w:proofErr w:type="spellStart"/>
      <w:r>
        <w:rPr>
          <w:bCs/>
        </w:rPr>
        <w:t>Web.config</w:t>
      </w:r>
      <w:proofErr w:type="spellEnd"/>
      <w:r>
        <w:rPr>
          <w:bCs/>
        </w:rPr>
        <w:t xml:space="preserve"> file to specify the thumbprint of the certificate the application will use to validate tokens received from ACS. Insert the value of the thumbprint you made a note of at the end of the previous task.</w:t>
      </w:r>
    </w:p>
    <w:p w:rsidR="00244D9C" w:rsidRDefault="00244D9C" w:rsidP="00244D9C">
      <w:pPr>
        <w:pStyle w:val="ppCodeLanguageIndent"/>
      </w:pPr>
      <w:r>
        <w:t>XML</w:t>
      </w:r>
    </w:p>
    <w:p w:rsidR="00244D9C" w:rsidRPr="00244D9C" w:rsidRDefault="00244D9C" w:rsidP="00244D9C">
      <w:pPr>
        <w:pStyle w:val="ppCodeIndent"/>
      </w:pPr>
      <w:r w:rsidRPr="00244D9C">
        <w:t xml:space="preserve">  &lt;</w:t>
      </w:r>
      <w:proofErr w:type="spellStart"/>
      <w:r w:rsidRPr="00244D9C">
        <w:t>trustedIssuers</w:t>
      </w:r>
      <w:proofErr w:type="spellEnd"/>
      <w:r w:rsidRPr="00244D9C">
        <w:t>&gt;</w:t>
      </w:r>
    </w:p>
    <w:p w:rsidR="00244D9C" w:rsidRPr="00244D9C" w:rsidRDefault="00244D9C" w:rsidP="00244D9C">
      <w:pPr>
        <w:pStyle w:val="ppCodeIndent"/>
      </w:pPr>
      <w:r w:rsidRPr="00244D9C">
        <w:t xml:space="preserve">      &lt;!-- Adatum issuer certificate --&gt;</w:t>
      </w:r>
    </w:p>
    <w:p w:rsidR="00244D9C" w:rsidRPr="00244D9C" w:rsidRDefault="00244D9C" w:rsidP="00244D9C">
      <w:pPr>
        <w:pStyle w:val="ppCodeIndent"/>
      </w:pPr>
      <w:r w:rsidRPr="00244D9C">
        <w:t xml:space="preserve">      &lt;add thumbprint="f260042d59e14817984c6183fbc6bfc71baf5462" name="</w:t>
      </w:r>
      <w:proofErr w:type="spellStart"/>
      <w:r w:rsidRPr="00244D9C">
        <w:t>adatum</w:t>
      </w:r>
      <w:proofErr w:type="spellEnd"/>
      <w:r w:rsidRPr="00244D9C">
        <w:t>" /&gt;</w:t>
      </w:r>
    </w:p>
    <w:p w:rsidR="00244D9C" w:rsidRPr="00244D9C" w:rsidRDefault="00244D9C" w:rsidP="00244D9C">
      <w:pPr>
        <w:pStyle w:val="ppCodeIndent"/>
        <w:rPr>
          <w:b/>
          <w:highlight w:val="yellow"/>
        </w:rPr>
      </w:pPr>
      <w:r w:rsidRPr="00244D9C">
        <w:rPr>
          <w:b/>
        </w:rPr>
        <w:t xml:space="preserve">      </w:t>
      </w:r>
      <w:r w:rsidRPr="00244D9C">
        <w:rPr>
          <w:b/>
          <w:highlight w:val="yellow"/>
        </w:rPr>
        <w:t>&lt;add thumbprint="</w:t>
      </w:r>
      <w:r w:rsidR="00A128E3">
        <w:rPr>
          <w:b/>
          <w:highlight w:val="yellow"/>
        </w:rPr>
        <w:t>{</w:t>
      </w:r>
      <w:r w:rsidRPr="00244D9C">
        <w:rPr>
          <w:b/>
          <w:i/>
          <w:highlight w:val="yellow"/>
        </w:rPr>
        <w:t>your-</w:t>
      </w:r>
      <w:proofErr w:type="spellStart"/>
      <w:r w:rsidRPr="00244D9C">
        <w:rPr>
          <w:b/>
          <w:i/>
          <w:highlight w:val="yellow"/>
        </w:rPr>
        <w:t>acs</w:t>
      </w:r>
      <w:proofErr w:type="spellEnd"/>
      <w:r w:rsidRPr="00244D9C">
        <w:rPr>
          <w:b/>
          <w:i/>
          <w:highlight w:val="yellow"/>
        </w:rPr>
        <w:t>-thumbprint</w:t>
      </w:r>
      <w:r w:rsidR="009475A0">
        <w:rPr>
          <w:b/>
          <w:i/>
          <w:highlight w:val="yellow"/>
        </w:rPr>
        <w:t>-here</w:t>
      </w:r>
      <w:r w:rsidR="00A128E3" w:rsidRPr="00565918">
        <w:rPr>
          <w:b/>
          <w:highlight w:val="yellow"/>
        </w:rPr>
        <w:t>}</w:t>
      </w:r>
      <w:r w:rsidRPr="00244D9C">
        <w:rPr>
          <w:b/>
          <w:highlight w:val="yellow"/>
        </w:rPr>
        <w:t>" name="</w:t>
      </w:r>
      <w:proofErr w:type="spellStart"/>
      <w:r w:rsidRPr="00244D9C">
        <w:rPr>
          <w:b/>
          <w:highlight w:val="yellow"/>
        </w:rPr>
        <w:t>acs</w:t>
      </w:r>
      <w:proofErr w:type="spellEnd"/>
      <w:r w:rsidRPr="00244D9C">
        <w:rPr>
          <w:b/>
          <w:highlight w:val="yellow"/>
        </w:rPr>
        <w:t>" /&gt;</w:t>
      </w:r>
    </w:p>
    <w:p w:rsidR="00244D9C" w:rsidRDefault="00244D9C" w:rsidP="00244D9C">
      <w:pPr>
        <w:pStyle w:val="ppCodeIndent"/>
      </w:pPr>
      <w:r w:rsidRPr="00244D9C">
        <w:t xml:space="preserve">   &lt;/</w:t>
      </w:r>
      <w:proofErr w:type="spellStart"/>
      <w:r w:rsidRPr="00244D9C">
        <w:t>trustedIssuers</w:t>
      </w:r>
      <w:proofErr w:type="spellEnd"/>
      <w:r w:rsidRPr="00244D9C">
        <w:t>&gt;</w:t>
      </w:r>
    </w:p>
    <w:p w:rsidR="00FB3349" w:rsidRDefault="00723D45" w:rsidP="00570AE1">
      <w:pPr>
        <w:pStyle w:val="ppNumberList"/>
        <w:rPr>
          <w:bCs/>
        </w:rPr>
      </w:pPr>
      <w:r>
        <w:rPr>
          <w:bCs/>
        </w:rPr>
        <w:t xml:space="preserve">Save and close the </w:t>
      </w:r>
      <w:proofErr w:type="spellStart"/>
      <w:r>
        <w:rPr>
          <w:bCs/>
        </w:rPr>
        <w:t>Web.config</w:t>
      </w:r>
      <w:proofErr w:type="spellEnd"/>
      <w:r>
        <w:rPr>
          <w:bCs/>
        </w:rPr>
        <w:t xml:space="preserve"> file. </w:t>
      </w:r>
    </w:p>
    <w:p w:rsidR="00FB3349" w:rsidRDefault="00723D45" w:rsidP="00723D45">
      <w:pPr>
        <w:pStyle w:val="ppNumberList"/>
      </w:pPr>
      <w:r>
        <w:t xml:space="preserve">In Solution Explorer double-click the file </w:t>
      </w:r>
      <w:proofErr w:type="spellStart"/>
      <w:r w:rsidRPr="00723D45">
        <w:rPr>
          <w:b/>
          <w:bCs/>
        </w:rPr>
        <w:t>TrustedIssuers.cs</w:t>
      </w:r>
      <w:proofErr w:type="spellEnd"/>
      <w:r>
        <w:rPr>
          <w:bCs/>
        </w:rPr>
        <w:t xml:space="preserve"> </w:t>
      </w:r>
      <w:r w:rsidR="00786D8C">
        <w:rPr>
          <w:bCs/>
        </w:rPr>
        <w:t xml:space="preserve">in the </w:t>
      </w:r>
      <w:r w:rsidR="00786D8C" w:rsidRPr="00FB3349">
        <w:rPr>
          <w:b/>
          <w:bCs/>
        </w:rPr>
        <w:t>Adatum.FederationProvider.Lab03.Ex01</w:t>
      </w:r>
      <w:r w:rsidR="00786D8C">
        <w:rPr>
          <w:bCs/>
        </w:rPr>
        <w:t xml:space="preserve"> project </w:t>
      </w:r>
      <w:r>
        <w:rPr>
          <w:bCs/>
        </w:rPr>
        <w:t>to open it in the Visual Studio code editor.</w:t>
      </w:r>
      <w:r w:rsidR="00532964">
        <w:rPr>
          <w:bCs/>
        </w:rPr>
        <w:t xml:space="preserve"> This class defines the token issuers that the Adatum federation provider trusts.</w:t>
      </w:r>
      <w:r w:rsidR="00116EB7">
        <w:rPr>
          <w:bCs/>
        </w:rPr>
        <w:t xml:space="preserve"> Add the following highlighted code so that the federation provider will trust tokens issued by the ACS service namespace you configured in the previous exercise.</w:t>
      </w:r>
      <w:r w:rsidR="00D94CFB">
        <w:rPr>
          <w:bCs/>
        </w:rPr>
        <w:t xml:space="preserve"> Insert the name of this namespace into the code as indicated here.</w:t>
      </w:r>
    </w:p>
    <w:p w:rsidR="00723D45" w:rsidRDefault="00723D45" w:rsidP="00723D45">
      <w:pPr>
        <w:pStyle w:val="ppCodeLanguageIndent"/>
      </w:pPr>
      <w:r>
        <w:t>C#</w:t>
      </w:r>
    </w:p>
    <w:p w:rsidR="00723D45" w:rsidRPr="00723D45" w:rsidRDefault="00723D45" w:rsidP="00723D45">
      <w:pPr>
        <w:pStyle w:val="ppCodeIndent"/>
      </w:pPr>
      <w:r w:rsidRPr="00723D45">
        <w:t xml:space="preserve">public class </w:t>
      </w:r>
      <w:proofErr w:type="spellStart"/>
      <w:r w:rsidRPr="00723D45">
        <w:t>TrustedIssuers</w:t>
      </w:r>
      <w:proofErr w:type="spellEnd"/>
    </w:p>
    <w:p w:rsidR="00723D45" w:rsidRPr="00723D45" w:rsidRDefault="00723D45" w:rsidP="00723D45">
      <w:pPr>
        <w:pStyle w:val="ppCodeIndent"/>
      </w:pPr>
      <w:r w:rsidRPr="00723D45">
        <w:t>{</w:t>
      </w:r>
    </w:p>
    <w:p w:rsidR="00723D45" w:rsidRPr="00723D45" w:rsidRDefault="00723D45" w:rsidP="00723D45">
      <w:pPr>
        <w:pStyle w:val="ppCodeIndent"/>
        <w:rPr>
          <w:b/>
          <w:highlight w:val="yellow"/>
        </w:rPr>
      </w:pPr>
      <w:r w:rsidRPr="00723D45">
        <w:rPr>
          <w:b/>
        </w:rPr>
        <w:t xml:space="preserve">  </w:t>
      </w:r>
      <w:r w:rsidRPr="00723D45">
        <w:rPr>
          <w:b/>
          <w:highlight w:val="yellow"/>
        </w:rPr>
        <w:t xml:space="preserve">public static </w:t>
      </w:r>
      <w:proofErr w:type="spellStart"/>
      <w:r w:rsidRPr="00723D45">
        <w:rPr>
          <w:b/>
          <w:highlight w:val="yellow"/>
        </w:rPr>
        <w:t>readonly</w:t>
      </w:r>
      <w:proofErr w:type="spellEnd"/>
      <w:r w:rsidRPr="00723D45">
        <w:rPr>
          <w:b/>
          <w:highlight w:val="yellow"/>
        </w:rPr>
        <w:t xml:space="preserve"> </w:t>
      </w:r>
      <w:proofErr w:type="spellStart"/>
      <w:r w:rsidRPr="00723D45">
        <w:rPr>
          <w:b/>
          <w:highlight w:val="yellow"/>
        </w:rPr>
        <w:t>IssuerInfo</w:t>
      </w:r>
      <w:proofErr w:type="spellEnd"/>
      <w:r w:rsidRPr="00723D45">
        <w:rPr>
          <w:b/>
          <w:highlight w:val="yellow"/>
        </w:rPr>
        <w:t xml:space="preserve"> </w:t>
      </w:r>
      <w:proofErr w:type="spellStart"/>
      <w:r w:rsidRPr="00723D45">
        <w:rPr>
          <w:b/>
          <w:highlight w:val="yellow"/>
        </w:rPr>
        <w:t>Acs</w:t>
      </w:r>
      <w:proofErr w:type="spellEnd"/>
      <w:r w:rsidRPr="00723D45">
        <w:rPr>
          <w:b/>
          <w:highlight w:val="yellow"/>
        </w:rPr>
        <w:t xml:space="preserve"> = new </w:t>
      </w:r>
      <w:proofErr w:type="spellStart"/>
      <w:r w:rsidRPr="00723D45">
        <w:rPr>
          <w:b/>
          <w:highlight w:val="yellow"/>
        </w:rPr>
        <w:t>IssuerInfo</w:t>
      </w:r>
      <w:proofErr w:type="spellEnd"/>
      <w:r w:rsidRPr="00723D45">
        <w:rPr>
          <w:b/>
          <w:highlight w:val="yellow"/>
        </w:rPr>
        <w:t>("</w:t>
      </w:r>
      <w:proofErr w:type="spellStart"/>
      <w:r w:rsidRPr="00723D45">
        <w:rPr>
          <w:b/>
          <w:highlight w:val="yellow"/>
        </w:rPr>
        <w:t>acs</w:t>
      </w:r>
      <w:proofErr w:type="spellEnd"/>
      <w:r w:rsidRPr="00723D45">
        <w:rPr>
          <w:b/>
          <w:highlight w:val="yellow"/>
        </w:rPr>
        <w:t>",</w:t>
      </w:r>
    </w:p>
    <w:p w:rsidR="00723D45" w:rsidRPr="00723D45" w:rsidRDefault="00723D45" w:rsidP="00723D45">
      <w:pPr>
        <w:pStyle w:val="ppCodeIndent"/>
        <w:rPr>
          <w:b/>
          <w:highlight w:val="yellow"/>
        </w:rPr>
      </w:pPr>
      <w:r w:rsidRPr="00723D45">
        <w:rPr>
          <w:b/>
        </w:rPr>
        <w:t xml:space="preserve">         </w:t>
      </w:r>
      <w:r w:rsidRPr="00723D45">
        <w:rPr>
          <w:b/>
          <w:highlight w:val="yellow"/>
        </w:rPr>
        <w:t>"https://</w:t>
      </w:r>
      <w:r w:rsidR="00A128E3">
        <w:rPr>
          <w:b/>
          <w:highlight w:val="yellow"/>
        </w:rPr>
        <w:t>{</w:t>
      </w:r>
      <w:r w:rsidR="00D94CFB" w:rsidRPr="00D94CFB">
        <w:rPr>
          <w:b/>
          <w:i/>
          <w:highlight w:val="yellow"/>
        </w:rPr>
        <w:t>your-namespace-name</w:t>
      </w:r>
      <w:r w:rsidR="00A128E3" w:rsidRPr="00565918">
        <w:rPr>
          <w:b/>
          <w:highlight w:val="yellow"/>
        </w:rPr>
        <w:t>}</w:t>
      </w:r>
      <w:r w:rsidRPr="00723D45">
        <w:rPr>
          <w:b/>
          <w:highlight w:val="yellow"/>
        </w:rPr>
        <w:t>.accesscontrol.windows.net/",</w:t>
      </w:r>
    </w:p>
    <w:p w:rsidR="00723D45" w:rsidRPr="00723D45" w:rsidRDefault="00723D45" w:rsidP="00723D45">
      <w:pPr>
        <w:pStyle w:val="ppCodeIndent"/>
        <w:rPr>
          <w:b/>
          <w:highlight w:val="yellow"/>
        </w:rPr>
      </w:pPr>
      <w:r w:rsidRPr="00723D45">
        <w:rPr>
          <w:b/>
        </w:rPr>
        <w:t xml:space="preserve">         </w:t>
      </w:r>
      <w:r w:rsidRPr="00723D45">
        <w:rPr>
          <w:b/>
          <w:highlight w:val="yellow"/>
        </w:rPr>
        <w:t>"https://</w:t>
      </w:r>
      <w:r w:rsidR="00A128E3">
        <w:rPr>
          <w:b/>
          <w:highlight w:val="yellow"/>
        </w:rPr>
        <w:t>{</w:t>
      </w:r>
      <w:r w:rsidR="00D94CFB" w:rsidRPr="00D94CFB">
        <w:rPr>
          <w:b/>
          <w:i/>
          <w:highlight w:val="yellow"/>
        </w:rPr>
        <w:t>your-namespace-name</w:t>
      </w:r>
      <w:r w:rsidR="00A128E3" w:rsidRPr="00565918">
        <w:rPr>
          <w:b/>
          <w:highlight w:val="yellow"/>
        </w:rPr>
        <w:t>}</w:t>
      </w:r>
      <w:r w:rsidRPr="00723D45">
        <w:rPr>
          <w:b/>
          <w:highlight w:val="yellow"/>
        </w:rPr>
        <w:t xml:space="preserve">.accesscontrol.windows.net/v2/wsfederation"); </w:t>
      </w:r>
    </w:p>
    <w:p w:rsidR="00723D45" w:rsidRDefault="00723D45" w:rsidP="00723D45">
      <w:pPr>
        <w:pStyle w:val="ppCodeIndent"/>
      </w:pPr>
      <w:r w:rsidRPr="00723D45">
        <w:t xml:space="preserve">  public static </w:t>
      </w:r>
      <w:proofErr w:type="spellStart"/>
      <w:r w:rsidRPr="00723D45">
        <w:t>readonly</w:t>
      </w:r>
      <w:proofErr w:type="spellEnd"/>
      <w:r w:rsidRPr="00723D45">
        <w:t xml:space="preserve"> </w:t>
      </w:r>
      <w:proofErr w:type="spellStart"/>
      <w:r w:rsidRPr="00723D45">
        <w:t>IssuerInfo</w:t>
      </w:r>
      <w:proofErr w:type="spellEnd"/>
      <w:r w:rsidRPr="00723D45">
        <w:t xml:space="preserve"> Adatum = new </w:t>
      </w:r>
      <w:proofErr w:type="spellStart"/>
      <w:r w:rsidRPr="00723D45">
        <w:t>IssuerInfo</w:t>
      </w:r>
      <w:proofErr w:type="spellEnd"/>
      <w:r w:rsidRPr="00723D45">
        <w:t>("</w:t>
      </w:r>
      <w:proofErr w:type="spellStart"/>
      <w:r w:rsidRPr="00723D45">
        <w:t>adatum</w:t>
      </w:r>
      <w:proofErr w:type="spellEnd"/>
      <w:r w:rsidRPr="00723D45">
        <w:t xml:space="preserve">", </w:t>
      </w:r>
    </w:p>
    <w:p w:rsidR="00723D45" w:rsidRDefault="00723D45" w:rsidP="00723D45">
      <w:pPr>
        <w:pStyle w:val="ppCodeIndent"/>
      </w:pPr>
      <w:r>
        <w:t xml:space="preserve">         </w:t>
      </w:r>
      <w:r w:rsidRPr="00723D45">
        <w:t>"adatum.com",</w:t>
      </w:r>
      <w:r>
        <w:t xml:space="preserve"> </w:t>
      </w:r>
      <w:r w:rsidRPr="00723D45">
        <w:t>"https://localhost/Adatum.SimulatedIssuer.Lab03.Ex01/");</w:t>
      </w:r>
    </w:p>
    <w:p w:rsidR="00A31BC7" w:rsidRDefault="00A31BC7" w:rsidP="00723D45">
      <w:pPr>
        <w:pStyle w:val="ppNumberList"/>
        <w:rPr>
          <w:bCs/>
        </w:rPr>
      </w:pPr>
      <w:r>
        <w:rPr>
          <w:bCs/>
        </w:rPr>
        <w:t xml:space="preserve">Find the </w:t>
      </w:r>
      <w:proofErr w:type="spellStart"/>
      <w:r w:rsidRPr="00A31BC7">
        <w:rPr>
          <w:b/>
          <w:bCs/>
        </w:rPr>
        <w:t>GetAll</w:t>
      </w:r>
      <w:proofErr w:type="spellEnd"/>
      <w:r>
        <w:rPr>
          <w:bCs/>
        </w:rPr>
        <w:t xml:space="preserve"> method </w:t>
      </w:r>
      <w:r w:rsidR="00BC1CC5">
        <w:rPr>
          <w:bCs/>
        </w:rPr>
        <w:t>(j</w:t>
      </w:r>
      <w:r>
        <w:rPr>
          <w:bCs/>
        </w:rPr>
        <w:t>ust below the definitions of the issuers</w:t>
      </w:r>
      <w:r w:rsidR="00BC1CC5">
        <w:rPr>
          <w:bCs/>
        </w:rPr>
        <w:t>)</w:t>
      </w:r>
      <w:r>
        <w:rPr>
          <w:bCs/>
        </w:rPr>
        <w:t xml:space="preserve"> and add the following highlighted code so that the list of issuers</w:t>
      </w:r>
      <w:r w:rsidR="00BC1CC5">
        <w:rPr>
          <w:bCs/>
        </w:rPr>
        <w:t xml:space="preserve"> returned from this method </w:t>
      </w:r>
      <w:r>
        <w:rPr>
          <w:bCs/>
        </w:rPr>
        <w:t xml:space="preserve">includes ACS. </w:t>
      </w:r>
    </w:p>
    <w:p w:rsidR="00A31BC7" w:rsidRDefault="00A31BC7" w:rsidP="00A31BC7">
      <w:pPr>
        <w:pStyle w:val="ppCodeLanguageIndent"/>
      </w:pPr>
      <w:r>
        <w:t>C#</w:t>
      </w:r>
    </w:p>
    <w:p w:rsidR="00A31BC7" w:rsidRPr="00A31BC7" w:rsidRDefault="00A31BC7" w:rsidP="00A31BC7">
      <w:pPr>
        <w:pStyle w:val="ppCodeIndent"/>
      </w:pPr>
      <w:r w:rsidRPr="00A31BC7">
        <w:t xml:space="preserve">  public static </w:t>
      </w:r>
      <w:proofErr w:type="spellStart"/>
      <w:r w:rsidRPr="00A31BC7">
        <w:t>IEnumerable</w:t>
      </w:r>
      <w:proofErr w:type="spellEnd"/>
      <w:r w:rsidRPr="00A31BC7">
        <w:t>&lt;</w:t>
      </w:r>
      <w:proofErr w:type="spellStart"/>
      <w:r w:rsidRPr="00A31BC7">
        <w:t>IssuerInfo</w:t>
      </w:r>
      <w:proofErr w:type="spellEnd"/>
      <w:r w:rsidRPr="00A31BC7">
        <w:t xml:space="preserve">&gt; </w:t>
      </w:r>
      <w:proofErr w:type="spellStart"/>
      <w:r w:rsidRPr="00A31BC7">
        <w:t>GetAll</w:t>
      </w:r>
      <w:proofErr w:type="spellEnd"/>
      <w:r w:rsidRPr="00A31BC7">
        <w:t>()</w:t>
      </w:r>
    </w:p>
    <w:p w:rsidR="00A31BC7" w:rsidRPr="00A31BC7" w:rsidRDefault="00A31BC7" w:rsidP="00A31BC7">
      <w:pPr>
        <w:pStyle w:val="ppCodeIndent"/>
      </w:pPr>
      <w:r w:rsidRPr="00A31BC7">
        <w:t xml:space="preserve">  {</w:t>
      </w:r>
    </w:p>
    <w:p w:rsidR="00A31BC7" w:rsidRPr="00A31BC7" w:rsidRDefault="00A31BC7" w:rsidP="00A31BC7">
      <w:pPr>
        <w:pStyle w:val="ppCodeIndent"/>
      </w:pPr>
      <w:r w:rsidRPr="00A31BC7">
        <w:t xml:space="preserve">    return new </w:t>
      </w:r>
      <w:proofErr w:type="spellStart"/>
      <w:r w:rsidRPr="00A31BC7">
        <w:t>IssuerInfo</w:t>
      </w:r>
      <w:proofErr w:type="spellEnd"/>
      <w:r w:rsidRPr="00A31BC7">
        <w:t>[] { Adatum</w:t>
      </w:r>
      <w:r w:rsidRPr="00A31BC7">
        <w:rPr>
          <w:b/>
          <w:highlight w:val="yellow"/>
        </w:rPr>
        <w:t xml:space="preserve">, </w:t>
      </w:r>
      <w:proofErr w:type="spellStart"/>
      <w:r w:rsidRPr="00A31BC7">
        <w:rPr>
          <w:b/>
          <w:highlight w:val="yellow"/>
        </w:rPr>
        <w:t>Acs</w:t>
      </w:r>
      <w:proofErr w:type="spellEnd"/>
      <w:r w:rsidRPr="00A31BC7">
        <w:t xml:space="preserve"> };</w:t>
      </w:r>
    </w:p>
    <w:p w:rsidR="00A31BC7" w:rsidRDefault="00A31BC7" w:rsidP="00A31BC7">
      <w:pPr>
        <w:pStyle w:val="ppCodeIndent"/>
      </w:pPr>
      <w:r w:rsidRPr="00A31BC7">
        <w:t xml:space="preserve">  }</w:t>
      </w:r>
    </w:p>
    <w:p w:rsidR="00FB3349" w:rsidRDefault="001B787C" w:rsidP="00723D45">
      <w:pPr>
        <w:pStyle w:val="ppNumberList"/>
        <w:rPr>
          <w:bCs/>
        </w:rPr>
      </w:pPr>
      <w:r>
        <w:rPr>
          <w:bCs/>
        </w:rPr>
        <w:t xml:space="preserve">Save and close the </w:t>
      </w:r>
      <w:proofErr w:type="spellStart"/>
      <w:r w:rsidRPr="00723D45">
        <w:rPr>
          <w:b/>
          <w:bCs/>
        </w:rPr>
        <w:t>TrustedIssuers.cs</w:t>
      </w:r>
      <w:proofErr w:type="spellEnd"/>
      <w:r>
        <w:rPr>
          <w:b/>
          <w:bCs/>
        </w:rPr>
        <w:t xml:space="preserve"> </w:t>
      </w:r>
      <w:r w:rsidRPr="001B787C">
        <w:rPr>
          <w:bCs/>
        </w:rPr>
        <w:t>file.</w:t>
      </w:r>
    </w:p>
    <w:p w:rsidR="001B787C" w:rsidRPr="001B787C" w:rsidRDefault="001B787C" w:rsidP="001B787C">
      <w:pPr>
        <w:pStyle w:val="ppNumberList"/>
      </w:pPr>
      <w:r>
        <w:t xml:space="preserve">In Solution Explorer double-click the file </w:t>
      </w:r>
      <w:proofErr w:type="spellStart"/>
      <w:r w:rsidRPr="001B787C">
        <w:rPr>
          <w:b/>
          <w:bCs/>
        </w:rPr>
        <w:t>FederationSecurityTokenService</w:t>
      </w:r>
      <w:r w:rsidRPr="00723D45">
        <w:rPr>
          <w:b/>
        </w:rPr>
        <w:t>.cs</w:t>
      </w:r>
      <w:proofErr w:type="spellEnd"/>
      <w:r>
        <w:t xml:space="preserve"> </w:t>
      </w:r>
      <w:r w:rsidR="000C3FD2">
        <w:rPr>
          <w:bCs/>
        </w:rPr>
        <w:t xml:space="preserve">in the </w:t>
      </w:r>
      <w:r w:rsidR="000C3FD2" w:rsidRPr="00FB3349">
        <w:rPr>
          <w:b/>
          <w:bCs/>
        </w:rPr>
        <w:t>Adatum.FederationProvider.Lab03.Ex01</w:t>
      </w:r>
      <w:r w:rsidR="000C3FD2">
        <w:rPr>
          <w:bCs/>
        </w:rPr>
        <w:t xml:space="preserve"> project </w:t>
      </w:r>
      <w:r>
        <w:t xml:space="preserve">to open it in the Visual Studio code editor. This class contains methods used by the Adatum federation provider to generate claims for the tokens it returns. Add the following function named </w:t>
      </w:r>
      <w:proofErr w:type="spellStart"/>
      <w:r w:rsidRPr="001B787C">
        <w:rPr>
          <w:b/>
        </w:rPr>
        <w:t>CopySocialClaims</w:t>
      </w:r>
      <w:proofErr w:type="spellEnd"/>
      <w:r>
        <w:t xml:space="preserve"> to the end of the </w:t>
      </w:r>
      <w:proofErr w:type="spellStart"/>
      <w:r w:rsidRPr="001B787C">
        <w:rPr>
          <w:b/>
          <w:bCs/>
        </w:rPr>
        <w:t>FederationSecurityTokenService</w:t>
      </w:r>
      <w:proofErr w:type="spellEnd"/>
      <w:r>
        <w:rPr>
          <w:b/>
          <w:bCs/>
        </w:rPr>
        <w:t xml:space="preserve"> </w:t>
      </w:r>
      <w:r w:rsidRPr="001B787C">
        <w:t xml:space="preserve">class, </w:t>
      </w:r>
      <w:r>
        <w:t xml:space="preserve">placing it </w:t>
      </w:r>
      <w:r w:rsidRPr="001B787C">
        <w:t xml:space="preserve">immediately after the existing method named </w:t>
      </w:r>
      <w:proofErr w:type="spellStart"/>
      <w:r w:rsidRPr="001B787C">
        <w:rPr>
          <w:b/>
        </w:rPr>
        <w:t>CopyClaims</w:t>
      </w:r>
      <w:proofErr w:type="spellEnd"/>
      <w:r w:rsidRPr="001B787C">
        <w:t>.</w:t>
      </w:r>
    </w:p>
    <w:p w:rsidR="001B787C" w:rsidRDefault="001B787C" w:rsidP="001B787C">
      <w:pPr>
        <w:pStyle w:val="ppCodeLanguageIndent"/>
      </w:pPr>
      <w:r>
        <w:t>C#</w:t>
      </w:r>
    </w:p>
    <w:p w:rsidR="001B787C" w:rsidRPr="001B787C" w:rsidRDefault="001B787C" w:rsidP="001B787C">
      <w:pPr>
        <w:pStyle w:val="ppCodeIndent"/>
      </w:pPr>
      <w:r w:rsidRPr="001B787C">
        <w:t xml:space="preserve">private static void </w:t>
      </w:r>
      <w:proofErr w:type="spellStart"/>
      <w:r w:rsidRPr="001B787C">
        <w:t>CopySocialClaims</w:t>
      </w:r>
      <w:proofErr w:type="spellEnd"/>
      <w:r w:rsidRPr="001B787C">
        <w:t>(</w:t>
      </w:r>
      <w:proofErr w:type="spellStart"/>
      <w:r w:rsidRPr="001B787C">
        <w:t>IClaimsIdentity</w:t>
      </w:r>
      <w:proofErr w:type="spellEnd"/>
      <w:r w:rsidRPr="001B787C">
        <w:t xml:space="preserve"> input, </w:t>
      </w:r>
      <w:proofErr w:type="spellStart"/>
      <w:r w:rsidRPr="001B787C">
        <w:t>IClaimsIdentity</w:t>
      </w:r>
      <w:proofErr w:type="spellEnd"/>
      <w:r w:rsidRPr="001B787C">
        <w:t xml:space="preserve"> output)</w:t>
      </w:r>
    </w:p>
    <w:p w:rsidR="001B787C" w:rsidRPr="001B787C" w:rsidRDefault="001B787C" w:rsidP="001B787C">
      <w:pPr>
        <w:pStyle w:val="ppCodeIndent"/>
      </w:pPr>
      <w:r w:rsidRPr="001B787C">
        <w:t>{</w:t>
      </w:r>
    </w:p>
    <w:p w:rsidR="001B787C" w:rsidRDefault="001B787C" w:rsidP="001B787C">
      <w:pPr>
        <w:pStyle w:val="ppCodeIndent"/>
      </w:pPr>
      <w:r w:rsidRPr="001B787C">
        <w:t xml:space="preserve">   string issuer = </w:t>
      </w:r>
      <w:proofErr w:type="spellStart"/>
      <w:r w:rsidRPr="001B787C">
        <w:t>input.Claims.Where</w:t>
      </w:r>
      <w:proofErr w:type="spellEnd"/>
      <w:r w:rsidRPr="001B787C">
        <w:t xml:space="preserve">(c =&gt; </w:t>
      </w:r>
      <w:proofErr w:type="spellStart"/>
      <w:r w:rsidRPr="001B787C">
        <w:t>c.ClaimType.Equals</w:t>
      </w:r>
      <w:proofErr w:type="spellEnd"/>
      <w:r w:rsidRPr="001B787C">
        <w:t>(</w:t>
      </w:r>
    </w:p>
    <w:p w:rsidR="001B787C" w:rsidRDefault="001B787C" w:rsidP="001B787C">
      <w:pPr>
        <w:pStyle w:val="ppCodeIndent"/>
      </w:pPr>
      <w:r>
        <w:lastRenderedPageBreak/>
        <w:t xml:space="preserve">                   </w:t>
      </w:r>
      <w:r w:rsidRPr="001B787C">
        <w:t>"http://schemas.microsoft.com/</w:t>
      </w:r>
      <w:proofErr w:type="spellStart"/>
      <w:r w:rsidRPr="001B787C">
        <w:t>accesscontrolservice</w:t>
      </w:r>
      <w:proofErr w:type="spellEnd"/>
      <w:r w:rsidRPr="001B787C">
        <w:t>/2010/07/</w:t>
      </w:r>
      <w:r>
        <w:t>"</w:t>
      </w:r>
    </w:p>
    <w:p w:rsidR="001B787C" w:rsidRPr="001B787C" w:rsidRDefault="001B787C" w:rsidP="001B787C">
      <w:pPr>
        <w:pStyle w:val="ppCodeIndent"/>
      </w:pPr>
      <w:r>
        <w:t xml:space="preserve">                   + "</w:t>
      </w:r>
      <w:r w:rsidRPr="001B787C">
        <w:t>claims/</w:t>
      </w:r>
      <w:proofErr w:type="spellStart"/>
      <w:r w:rsidRPr="001B787C">
        <w:t>identityprovider</w:t>
      </w:r>
      <w:proofErr w:type="spellEnd"/>
      <w:r w:rsidRPr="001B787C">
        <w:t>")).</w:t>
      </w:r>
      <w:proofErr w:type="spellStart"/>
      <w:r w:rsidRPr="001B787C">
        <w:t>FirstOrDefault</w:t>
      </w:r>
      <w:proofErr w:type="spellEnd"/>
      <w:r w:rsidRPr="001B787C">
        <w:t>().Value;</w:t>
      </w:r>
    </w:p>
    <w:p w:rsidR="001B787C" w:rsidRPr="001B787C" w:rsidRDefault="001B787C" w:rsidP="001B787C">
      <w:pPr>
        <w:pStyle w:val="ppCodeIndent"/>
      </w:pPr>
      <w:r w:rsidRPr="001B787C">
        <w:t xml:space="preserve">   string </w:t>
      </w:r>
      <w:proofErr w:type="spellStart"/>
      <w:r w:rsidRPr="001B787C">
        <w:t>nameClaimValue</w:t>
      </w:r>
      <w:proofErr w:type="spellEnd"/>
      <w:r w:rsidRPr="001B787C">
        <w:t>;</w:t>
      </w:r>
    </w:p>
    <w:p w:rsidR="001B787C" w:rsidRDefault="001B787C" w:rsidP="001B787C">
      <w:pPr>
        <w:pStyle w:val="ppCodeIndent"/>
      </w:pPr>
      <w:r w:rsidRPr="001B787C">
        <w:t xml:space="preserve">   </w:t>
      </w:r>
      <w:proofErr w:type="spellStart"/>
      <w:r w:rsidRPr="001B787C">
        <w:t>nameClaimValue</w:t>
      </w:r>
      <w:proofErr w:type="spellEnd"/>
      <w:r w:rsidRPr="001B787C">
        <w:t xml:space="preserve"> = </w:t>
      </w:r>
      <w:proofErr w:type="spellStart"/>
      <w:r w:rsidRPr="001B787C">
        <w:t>input.Claims.Where</w:t>
      </w:r>
      <w:proofErr w:type="spellEnd"/>
      <w:r w:rsidRPr="001B787C">
        <w:t xml:space="preserve">(c =&gt; </w:t>
      </w:r>
      <w:proofErr w:type="spellStart"/>
      <w:r w:rsidRPr="001B787C">
        <w:t>c.ClaimType.Equals</w:t>
      </w:r>
      <w:proofErr w:type="spellEnd"/>
      <w:r w:rsidRPr="001B787C">
        <w:t>(</w:t>
      </w:r>
    </w:p>
    <w:p w:rsidR="001B787C" w:rsidRPr="001B787C" w:rsidRDefault="001B787C" w:rsidP="001B787C">
      <w:pPr>
        <w:pStyle w:val="ppCodeIndent"/>
      </w:pPr>
      <w:r>
        <w:t xml:space="preserve">                    </w:t>
      </w:r>
      <w:proofErr w:type="spellStart"/>
      <w:r w:rsidRPr="001B787C">
        <w:t>ClaimTypes.Name</w:t>
      </w:r>
      <w:proofErr w:type="spellEnd"/>
      <w:r w:rsidRPr="001B787C">
        <w:t>)).</w:t>
      </w:r>
      <w:proofErr w:type="spellStart"/>
      <w:r w:rsidRPr="001B787C">
        <w:t>FirstOrDefault</w:t>
      </w:r>
      <w:proofErr w:type="spellEnd"/>
      <w:r w:rsidRPr="001B787C">
        <w:t>().Value;</w:t>
      </w:r>
    </w:p>
    <w:p w:rsidR="001B787C" w:rsidRPr="001B787C" w:rsidRDefault="001B787C" w:rsidP="001B787C">
      <w:pPr>
        <w:pStyle w:val="ppCodeIndent"/>
      </w:pPr>
      <w:r w:rsidRPr="001B787C">
        <w:t xml:space="preserve">   string </w:t>
      </w:r>
      <w:proofErr w:type="spellStart"/>
      <w:r w:rsidRPr="001B787C">
        <w:t>originalIssuer</w:t>
      </w:r>
      <w:proofErr w:type="spellEnd"/>
      <w:r w:rsidRPr="001B787C">
        <w:t xml:space="preserve"> = </w:t>
      </w:r>
      <w:proofErr w:type="spellStart"/>
      <w:r w:rsidRPr="001B787C">
        <w:t>string.Concat</w:t>
      </w:r>
      <w:proofErr w:type="spellEnd"/>
      <w:r w:rsidRPr="001B787C">
        <w:t>("</w:t>
      </w:r>
      <w:proofErr w:type="spellStart"/>
      <w:r w:rsidRPr="001B787C">
        <w:t>acs</w:t>
      </w:r>
      <w:proofErr w:type="spellEnd"/>
      <w:r w:rsidRPr="001B787C">
        <w:t>\\", issuer);</w:t>
      </w:r>
    </w:p>
    <w:p w:rsidR="001B787C" w:rsidRDefault="001B787C" w:rsidP="001B787C">
      <w:pPr>
        <w:pStyle w:val="ppCodeIndent"/>
      </w:pPr>
      <w:r w:rsidRPr="001B787C">
        <w:t xml:space="preserve">   </w:t>
      </w:r>
      <w:proofErr w:type="spellStart"/>
      <w:r w:rsidRPr="001B787C">
        <w:t>var</w:t>
      </w:r>
      <w:proofErr w:type="spellEnd"/>
      <w:r w:rsidRPr="001B787C">
        <w:t xml:space="preserve"> claim = new Claim(</w:t>
      </w:r>
      <w:proofErr w:type="spellStart"/>
      <w:r w:rsidRPr="001B787C">
        <w:t>ClaimTypes.Name</w:t>
      </w:r>
      <w:proofErr w:type="spellEnd"/>
      <w:r w:rsidRPr="001B787C">
        <w:t xml:space="preserve">, </w:t>
      </w:r>
      <w:proofErr w:type="spellStart"/>
      <w:r w:rsidRPr="001B787C">
        <w:t>nameClaimValue</w:t>
      </w:r>
      <w:proofErr w:type="spellEnd"/>
      <w:r w:rsidRPr="001B787C">
        <w:t xml:space="preserve">, </w:t>
      </w:r>
    </w:p>
    <w:p w:rsidR="001B787C" w:rsidRPr="001B787C" w:rsidRDefault="001B787C" w:rsidP="001B787C">
      <w:pPr>
        <w:pStyle w:val="ppCodeIndent"/>
      </w:pPr>
      <w:r>
        <w:t xml:space="preserve">                         </w:t>
      </w:r>
      <w:proofErr w:type="spellStart"/>
      <w:r w:rsidRPr="001B787C">
        <w:t>ClaimValueTypes.String</w:t>
      </w:r>
      <w:proofErr w:type="spellEnd"/>
      <w:r w:rsidRPr="001B787C">
        <w:t>, "</w:t>
      </w:r>
      <w:proofErr w:type="spellStart"/>
      <w:r w:rsidRPr="001B787C">
        <w:t>adatum</w:t>
      </w:r>
      <w:proofErr w:type="spellEnd"/>
      <w:r w:rsidRPr="001B787C">
        <w:t xml:space="preserve">", </w:t>
      </w:r>
      <w:proofErr w:type="spellStart"/>
      <w:r w:rsidRPr="001B787C">
        <w:t>originalIssuer</w:t>
      </w:r>
      <w:proofErr w:type="spellEnd"/>
      <w:r w:rsidRPr="001B787C">
        <w:t>);</w:t>
      </w:r>
    </w:p>
    <w:p w:rsidR="001B787C" w:rsidRPr="001B787C" w:rsidRDefault="001B787C" w:rsidP="001B787C">
      <w:pPr>
        <w:pStyle w:val="ppCodeIndent"/>
      </w:pPr>
      <w:r w:rsidRPr="001B787C">
        <w:t xml:space="preserve">   </w:t>
      </w:r>
      <w:proofErr w:type="spellStart"/>
      <w:r w:rsidRPr="001B787C">
        <w:t>output.Claims.Add</w:t>
      </w:r>
      <w:proofErr w:type="spellEnd"/>
      <w:r w:rsidRPr="001B787C">
        <w:t>(claim);</w:t>
      </w:r>
    </w:p>
    <w:p w:rsidR="001B787C" w:rsidRDefault="001B787C" w:rsidP="001B787C">
      <w:pPr>
        <w:pStyle w:val="ppCodeIndent"/>
      </w:pPr>
      <w:r w:rsidRPr="001B787C">
        <w:t>}</w:t>
      </w:r>
    </w:p>
    <w:p w:rsidR="001B787C" w:rsidRDefault="001B787C" w:rsidP="00B87B20">
      <w:pPr>
        <w:pStyle w:val="ppNoteIndent"/>
      </w:pPr>
      <w:r>
        <w:t xml:space="preserve">This </w:t>
      </w:r>
      <w:r w:rsidR="009D420D">
        <w:rPr>
          <w:bCs/>
        </w:rPr>
        <w:t>method</w:t>
      </w:r>
      <w:r w:rsidR="009D420D">
        <w:t xml:space="preserve"> </w:t>
      </w:r>
      <w:r>
        <w:t xml:space="preserve">takes the set of claims received from ACS and adds to it a new claim that indicates the original issuer of the token (the STS that </w:t>
      </w:r>
      <w:r w:rsidR="00B87B20">
        <w:t>created the token after authenticating the user). The value of this claim is a combination of the text "</w:t>
      </w:r>
      <w:proofErr w:type="spellStart"/>
      <w:r w:rsidR="00B87B20">
        <w:t>acs</w:t>
      </w:r>
      <w:proofErr w:type="spellEnd"/>
      <w:r w:rsidR="00B87B20">
        <w:t xml:space="preserve">" and the name of the identity provider that authenticated the user. The </w:t>
      </w:r>
      <w:r w:rsidR="009D420D">
        <w:rPr>
          <w:bCs/>
        </w:rPr>
        <w:t>method</w:t>
      </w:r>
      <w:r w:rsidR="009D420D">
        <w:t xml:space="preserve"> </w:t>
      </w:r>
      <w:r w:rsidR="00B87B20">
        <w:t xml:space="preserve">then adds </w:t>
      </w:r>
      <w:r w:rsidR="00733B32">
        <w:t>the</w:t>
      </w:r>
      <w:r w:rsidR="009D420D">
        <w:t xml:space="preserve"> </w:t>
      </w:r>
      <w:r w:rsidR="00B87B20">
        <w:t>new claim to the set of claims that are being passed through from ACS to the a-Order application.</w:t>
      </w:r>
    </w:p>
    <w:p w:rsidR="001B787C" w:rsidRDefault="009D420D" w:rsidP="009D420D">
      <w:pPr>
        <w:pStyle w:val="ppNumberList"/>
      </w:pPr>
      <w:r>
        <w:t xml:space="preserve">Scroll up in the </w:t>
      </w:r>
      <w:proofErr w:type="spellStart"/>
      <w:r w:rsidRPr="001B787C">
        <w:rPr>
          <w:b/>
        </w:rPr>
        <w:t>FederationSecurityTokenService</w:t>
      </w:r>
      <w:r w:rsidRPr="00723D45">
        <w:rPr>
          <w:b/>
        </w:rPr>
        <w:t>.cs</w:t>
      </w:r>
      <w:proofErr w:type="spellEnd"/>
      <w:r>
        <w:t xml:space="preserve"> file to the </w:t>
      </w:r>
      <w:proofErr w:type="spellStart"/>
      <w:r w:rsidRPr="009D420D">
        <w:rPr>
          <w:b/>
          <w:bCs/>
        </w:rPr>
        <w:t>GetOutputClaimsIdentity</w:t>
      </w:r>
      <w:proofErr w:type="spellEnd"/>
      <w:r>
        <w:rPr>
          <w:bCs/>
        </w:rPr>
        <w:t xml:space="preserve"> method. Add the following highlighted code to it so that the federation provider will call the new </w:t>
      </w:r>
      <w:proofErr w:type="spellStart"/>
      <w:r w:rsidRPr="009D420D">
        <w:rPr>
          <w:b/>
          <w:bCs/>
        </w:rPr>
        <w:t>CopySocialClaims</w:t>
      </w:r>
      <w:proofErr w:type="spellEnd"/>
      <w:r>
        <w:rPr>
          <w:bCs/>
        </w:rPr>
        <w:t xml:space="preserve"> method, and</w:t>
      </w:r>
      <w:r w:rsidR="00AF4A62">
        <w:rPr>
          <w:bCs/>
        </w:rPr>
        <w:t xml:space="preserve"> will</w:t>
      </w:r>
      <w:r>
        <w:rPr>
          <w:bCs/>
        </w:rPr>
        <w:t xml:space="preserve"> then add two more claims to the token</w:t>
      </w:r>
      <w:r w:rsidR="00733B32">
        <w:rPr>
          <w:bCs/>
        </w:rPr>
        <w:t>s</w:t>
      </w:r>
      <w:r>
        <w:rPr>
          <w:bCs/>
        </w:rPr>
        <w:t xml:space="preserve"> it will issue.</w:t>
      </w:r>
    </w:p>
    <w:p w:rsidR="009D420D" w:rsidRDefault="009D420D" w:rsidP="009D420D">
      <w:pPr>
        <w:pStyle w:val="ppCodeLanguageIndent"/>
      </w:pPr>
      <w:r>
        <w:t>C#</w:t>
      </w:r>
    </w:p>
    <w:p w:rsidR="009D420D" w:rsidRPr="009D420D" w:rsidRDefault="009D420D" w:rsidP="009D420D">
      <w:pPr>
        <w:pStyle w:val="ppCodeIndent"/>
      </w:pPr>
      <w:r w:rsidRPr="009D420D">
        <w:t xml:space="preserve">  if (</w:t>
      </w:r>
      <w:proofErr w:type="spellStart"/>
      <w:r w:rsidRPr="009D420D">
        <w:t>issuerInfo</w:t>
      </w:r>
      <w:proofErr w:type="spellEnd"/>
      <w:r w:rsidRPr="009D420D">
        <w:t xml:space="preserve"> == </w:t>
      </w:r>
      <w:proofErr w:type="spellStart"/>
      <w:r w:rsidRPr="009D420D">
        <w:t>TrustedIssuers.Adatum</w:t>
      </w:r>
      <w:proofErr w:type="spellEnd"/>
      <w:r w:rsidRPr="009D420D">
        <w:t>)</w:t>
      </w:r>
    </w:p>
    <w:p w:rsidR="009D420D" w:rsidRPr="009D420D" w:rsidRDefault="009D420D" w:rsidP="009D420D">
      <w:pPr>
        <w:pStyle w:val="ppCodeIndent"/>
      </w:pPr>
      <w:r w:rsidRPr="009D420D">
        <w:t xml:space="preserve">  {</w:t>
      </w:r>
    </w:p>
    <w:p w:rsidR="009D420D" w:rsidRPr="009D420D" w:rsidRDefault="009D420D" w:rsidP="009D420D">
      <w:pPr>
        <w:pStyle w:val="ppCodeIndent"/>
      </w:pPr>
      <w:r w:rsidRPr="009D420D">
        <w:t xml:space="preserve">      output = input;</w:t>
      </w:r>
    </w:p>
    <w:p w:rsidR="009D420D" w:rsidRPr="009D420D" w:rsidRDefault="009D420D" w:rsidP="009D420D">
      <w:pPr>
        <w:pStyle w:val="ppCodeIndent"/>
      </w:pPr>
      <w:r w:rsidRPr="009D420D">
        <w:t xml:space="preserve">  }</w:t>
      </w:r>
    </w:p>
    <w:p w:rsidR="009D420D" w:rsidRPr="009D420D" w:rsidRDefault="009D420D" w:rsidP="009D420D">
      <w:pPr>
        <w:pStyle w:val="ppCodeIndent"/>
        <w:rPr>
          <w:b/>
          <w:highlight w:val="yellow"/>
        </w:rPr>
      </w:pPr>
      <w:r w:rsidRPr="009D420D">
        <w:rPr>
          <w:b/>
        </w:rPr>
        <w:t xml:space="preserve">  </w:t>
      </w:r>
      <w:r w:rsidRPr="009D420D">
        <w:rPr>
          <w:b/>
          <w:highlight w:val="yellow"/>
        </w:rPr>
        <w:t>else if (</w:t>
      </w:r>
      <w:proofErr w:type="spellStart"/>
      <w:r w:rsidRPr="009D420D">
        <w:rPr>
          <w:b/>
          <w:highlight w:val="yellow"/>
        </w:rPr>
        <w:t>issuerInfo</w:t>
      </w:r>
      <w:proofErr w:type="spellEnd"/>
      <w:r w:rsidRPr="009D420D">
        <w:rPr>
          <w:b/>
          <w:highlight w:val="yellow"/>
        </w:rPr>
        <w:t xml:space="preserve"> == </w:t>
      </w:r>
      <w:proofErr w:type="spellStart"/>
      <w:r w:rsidRPr="009D420D">
        <w:rPr>
          <w:b/>
          <w:highlight w:val="yellow"/>
        </w:rPr>
        <w:t>TrustedIssuers.Acs</w:t>
      </w:r>
      <w:proofErr w:type="spellEnd"/>
      <w:r w:rsidRPr="009D420D">
        <w:rPr>
          <w:b/>
          <w:highlight w:val="yellow"/>
        </w:rPr>
        <w:t>)</w:t>
      </w:r>
    </w:p>
    <w:p w:rsidR="009D420D" w:rsidRPr="009D420D" w:rsidRDefault="009D420D" w:rsidP="009D420D">
      <w:pPr>
        <w:pStyle w:val="ppCodeIndent"/>
        <w:rPr>
          <w:b/>
          <w:highlight w:val="yellow"/>
        </w:rPr>
      </w:pPr>
      <w:r w:rsidRPr="009D420D">
        <w:rPr>
          <w:b/>
        </w:rPr>
        <w:t xml:space="preserve">  </w:t>
      </w:r>
      <w:r w:rsidRPr="009D420D">
        <w:rPr>
          <w:b/>
          <w:highlight w:val="yellow"/>
        </w:rPr>
        <w:t>{</w:t>
      </w:r>
    </w:p>
    <w:p w:rsidR="009D420D" w:rsidRPr="009D420D" w:rsidRDefault="009D420D" w:rsidP="009D420D">
      <w:pPr>
        <w:pStyle w:val="ppCodeIndent"/>
        <w:rPr>
          <w:b/>
          <w:highlight w:val="yellow"/>
        </w:rPr>
      </w:pPr>
      <w:r w:rsidRPr="009D420D">
        <w:rPr>
          <w:b/>
        </w:rPr>
        <w:t xml:space="preserve">    </w:t>
      </w:r>
      <w:proofErr w:type="spellStart"/>
      <w:r w:rsidRPr="009D420D">
        <w:rPr>
          <w:b/>
          <w:highlight w:val="yellow"/>
        </w:rPr>
        <w:t>CopySocialClaims</w:t>
      </w:r>
      <w:proofErr w:type="spellEnd"/>
      <w:r w:rsidRPr="009D420D">
        <w:rPr>
          <w:b/>
          <w:highlight w:val="yellow"/>
        </w:rPr>
        <w:t>(input, output);</w:t>
      </w:r>
    </w:p>
    <w:p w:rsidR="009D420D" w:rsidRPr="009D420D" w:rsidRDefault="009D420D" w:rsidP="009D420D">
      <w:pPr>
        <w:pStyle w:val="ppCodeIndent"/>
        <w:rPr>
          <w:b/>
          <w:highlight w:val="yellow"/>
        </w:rPr>
      </w:pPr>
      <w:r w:rsidRPr="009D420D">
        <w:rPr>
          <w:b/>
        </w:rPr>
        <w:t xml:space="preserve">    </w:t>
      </w:r>
      <w:proofErr w:type="spellStart"/>
      <w:r w:rsidRPr="009D420D">
        <w:rPr>
          <w:b/>
          <w:highlight w:val="yellow"/>
        </w:rPr>
        <w:t>output.Claims.Add</w:t>
      </w:r>
      <w:proofErr w:type="spellEnd"/>
      <w:r w:rsidRPr="009D420D">
        <w:rPr>
          <w:b/>
          <w:highlight w:val="yellow"/>
        </w:rPr>
        <w:t>(new Claim(</w:t>
      </w:r>
      <w:proofErr w:type="spellStart"/>
      <w:r w:rsidRPr="009D420D">
        <w:rPr>
          <w:b/>
          <w:highlight w:val="yellow"/>
        </w:rPr>
        <w:t>ClaimTypes.Role</w:t>
      </w:r>
      <w:proofErr w:type="spellEnd"/>
      <w:r w:rsidRPr="009D420D">
        <w:rPr>
          <w:b/>
          <w:highlight w:val="yellow"/>
        </w:rPr>
        <w:t xml:space="preserve">, </w:t>
      </w:r>
      <w:proofErr w:type="spellStart"/>
      <w:r w:rsidRPr="009D420D">
        <w:rPr>
          <w:b/>
          <w:highlight w:val="yellow"/>
        </w:rPr>
        <w:t>Adatum.Roles.OrderTracker</w:t>
      </w:r>
      <w:proofErr w:type="spellEnd"/>
      <w:r w:rsidRPr="009D420D">
        <w:rPr>
          <w:b/>
          <w:highlight w:val="yellow"/>
        </w:rPr>
        <w:t>));</w:t>
      </w:r>
    </w:p>
    <w:p w:rsidR="009D420D" w:rsidRPr="009D420D" w:rsidRDefault="009D420D" w:rsidP="009D420D">
      <w:pPr>
        <w:pStyle w:val="ppCodeIndent"/>
        <w:rPr>
          <w:b/>
          <w:highlight w:val="yellow"/>
        </w:rPr>
      </w:pPr>
      <w:r w:rsidRPr="009D420D">
        <w:rPr>
          <w:b/>
        </w:rPr>
        <w:t xml:space="preserve">    </w:t>
      </w:r>
      <w:proofErr w:type="spellStart"/>
      <w:r w:rsidRPr="009D420D">
        <w:rPr>
          <w:b/>
          <w:highlight w:val="yellow"/>
        </w:rPr>
        <w:t>output.Claims.Add</w:t>
      </w:r>
      <w:proofErr w:type="spellEnd"/>
      <w:r w:rsidRPr="009D420D">
        <w:rPr>
          <w:b/>
          <w:highlight w:val="yellow"/>
        </w:rPr>
        <w:t>(new Claim(</w:t>
      </w:r>
      <w:proofErr w:type="spellStart"/>
      <w:r w:rsidRPr="009D420D">
        <w:rPr>
          <w:b/>
          <w:highlight w:val="yellow"/>
        </w:rPr>
        <w:t>Adatum.ClaimTypes.Organization</w:t>
      </w:r>
      <w:proofErr w:type="spellEnd"/>
      <w:r w:rsidRPr="009D420D">
        <w:rPr>
          <w:b/>
          <w:highlight w:val="yellow"/>
        </w:rPr>
        <w:t>, "</w:t>
      </w:r>
      <w:proofErr w:type="spellStart"/>
      <w:r w:rsidRPr="009D420D">
        <w:rPr>
          <w:b/>
          <w:highlight w:val="yellow"/>
        </w:rPr>
        <w:t>MaryInc</w:t>
      </w:r>
      <w:proofErr w:type="spellEnd"/>
      <w:r w:rsidRPr="009D420D">
        <w:rPr>
          <w:b/>
          <w:highlight w:val="yellow"/>
        </w:rPr>
        <w:t>"));</w:t>
      </w:r>
    </w:p>
    <w:p w:rsidR="009D420D" w:rsidRPr="009D420D" w:rsidRDefault="009D420D" w:rsidP="009D420D">
      <w:pPr>
        <w:pStyle w:val="ppCodeIndent"/>
        <w:rPr>
          <w:b/>
          <w:highlight w:val="yellow"/>
        </w:rPr>
      </w:pPr>
      <w:r w:rsidRPr="009D420D">
        <w:rPr>
          <w:b/>
        </w:rPr>
        <w:t xml:space="preserve">  </w:t>
      </w:r>
      <w:r w:rsidRPr="009D420D">
        <w:rPr>
          <w:b/>
          <w:highlight w:val="yellow"/>
        </w:rPr>
        <w:t>}</w:t>
      </w:r>
    </w:p>
    <w:p w:rsidR="009D420D" w:rsidRPr="009D420D" w:rsidRDefault="009D420D" w:rsidP="009D420D">
      <w:pPr>
        <w:pStyle w:val="ppCodeIndent"/>
      </w:pPr>
    </w:p>
    <w:p w:rsidR="001B787C" w:rsidRDefault="009D420D" w:rsidP="009D420D">
      <w:pPr>
        <w:pStyle w:val="ppCodeIndent"/>
      </w:pPr>
      <w:r w:rsidRPr="009D420D">
        <w:t xml:space="preserve"> </w:t>
      </w:r>
      <w:r>
        <w:t xml:space="preserve"> </w:t>
      </w:r>
      <w:proofErr w:type="spellStart"/>
      <w:r w:rsidRPr="009D420D">
        <w:t>SingleSignOnManager.RegisterIssuer</w:t>
      </w:r>
      <w:proofErr w:type="spellEnd"/>
      <w:r w:rsidRPr="009D420D">
        <w:t>(</w:t>
      </w:r>
      <w:proofErr w:type="spellStart"/>
      <w:r w:rsidRPr="009D420D">
        <w:t>issuerInfo.Realm</w:t>
      </w:r>
      <w:proofErr w:type="spellEnd"/>
      <w:r w:rsidRPr="009D420D">
        <w:t xml:space="preserve">); </w:t>
      </w:r>
    </w:p>
    <w:p w:rsidR="009D420D" w:rsidRDefault="009D420D" w:rsidP="009D420D">
      <w:pPr>
        <w:pStyle w:val="ppNoteIndent"/>
      </w:pPr>
      <w:r>
        <w:t xml:space="preserve">The code above adds a claim to the token that indicates the user is a member of the </w:t>
      </w:r>
      <w:proofErr w:type="spellStart"/>
      <w:r w:rsidRPr="009D420D">
        <w:rPr>
          <w:b/>
        </w:rPr>
        <w:t>OrderTracker</w:t>
      </w:r>
      <w:proofErr w:type="spellEnd"/>
      <w:r>
        <w:t xml:space="preserve"> group, and another claim that the user is an employee of the organization named </w:t>
      </w:r>
      <w:proofErr w:type="spellStart"/>
      <w:r w:rsidRPr="009D420D">
        <w:rPr>
          <w:b/>
        </w:rPr>
        <w:t>MaryInc</w:t>
      </w:r>
      <w:proofErr w:type="spellEnd"/>
      <w:r>
        <w:t>. Both of these are hard-coded into the federation provider, and so will be added to the token irrespective of the user who was authenticated by Windows Live ID. These claims are required by the a-Order application, and so must be added to the token. In a real world application the federation provider would look up these values</w:t>
      </w:r>
      <w:r w:rsidR="00733B32">
        <w:t>, and other values such as the user name,</w:t>
      </w:r>
      <w:r>
        <w:t xml:space="preserve"> from another directory or store based on the authenticated user identifier. </w:t>
      </w:r>
    </w:p>
    <w:p w:rsidR="001B787C" w:rsidRPr="00AF4A62" w:rsidRDefault="00AF4A62" w:rsidP="00723D45">
      <w:pPr>
        <w:pStyle w:val="ppNumberList"/>
        <w:rPr>
          <w:bCs/>
        </w:rPr>
      </w:pPr>
      <w:r>
        <w:rPr>
          <w:bCs/>
        </w:rPr>
        <w:t xml:space="preserve">Save and close the </w:t>
      </w:r>
      <w:proofErr w:type="spellStart"/>
      <w:r w:rsidRPr="001B787C">
        <w:rPr>
          <w:b/>
        </w:rPr>
        <w:t>FederationSecurityTokenService</w:t>
      </w:r>
      <w:r w:rsidRPr="00723D45">
        <w:rPr>
          <w:b/>
        </w:rPr>
        <w:t>.cs</w:t>
      </w:r>
      <w:proofErr w:type="spellEnd"/>
      <w:r>
        <w:t xml:space="preserve"> file.</w:t>
      </w:r>
    </w:p>
    <w:p w:rsidR="00AF4A62" w:rsidRPr="00AF4A62" w:rsidRDefault="00AF4A62" w:rsidP="00B10C80">
      <w:pPr>
        <w:pStyle w:val="ppNumberList"/>
        <w:rPr>
          <w:bCs/>
        </w:rPr>
      </w:pPr>
      <w:r>
        <w:t xml:space="preserve">In Solution Explorer double-click the file </w:t>
      </w:r>
      <w:r w:rsidR="00B10C80" w:rsidRPr="00B10C80">
        <w:rPr>
          <w:b/>
          <w:bCs/>
        </w:rPr>
        <w:t xml:space="preserve">HomeRealmDiscovery.aspx </w:t>
      </w:r>
      <w:r w:rsidR="000C3FD2">
        <w:rPr>
          <w:bCs/>
        </w:rPr>
        <w:t xml:space="preserve">in the </w:t>
      </w:r>
      <w:r w:rsidR="000C3FD2" w:rsidRPr="00FB3349">
        <w:rPr>
          <w:b/>
          <w:bCs/>
        </w:rPr>
        <w:t>Adatum.FederationProvider.Lab03.Ex01</w:t>
      </w:r>
      <w:r w:rsidR="000C3FD2">
        <w:rPr>
          <w:bCs/>
        </w:rPr>
        <w:t xml:space="preserve"> project </w:t>
      </w:r>
      <w:r>
        <w:t xml:space="preserve">to open it in the Visual Studio code editor. This </w:t>
      </w:r>
      <w:r w:rsidR="00B10C80">
        <w:t xml:space="preserve">is the ASP.NET page that the user sees when an application accesses the federation provider, and is used to </w:t>
      </w:r>
      <w:r w:rsidR="00B10C80">
        <w:lastRenderedPageBreak/>
        <w:t>select the identity provider that the user will be directed to for authentication. Add the following highlighted code to the page so that it displays an option for users to select Windows Live ID as the identity provider.</w:t>
      </w:r>
    </w:p>
    <w:p w:rsidR="00B10C80" w:rsidRDefault="00B10C80" w:rsidP="00B10C80">
      <w:pPr>
        <w:pStyle w:val="ppCodeLanguageIndent"/>
      </w:pPr>
      <w:r>
        <w:t>HTML</w:t>
      </w:r>
    </w:p>
    <w:p w:rsidR="00B10C80" w:rsidRDefault="00B10C80" w:rsidP="00B10C80">
      <w:pPr>
        <w:pStyle w:val="ppCodeIndent"/>
      </w:pPr>
      <w:r>
        <w:t>&lt;div id="</w:t>
      </w:r>
      <w:proofErr w:type="spellStart"/>
      <w:r>
        <w:t>issuerSelection</w:t>
      </w:r>
      <w:proofErr w:type="spellEnd"/>
      <w:r>
        <w:t>"&gt;</w:t>
      </w:r>
    </w:p>
    <w:p w:rsidR="00B10C80" w:rsidRDefault="00B10C80" w:rsidP="00B10C80">
      <w:pPr>
        <w:pStyle w:val="ppCodeIndent"/>
      </w:pPr>
      <w:r>
        <w:t xml:space="preserve">  &lt;span class="</w:t>
      </w:r>
      <w:proofErr w:type="spellStart"/>
      <w:r>
        <w:t>issuerSelection</w:t>
      </w:r>
      <w:proofErr w:type="spellEnd"/>
      <w:r>
        <w:t>-title"&gt;</w:t>
      </w:r>
    </w:p>
    <w:p w:rsidR="00B10C80" w:rsidRDefault="00B10C80" w:rsidP="00B10C80">
      <w:pPr>
        <w:pStyle w:val="ppCodeIndent"/>
      </w:pPr>
      <w:r>
        <w:t xml:space="preserve">      Home realm discovery  </w:t>
      </w:r>
    </w:p>
    <w:p w:rsidR="00B10C80" w:rsidRDefault="00B10C80" w:rsidP="00B10C80">
      <w:pPr>
        <w:pStyle w:val="ppCodeIndent"/>
      </w:pPr>
      <w:r>
        <w:t xml:space="preserve">  &lt;/span&gt; </w:t>
      </w:r>
    </w:p>
    <w:p w:rsidR="00B10C80" w:rsidRDefault="00B10C80" w:rsidP="00B10C80">
      <w:pPr>
        <w:pStyle w:val="ppCodeIndent"/>
      </w:pPr>
      <w:r>
        <w:t xml:space="preserve">  &lt;</w:t>
      </w:r>
      <w:proofErr w:type="spellStart"/>
      <w:r>
        <w:t>asp:RadioButton</w:t>
      </w:r>
      <w:proofErr w:type="spellEnd"/>
      <w:r>
        <w:t xml:space="preserve"> ID="</w:t>
      </w:r>
      <w:proofErr w:type="spellStart"/>
      <w:r>
        <w:t>TrustedIssuersRadioButton</w:t>
      </w:r>
      <w:proofErr w:type="spellEnd"/>
      <w:r>
        <w:t xml:space="preserve">" </w:t>
      </w:r>
      <w:proofErr w:type="spellStart"/>
      <w:r>
        <w:t>runat</w:t>
      </w:r>
      <w:proofErr w:type="spellEnd"/>
      <w:r>
        <w:t xml:space="preserve">="server" </w:t>
      </w:r>
    </w:p>
    <w:p w:rsidR="00B10C80" w:rsidRDefault="00B10C80" w:rsidP="00B10C80">
      <w:pPr>
        <w:pStyle w:val="ppCodeIndent"/>
      </w:pPr>
      <w:r>
        <w:t xml:space="preserve">      Text="You will sign in with Adatum Simulated Issuer"</w:t>
      </w:r>
    </w:p>
    <w:p w:rsidR="00B10C80" w:rsidRDefault="00B10C80" w:rsidP="00B10C80">
      <w:pPr>
        <w:pStyle w:val="ppCodeIndent"/>
      </w:pPr>
      <w:r>
        <w:t xml:space="preserve">      </w:t>
      </w:r>
      <w:proofErr w:type="spellStart"/>
      <w:r>
        <w:t>GroupName</w:t>
      </w:r>
      <w:proofErr w:type="spellEnd"/>
      <w:r>
        <w:t>="issuer" Checked="true" Enabled="false"</w:t>
      </w:r>
    </w:p>
    <w:p w:rsidR="00B10C80" w:rsidRDefault="00B10C80" w:rsidP="00B10C80">
      <w:pPr>
        <w:pStyle w:val="ppCodeIndent"/>
      </w:pPr>
      <w:r>
        <w:t xml:space="preserve">      </w:t>
      </w:r>
      <w:proofErr w:type="spellStart"/>
      <w:r>
        <w:t>CssClass</w:t>
      </w:r>
      <w:proofErr w:type="spellEnd"/>
      <w:r>
        <w:t>="box-title" /&gt;</w:t>
      </w:r>
    </w:p>
    <w:p w:rsidR="00B10C80" w:rsidRPr="00B10C80" w:rsidRDefault="00B10C80" w:rsidP="00B10C80">
      <w:pPr>
        <w:pStyle w:val="ppCodeIndent"/>
        <w:rPr>
          <w:b/>
          <w:highlight w:val="yellow"/>
        </w:rPr>
      </w:pPr>
      <w:r w:rsidRPr="00B10C80">
        <w:rPr>
          <w:b/>
        </w:rPr>
        <w:t xml:space="preserve">  </w:t>
      </w:r>
      <w:r w:rsidRPr="00B10C80">
        <w:rPr>
          <w:b/>
          <w:highlight w:val="yellow"/>
        </w:rPr>
        <w:t>&lt;</w:t>
      </w:r>
      <w:proofErr w:type="spellStart"/>
      <w:r w:rsidRPr="00B10C80">
        <w:rPr>
          <w:b/>
          <w:highlight w:val="yellow"/>
        </w:rPr>
        <w:t>asp:RadioButton</w:t>
      </w:r>
      <w:proofErr w:type="spellEnd"/>
      <w:r w:rsidRPr="00B10C80">
        <w:rPr>
          <w:b/>
          <w:highlight w:val="yellow"/>
        </w:rPr>
        <w:t xml:space="preserve"> ID="</w:t>
      </w:r>
      <w:proofErr w:type="spellStart"/>
      <w:r w:rsidRPr="00B10C80">
        <w:rPr>
          <w:b/>
          <w:highlight w:val="yellow"/>
        </w:rPr>
        <w:t>SocialIssuerRadioButton</w:t>
      </w:r>
      <w:proofErr w:type="spellEnd"/>
      <w:r w:rsidRPr="00B10C80">
        <w:rPr>
          <w:b/>
          <w:highlight w:val="yellow"/>
        </w:rPr>
        <w:t xml:space="preserve">" </w:t>
      </w:r>
      <w:proofErr w:type="spellStart"/>
      <w:r w:rsidRPr="00B10C80">
        <w:rPr>
          <w:b/>
          <w:highlight w:val="yellow"/>
        </w:rPr>
        <w:t>runat</w:t>
      </w:r>
      <w:proofErr w:type="spellEnd"/>
      <w:r w:rsidRPr="00B10C80">
        <w:rPr>
          <w:b/>
          <w:highlight w:val="yellow"/>
        </w:rPr>
        <w:t xml:space="preserve">="server" </w:t>
      </w:r>
    </w:p>
    <w:p w:rsidR="00B10C80" w:rsidRPr="00B10C80" w:rsidRDefault="00B10C80" w:rsidP="00B10C80">
      <w:pPr>
        <w:pStyle w:val="ppCodeIndent"/>
        <w:rPr>
          <w:b/>
          <w:highlight w:val="yellow"/>
        </w:rPr>
      </w:pPr>
      <w:r w:rsidRPr="00B10C80">
        <w:rPr>
          <w:b/>
        </w:rPr>
        <w:t xml:space="preserve">      </w:t>
      </w:r>
      <w:r w:rsidRPr="00B10C80">
        <w:rPr>
          <w:b/>
          <w:highlight w:val="yellow"/>
        </w:rPr>
        <w:t xml:space="preserve">Text="Sign in with Windows Live ID" </w:t>
      </w:r>
    </w:p>
    <w:p w:rsidR="00B10C80" w:rsidRPr="00B10C80" w:rsidRDefault="00B10C80" w:rsidP="00B10C80">
      <w:pPr>
        <w:pStyle w:val="ppCodeIndent"/>
        <w:rPr>
          <w:b/>
          <w:highlight w:val="yellow"/>
        </w:rPr>
      </w:pPr>
      <w:r w:rsidRPr="00B10C80">
        <w:rPr>
          <w:b/>
        </w:rPr>
        <w:t xml:space="preserve">      </w:t>
      </w:r>
      <w:proofErr w:type="spellStart"/>
      <w:r w:rsidRPr="00B10C80">
        <w:rPr>
          <w:b/>
          <w:highlight w:val="yellow"/>
        </w:rPr>
        <w:t>GroupName</w:t>
      </w:r>
      <w:proofErr w:type="spellEnd"/>
      <w:r w:rsidRPr="00B10C80">
        <w:rPr>
          <w:b/>
          <w:highlight w:val="yellow"/>
        </w:rPr>
        <w:t xml:space="preserve">="issuer" </w:t>
      </w:r>
      <w:proofErr w:type="spellStart"/>
      <w:r w:rsidRPr="00B10C80">
        <w:rPr>
          <w:b/>
          <w:highlight w:val="yellow"/>
        </w:rPr>
        <w:t>AutoPostBack</w:t>
      </w:r>
      <w:proofErr w:type="spellEnd"/>
      <w:r w:rsidRPr="00B10C80">
        <w:rPr>
          <w:b/>
          <w:highlight w:val="yellow"/>
        </w:rPr>
        <w:t xml:space="preserve">="false" </w:t>
      </w:r>
    </w:p>
    <w:p w:rsidR="00B10C80" w:rsidRPr="00B10C80" w:rsidRDefault="00B10C80" w:rsidP="00B10C80">
      <w:pPr>
        <w:pStyle w:val="ppCodeIndent"/>
        <w:rPr>
          <w:b/>
          <w:highlight w:val="yellow"/>
        </w:rPr>
      </w:pPr>
      <w:r w:rsidRPr="00B10C80">
        <w:rPr>
          <w:b/>
        </w:rPr>
        <w:t xml:space="preserve">      </w:t>
      </w:r>
      <w:proofErr w:type="spellStart"/>
      <w:r w:rsidRPr="00B10C80">
        <w:rPr>
          <w:b/>
          <w:highlight w:val="yellow"/>
        </w:rPr>
        <w:t>CssClass</w:t>
      </w:r>
      <w:proofErr w:type="spellEnd"/>
      <w:r w:rsidRPr="00B10C80">
        <w:rPr>
          <w:b/>
          <w:highlight w:val="yellow"/>
        </w:rPr>
        <w:t xml:space="preserve">="box-title" /&gt; </w:t>
      </w:r>
    </w:p>
    <w:p w:rsidR="00AF4A62" w:rsidRPr="00AF4A62" w:rsidRDefault="00B10C80" w:rsidP="00B10C80">
      <w:pPr>
        <w:pStyle w:val="ppCodeIndent"/>
        <w:rPr>
          <w:bCs/>
        </w:rPr>
      </w:pPr>
      <w:r>
        <w:t>&lt;/div&gt;</w:t>
      </w:r>
    </w:p>
    <w:p w:rsidR="00AF4A62" w:rsidRPr="00723D45" w:rsidRDefault="00B10C80" w:rsidP="00723D45">
      <w:pPr>
        <w:pStyle w:val="ppNumberList"/>
        <w:rPr>
          <w:bCs/>
        </w:rPr>
      </w:pPr>
      <w:r>
        <w:t xml:space="preserve">Right-click on the </w:t>
      </w:r>
      <w:r w:rsidRPr="00B10C80">
        <w:rPr>
          <w:b/>
          <w:bCs/>
        </w:rPr>
        <w:t xml:space="preserve">HomeRealmDiscovery.aspx </w:t>
      </w:r>
      <w:r>
        <w:t xml:space="preserve">page and click </w:t>
      </w:r>
      <w:r w:rsidRPr="00B10C80">
        <w:rPr>
          <w:b/>
        </w:rPr>
        <w:t>View Code</w:t>
      </w:r>
      <w:r>
        <w:t xml:space="preserve"> to open the code-behind file in the Visual Studio editor. Add the following highlighted code to the </w:t>
      </w:r>
      <w:proofErr w:type="spellStart"/>
      <w:r w:rsidRPr="00B10C80">
        <w:rPr>
          <w:b/>
        </w:rPr>
        <w:t>ProcessSignIn</w:t>
      </w:r>
      <w:proofErr w:type="spellEnd"/>
      <w:r>
        <w:t xml:space="preserve"> method.</w:t>
      </w:r>
    </w:p>
    <w:p w:rsidR="00B10C80" w:rsidRDefault="00B10C80" w:rsidP="00B10C80">
      <w:pPr>
        <w:pStyle w:val="ppCodeLanguageIndent"/>
      </w:pPr>
      <w:r>
        <w:t>C#</w:t>
      </w:r>
    </w:p>
    <w:p w:rsidR="00B10C80" w:rsidRPr="00B10C80" w:rsidRDefault="00B10C80" w:rsidP="00B10C80">
      <w:pPr>
        <w:pStyle w:val="ppCodeIndent"/>
      </w:pPr>
      <w:r w:rsidRPr="00B10C80">
        <w:t xml:space="preserve">public void </w:t>
      </w:r>
      <w:proofErr w:type="spellStart"/>
      <w:r w:rsidRPr="00B10C80">
        <w:t>ProcessSignIn</w:t>
      </w:r>
      <w:proofErr w:type="spellEnd"/>
      <w:r w:rsidRPr="00B10C80">
        <w:t>()</w:t>
      </w:r>
    </w:p>
    <w:p w:rsidR="00B10C80" w:rsidRPr="00B10C80" w:rsidRDefault="00B10C80" w:rsidP="00B10C80">
      <w:pPr>
        <w:pStyle w:val="ppCodeIndent"/>
      </w:pPr>
      <w:r w:rsidRPr="00B10C80">
        <w:t>{</w:t>
      </w:r>
    </w:p>
    <w:p w:rsidR="00B10C80" w:rsidRPr="00B10C80" w:rsidRDefault="00B10C80" w:rsidP="00B10C80">
      <w:pPr>
        <w:pStyle w:val="ppCodeIndent"/>
      </w:pPr>
      <w:r w:rsidRPr="00B10C80">
        <w:t xml:space="preserve">  if (</w:t>
      </w:r>
      <w:proofErr w:type="spellStart"/>
      <w:r w:rsidRPr="00B10C80">
        <w:t>this.TrustedIssuersRadioButton.Checked</w:t>
      </w:r>
      <w:proofErr w:type="spellEnd"/>
      <w:r w:rsidRPr="00B10C80">
        <w:t>)</w:t>
      </w:r>
    </w:p>
    <w:p w:rsidR="00B10C80" w:rsidRPr="00B10C80" w:rsidRDefault="00B10C80" w:rsidP="00B10C80">
      <w:pPr>
        <w:pStyle w:val="ppCodeIndent"/>
      </w:pPr>
      <w:r w:rsidRPr="00B10C80">
        <w:t xml:space="preserve">  {</w:t>
      </w:r>
    </w:p>
    <w:p w:rsidR="00B10C80" w:rsidRDefault="00B10C80" w:rsidP="00B10C80">
      <w:pPr>
        <w:pStyle w:val="ppCodeIndent"/>
      </w:pPr>
      <w:r w:rsidRPr="00B10C80">
        <w:t xml:space="preserve">    </w:t>
      </w:r>
      <w:proofErr w:type="spellStart"/>
      <w:proofErr w:type="gramStart"/>
      <w:r w:rsidRPr="00B10C80">
        <w:t>this.Response.Redirect</w:t>
      </w:r>
      <w:proofErr w:type="spellEnd"/>
      <w:r w:rsidRPr="00B10C80">
        <w:t>(</w:t>
      </w:r>
      <w:proofErr w:type="gramEnd"/>
      <w:r w:rsidRPr="00B10C80">
        <w:t xml:space="preserve">"~/Federation.aspx?" + </w:t>
      </w:r>
      <w:proofErr w:type="spellStart"/>
      <w:r w:rsidRPr="00B10C80">
        <w:t>this.Request.QueryString</w:t>
      </w:r>
      <w:proofErr w:type="spellEnd"/>
      <w:r w:rsidRPr="00B10C80">
        <w:t xml:space="preserve"> </w:t>
      </w:r>
    </w:p>
    <w:p w:rsidR="00B10C80" w:rsidRPr="00B10C80" w:rsidRDefault="00B10C80" w:rsidP="00B10C80">
      <w:pPr>
        <w:pStyle w:val="ppCodeIndent"/>
      </w:pPr>
      <w:r>
        <w:t xml:space="preserve">                           </w:t>
      </w:r>
      <w:r w:rsidRPr="00B10C80">
        <w:t>+ "&amp;</w:t>
      </w:r>
      <w:proofErr w:type="spellStart"/>
      <w:r w:rsidRPr="00B10C80">
        <w:t>whr</w:t>
      </w:r>
      <w:proofErr w:type="spellEnd"/>
      <w:r w:rsidRPr="00B10C80">
        <w:t xml:space="preserve">=" + </w:t>
      </w:r>
      <w:proofErr w:type="spellStart"/>
      <w:r w:rsidRPr="00B10C80">
        <w:t>TrustedIssuers.Adatum.Realm</w:t>
      </w:r>
      <w:proofErr w:type="spellEnd"/>
      <w:r w:rsidRPr="00B10C80">
        <w:t>, false);</w:t>
      </w:r>
    </w:p>
    <w:p w:rsidR="00B10C80" w:rsidRPr="00B10C80" w:rsidRDefault="00B10C80" w:rsidP="00B10C80">
      <w:pPr>
        <w:pStyle w:val="ppCodeIndent"/>
      </w:pPr>
      <w:r w:rsidRPr="00B10C80">
        <w:t xml:space="preserve">  }</w:t>
      </w:r>
    </w:p>
    <w:p w:rsidR="00B10C80" w:rsidRPr="00B10C80" w:rsidRDefault="00B10C80" w:rsidP="00B10C80">
      <w:pPr>
        <w:pStyle w:val="ppCodeIndent"/>
        <w:rPr>
          <w:b/>
          <w:highlight w:val="yellow"/>
        </w:rPr>
      </w:pPr>
      <w:r w:rsidRPr="00B10C80">
        <w:rPr>
          <w:b/>
        </w:rPr>
        <w:t xml:space="preserve">  </w:t>
      </w:r>
      <w:r w:rsidRPr="00B10C80">
        <w:rPr>
          <w:b/>
          <w:highlight w:val="yellow"/>
        </w:rPr>
        <w:t>if (</w:t>
      </w:r>
      <w:proofErr w:type="spellStart"/>
      <w:r w:rsidRPr="00B10C80">
        <w:rPr>
          <w:b/>
          <w:highlight w:val="yellow"/>
        </w:rPr>
        <w:t>this.SocialIssuerRadioButton.Checked</w:t>
      </w:r>
      <w:proofErr w:type="spellEnd"/>
      <w:r w:rsidRPr="00B10C80">
        <w:rPr>
          <w:b/>
          <w:highlight w:val="yellow"/>
        </w:rPr>
        <w:t>)</w:t>
      </w:r>
    </w:p>
    <w:p w:rsidR="00B10C80" w:rsidRPr="00B10C80" w:rsidRDefault="00B10C80" w:rsidP="00B10C80">
      <w:pPr>
        <w:pStyle w:val="ppCodeIndent"/>
        <w:rPr>
          <w:b/>
          <w:highlight w:val="yellow"/>
        </w:rPr>
      </w:pPr>
      <w:r w:rsidRPr="00B10C80">
        <w:rPr>
          <w:b/>
        </w:rPr>
        <w:t xml:space="preserve">  </w:t>
      </w:r>
      <w:r w:rsidRPr="00B10C80">
        <w:rPr>
          <w:b/>
          <w:highlight w:val="yellow"/>
        </w:rPr>
        <w:t>{</w:t>
      </w:r>
    </w:p>
    <w:p w:rsidR="00B10C80" w:rsidRPr="00B10C80" w:rsidRDefault="00B10C80" w:rsidP="00B10C80">
      <w:pPr>
        <w:pStyle w:val="ppCodeIndent"/>
        <w:rPr>
          <w:b/>
          <w:highlight w:val="yellow"/>
        </w:rPr>
      </w:pPr>
      <w:r w:rsidRPr="00B10C80">
        <w:rPr>
          <w:b/>
        </w:rPr>
        <w:t xml:space="preserve">   </w:t>
      </w:r>
      <w:proofErr w:type="spellStart"/>
      <w:proofErr w:type="gramStart"/>
      <w:r w:rsidRPr="00B10C80">
        <w:rPr>
          <w:b/>
          <w:highlight w:val="yellow"/>
        </w:rPr>
        <w:t>this.Response.Redirect</w:t>
      </w:r>
      <w:proofErr w:type="spellEnd"/>
      <w:r w:rsidRPr="00B10C80">
        <w:rPr>
          <w:b/>
          <w:highlight w:val="yellow"/>
        </w:rPr>
        <w:t>(</w:t>
      </w:r>
      <w:proofErr w:type="gramEnd"/>
      <w:r w:rsidRPr="00B10C80">
        <w:rPr>
          <w:b/>
          <w:highlight w:val="yellow"/>
        </w:rPr>
        <w:t xml:space="preserve">"~/Federation.aspx?" + </w:t>
      </w:r>
      <w:proofErr w:type="spellStart"/>
      <w:r w:rsidRPr="00B10C80">
        <w:rPr>
          <w:b/>
          <w:highlight w:val="yellow"/>
        </w:rPr>
        <w:t>this.Request.QueryString</w:t>
      </w:r>
      <w:proofErr w:type="spellEnd"/>
      <w:r w:rsidRPr="00B10C80">
        <w:rPr>
          <w:b/>
          <w:highlight w:val="yellow"/>
        </w:rPr>
        <w:t xml:space="preserve"> </w:t>
      </w:r>
    </w:p>
    <w:p w:rsidR="00B10C80" w:rsidRPr="00B10C80" w:rsidRDefault="00B10C80" w:rsidP="00B10C80">
      <w:pPr>
        <w:pStyle w:val="ppCodeIndent"/>
        <w:rPr>
          <w:b/>
          <w:highlight w:val="yellow"/>
        </w:rPr>
      </w:pPr>
      <w:r w:rsidRPr="00B10C80">
        <w:rPr>
          <w:b/>
        </w:rPr>
        <w:t xml:space="preserve">                           </w:t>
      </w:r>
      <w:r w:rsidRPr="00B10C80">
        <w:rPr>
          <w:b/>
          <w:highlight w:val="yellow"/>
        </w:rPr>
        <w:t xml:space="preserve">+ "&amp;realm=" + </w:t>
      </w:r>
      <w:proofErr w:type="spellStart"/>
      <w:r w:rsidRPr="00B10C80">
        <w:rPr>
          <w:b/>
          <w:highlight w:val="yellow"/>
        </w:rPr>
        <w:t>TrustedIssuers.Acs.Realm</w:t>
      </w:r>
      <w:proofErr w:type="spellEnd"/>
      <w:r w:rsidRPr="00B10C80">
        <w:rPr>
          <w:b/>
          <w:highlight w:val="yellow"/>
        </w:rPr>
        <w:t>, false);</w:t>
      </w:r>
    </w:p>
    <w:p w:rsidR="00B10C80" w:rsidRPr="00B10C80" w:rsidRDefault="00B10C80" w:rsidP="00B10C80">
      <w:pPr>
        <w:pStyle w:val="ppCodeIndent"/>
        <w:rPr>
          <w:b/>
          <w:highlight w:val="yellow"/>
        </w:rPr>
      </w:pPr>
      <w:r w:rsidRPr="00B10C80">
        <w:rPr>
          <w:b/>
        </w:rPr>
        <w:t xml:space="preserve">  </w:t>
      </w:r>
      <w:r w:rsidRPr="00B10C80">
        <w:rPr>
          <w:b/>
          <w:highlight w:val="yellow"/>
        </w:rPr>
        <w:t>}</w:t>
      </w:r>
    </w:p>
    <w:p w:rsidR="00B10C80" w:rsidRPr="00B10C80" w:rsidRDefault="00B10C80" w:rsidP="00B10C80">
      <w:pPr>
        <w:pStyle w:val="ppCodeIndent"/>
      </w:pPr>
      <w:r w:rsidRPr="00B10C80">
        <w:t>}</w:t>
      </w:r>
    </w:p>
    <w:p w:rsidR="0005778A" w:rsidRDefault="0005778A" w:rsidP="0005778A">
      <w:pPr>
        <w:pStyle w:val="ppNoteIndent"/>
      </w:pPr>
      <w:r>
        <w:t xml:space="preserve">This additional code redirects the request to the page </w:t>
      </w:r>
      <w:r w:rsidRPr="0005778A">
        <w:rPr>
          <w:b/>
        </w:rPr>
        <w:t>Federation.aspx</w:t>
      </w:r>
      <w:r>
        <w:t xml:space="preserve"> </w:t>
      </w:r>
      <w:r w:rsidR="00733B32">
        <w:t xml:space="preserve">within this federation provider </w:t>
      </w:r>
      <w:r>
        <w:t xml:space="preserve">with the query string containing an additional name/value pair that specifies the realm to which the requesting application belongs. Notice that ACS requires you to specify the realm of the relying party during authentication using the </w:t>
      </w:r>
      <w:r w:rsidRPr="0005778A">
        <w:rPr>
          <w:b/>
        </w:rPr>
        <w:t>realm</w:t>
      </w:r>
      <w:r>
        <w:t xml:space="preserve"> name/value pair instead of the </w:t>
      </w:r>
      <w:proofErr w:type="spellStart"/>
      <w:r w:rsidRPr="0005778A">
        <w:rPr>
          <w:b/>
        </w:rPr>
        <w:t>whr</w:t>
      </w:r>
      <w:proofErr w:type="spellEnd"/>
      <w:r>
        <w:t xml:space="preserve"> name/value pair more commonly used with WS-Federation requests.</w:t>
      </w:r>
    </w:p>
    <w:p w:rsidR="0041375D" w:rsidRPr="000C3FD2" w:rsidRDefault="000C3FD2" w:rsidP="00F32995">
      <w:pPr>
        <w:pStyle w:val="ppNumberList"/>
        <w:rPr>
          <w:bCs/>
        </w:rPr>
      </w:pPr>
      <w:r w:rsidRPr="000C3FD2">
        <w:rPr>
          <w:bCs/>
        </w:rPr>
        <w:t xml:space="preserve">Save and close the </w:t>
      </w:r>
      <w:r w:rsidR="005753B3" w:rsidRPr="00B10C80">
        <w:rPr>
          <w:b/>
          <w:bCs/>
        </w:rPr>
        <w:t xml:space="preserve">HomeRealmDiscovery.aspx </w:t>
      </w:r>
      <w:r>
        <w:t>file. Then, i</w:t>
      </w:r>
      <w:r w:rsidR="00F32995">
        <w:t>n Solution Explorer</w:t>
      </w:r>
      <w:r>
        <w:t>,</w:t>
      </w:r>
      <w:r w:rsidR="00F32995">
        <w:t xml:space="preserve"> right-click the file </w:t>
      </w:r>
      <w:r w:rsidR="00F32995" w:rsidRPr="000C3FD2">
        <w:rPr>
          <w:b/>
        </w:rPr>
        <w:t>Federation.aspx</w:t>
      </w:r>
      <w:r w:rsidR="00F32995">
        <w:t xml:space="preserve"> </w:t>
      </w:r>
      <w:r w:rsidRPr="000C3FD2">
        <w:rPr>
          <w:bCs/>
        </w:rPr>
        <w:t xml:space="preserve">in the </w:t>
      </w:r>
      <w:r w:rsidRPr="000C3FD2">
        <w:rPr>
          <w:b/>
          <w:bCs/>
        </w:rPr>
        <w:t>Adatum.FederationProvider.Lab03.Ex01</w:t>
      </w:r>
      <w:r w:rsidRPr="000C3FD2">
        <w:rPr>
          <w:bCs/>
        </w:rPr>
        <w:t xml:space="preserve"> project </w:t>
      </w:r>
      <w:r w:rsidR="00F32995" w:rsidRPr="00F32995">
        <w:t xml:space="preserve">and click </w:t>
      </w:r>
      <w:r w:rsidR="00F32995" w:rsidRPr="000C3FD2">
        <w:rPr>
          <w:b/>
          <w:bCs/>
        </w:rPr>
        <w:t xml:space="preserve">View Code </w:t>
      </w:r>
      <w:r w:rsidR="00F32995">
        <w:t>to open the code-behind file for the main ASP.NET page of the federation provider in the Visual Studio code editor.</w:t>
      </w:r>
    </w:p>
    <w:p w:rsidR="00952E05" w:rsidRPr="00952E05" w:rsidRDefault="00952E05" w:rsidP="00F32995">
      <w:pPr>
        <w:pStyle w:val="ppNumberList"/>
        <w:rPr>
          <w:bCs/>
        </w:rPr>
      </w:pPr>
      <w:r>
        <w:lastRenderedPageBreak/>
        <w:t xml:space="preserve">Scroll down to the </w:t>
      </w:r>
      <w:proofErr w:type="spellStart"/>
      <w:r w:rsidRPr="00952E05">
        <w:rPr>
          <w:b/>
          <w:bCs/>
        </w:rPr>
        <w:t>HandleSignInRequest</w:t>
      </w:r>
      <w:proofErr w:type="spellEnd"/>
      <w:r>
        <w:rPr>
          <w:bCs/>
        </w:rPr>
        <w:t xml:space="preserve"> method and edit the first line to specify the correct </w:t>
      </w:r>
      <w:r w:rsidR="00142D5B">
        <w:rPr>
          <w:bCs/>
        </w:rPr>
        <w:t xml:space="preserve">name for the </w:t>
      </w:r>
      <w:r>
        <w:rPr>
          <w:bCs/>
        </w:rPr>
        <w:t>name/value pair</w:t>
      </w:r>
      <w:r w:rsidR="00142D5B">
        <w:rPr>
          <w:bCs/>
        </w:rPr>
        <w:t xml:space="preserve"> in the query string that denotes the realm</w:t>
      </w:r>
      <w:r>
        <w:rPr>
          <w:bCs/>
        </w:rPr>
        <w:t>, as shown in the following highlighted code.</w:t>
      </w:r>
    </w:p>
    <w:p w:rsidR="00952E05" w:rsidRDefault="00952E05" w:rsidP="00952E05">
      <w:pPr>
        <w:pStyle w:val="ppCodeLanguageIndent"/>
      </w:pPr>
      <w:r>
        <w:t>C#</w:t>
      </w:r>
    </w:p>
    <w:p w:rsidR="00952E05" w:rsidRPr="00952E05" w:rsidRDefault="00952E05" w:rsidP="00952E05">
      <w:pPr>
        <w:pStyle w:val="ppCodeIndent"/>
      </w:pPr>
      <w:r w:rsidRPr="00952E05">
        <w:t xml:space="preserve">  private void </w:t>
      </w:r>
      <w:proofErr w:type="spellStart"/>
      <w:r w:rsidRPr="00952E05">
        <w:t>HandleSignInRequest</w:t>
      </w:r>
      <w:proofErr w:type="spellEnd"/>
      <w:r w:rsidRPr="00952E05">
        <w:t>()</w:t>
      </w:r>
    </w:p>
    <w:p w:rsidR="00952E05" w:rsidRPr="00952E05" w:rsidRDefault="00952E05" w:rsidP="00952E05">
      <w:pPr>
        <w:pStyle w:val="ppCodeIndent"/>
      </w:pPr>
      <w:r w:rsidRPr="00952E05">
        <w:t xml:space="preserve">  {</w:t>
      </w:r>
    </w:p>
    <w:p w:rsidR="00952E05" w:rsidRPr="00952E05" w:rsidRDefault="00952E05" w:rsidP="00952E05">
      <w:pPr>
        <w:pStyle w:val="ppCodeIndent"/>
      </w:pPr>
      <w:r w:rsidRPr="00952E05">
        <w:t xml:space="preserve">    </w:t>
      </w:r>
      <w:proofErr w:type="spellStart"/>
      <w:r w:rsidRPr="00952E05">
        <w:t>var</w:t>
      </w:r>
      <w:proofErr w:type="spellEnd"/>
      <w:r w:rsidRPr="00952E05">
        <w:t xml:space="preserve"> </w:t>
      </w:r>
      <w:proofErr w:type="spellStart"/>
      <w:r w:rsidRPr="00952E05">
        <w:t>homeRealm</w:t>
      </w:r>
      <w:proofErr w:type="spellEnd"/>
      <w:r w:rsidRPr="00952E05">
        <w:t xml:space="preserve"> = </w:t>
      </w:r>
      <w:proofErr w:type="spellStart"/>
      <w:r w:rsidRPr="00952E05">
        <w:t>this.Request</w:t>
      </w:r>
      <w:proofErr w:type="spellEnd"/>
      <w:r w:rsidRPr="00952E05">
        <w:t>["</w:t>
      </w:r>
      <w:r w:rsidRPr="00952E05">
        <w:rPr>
          <w:b/>
          <w:highlight w:val="yellow"/>
        </w:rPr>
        <w:t>realm</w:t>
      </w:r>
      <w:r w:rsidRPr="00952E05">
        <w:t>"];</w:t>
      </w:r>
    </w:p>
    <w:p w:rsidR="00952E05" w:rsidRDefault="00952E05" w:rsidP="00952E05">
      <w:pPr>
        <w:pStyle w:val="ppCodeIndent"/>
      </w:pPr>
      <w:r w:rsidRPr="00952E05">
        <w:t xml:space="preserve">    string </w:t>
      </w:r>
      <w:proofErr w:type="spellStart"/>
      <w:r w:rsidRPr="00952E05">
        <w:t>issuerLocation</w:t>
      </w:r>
      <w:proofErr w:type="spellEnd"/>
      <w:r w:rsidRPr="00952E05">
        <w:t>;</w:t>
      </w:r>
    </w:p>
    <w:p w:rsidR="00952E05" w:rsidRPr="00952E05" w:rsidRDefault="00952E05" w:rsidP="00952E05">
      <w:pPr>
        <w:pStyle w:val="ppCodeIndent"/>
      </w:pPr>
      <w:r>
        <w:t xml:space="preserve">    ...</w:t>
      </w:r>
    </w:p>
    <w:p w:rsidR="00311F2E" w:rsidRPr="000C3FD2" w:rsidRDefault="000C3FD2" w:rsidP="00570AE1">
      <w:pPr>
        <w:pStyle w:val="ppNumberList"/>
        <w:rPr>
          <w:rStyle w:val="Strong"/>
          <w:b w:val="0"/>
        </w:rPr>
      </w:pPr>
      <w:r w:rsidRPr="000C3FD2">
        <w:rPr>
          <w:bCs/>
        </w:rPr>
        <w:t xml:space="preserve">Save and close the </w:t>
      </w:r>
      <w:r w:rsidRPr="000C3FD2">
        <w:rPr>
          <w:b/>
        </w:rPr>
        <w:t xml:space="preserve">Federation.aspx </w:t>
      </w:r>
      <w:r>
        <w:t>file. Then, i</w:t>
      </w:r>
      <w:r w:rsidR="00570AE1">
        <w:t>n Solution Explorer</w:t>
      </w:r>
      <w:r>
        <w:t>,</w:t>
      </w:r>
      <w:r w:rsidR="00570AE1">
        <w:t xml:space="preserve"> right-click the top-level </w:t>
      </w:r>
      <w:r w:rsidR="00570AE1" w:rsidRPr="000C3FD2">
        <w:rPr>
          <w:b/>
        </w:rPr>
        <w:t>Lab03.Ex01</w:t>
      </w:r>
      <w:r w:rsidR="00570AE1">
        <w:t xml:space="preserve"> solution item and click </w:t>
      </w:r>
      <w:proofErr w:type="gramStart"/>
      <w:r w:rsidR="00570AE1" w:rsidRPr="000C3FD2">
        <w:rPr>
          <w:b/>
        </w:rPr>
        <w:t>Rebuild</w:t>
      </w:r>
      <w:proofErr w:type="gramEnd"/>
      <w:r w:rsidR="00570AE1" w:rsidRPr="000C3FD2">
        <w:rPr>
          <w:b/>
        </w:rPr>
        <w:t xml:space="preserve"> solution</w:t>
      </w:r>
      <w:r w:rsidR="00570AE1">
        <w:t>.</w:t>
      </w:r>
      <w:r w:rsidR="00733B32">
        <w:t xml:space="preserve"> Ensure that it builds with no errors.</w:t>
      </w:r>
    </w:p>
    <w:p w:rsidR="00D67162" w:rsidRDefault="000A69F5" w:rsidP="00733B32">
      <w:pPr>
        <w:pStyle w:val="ppNumberList"/>
        <w:rPr>
          <w:rStyle w:val="Strong"/>
          <w:b w:val="0"/>
        </w:rPr>
      </w:pPr>
      <w:r>
        <w:t xml:space="preserve">In Solution Explorer </w:t>
      </w:r>
      <w:r>
        <w:rPr>
          <w:rStyle w:val="Strong"/>
          <w:b w:val="0"/>
        </w:rPr>
        <w:t xml:space="preserve">right-click the </w:t>
      </w:r>
      <w:r w:rsidR="00733B32" w:rsidRPr="00733B32">
        <w:rPr>
          <w:rStyle w:val="Strong"/>
        </w:rPr>
        <w:t>a-Order.OrderTracking.Lab03.Ex01</w:t>
      </w:r>
      <w:r>
        <w:rPr>
          <w:rStyle w:val="Strong"/>
          <w:b w:val="0"/>
        </w:rPr>
        <w:t xml:space="preserve"> project item and click </w:t>
      </w:r>
      <w:r w:rsidRPr="000A69F5">
        <w:rPr>
          <w:rStyle w:val="Strong"/>
        </w:rPr>
        <w:t>View in Browser</w:t>
      </w:r>
      <w:r>
        <w:rPr>
          <w:rStyle w:val="Strong"/>
          <w:b w:val="0"/>
        </w:rPr>
        <w:t>.</w:t>
      </w:r>
      <w:r w:rsidR="00733B32">
        <w:rPr>
          <w:rStyle w:val="Strong"/>
          <w:b w:val="0"/>
        </w:rPr>
        <w:t xml:space="preserve"> </w:t>
      </w:r>
      <w:r w:rsidR="004F7CA4">
        <w:rPr>
          <w:rStyle w:val="Strong"/>
          <w:b w:val="0"/>
        </w:rPr>
        <w:t xml:space="preserve">The WIF modules in the a-Order application pipeline detect that you are not authenticated, and redirect your browser to the Adatum federation provider. </w:t>
      </w:r>
    </w:p>
    <w:p w:rsidR="00757BCF" w:rsidRPr="00757BCF" w:rsidRDefault="00757BCF" w:rsidP="00757BCF">
      <w:pPr>
        <w:pStyle w:val="ppFigureIndent"/>
      </w:pPr>
      <w:r>
        <w:rPr>
          <w:noProof/>
          <w:lang w:val="en-GB" w:eastAsia="en-GB" w:bidi="ar-SA"/>
        </w:rPr>
        <w:drawing>
          <wp:inline distT="0" distB="0" distL="0" distR="0" wp14:anchorId="2C93F0E1" wp14:editId="428CB61D">
            <wp:extent cx="5716800" cy="305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r:link="rId52" cstate="print"/>
                    <a:stretch>
                      <a:fillRect/>
                    </a:stretch>
                  </pic:blipFill>
                  <pic:spPr>
                    <a:xfrm>
                      <a:off x="0" y="0"/>
                      <a:ext cx="5716800" cy="3056400"/>
                    </a:xfrm>
                    <a:prstGeom prst="rect">
                      <a:avLst/>
                    </a:prstGeom>
                  </pic:spPr>
                </pic:pic>
              </a:graphicData>
            </a:graphic>
          </wp:inline>
        </w:drawing>
      </w:r>
    </w:p>
    <w:p w:rsidR="00757BCF" w:rsidRDefault="004F7CA4" w:rsidP="00DB330A">
      <w:pPr>
        <w:pStyle w:val="ppNumberList"/>
        <w:rPr>
          <w:rStyle w:val="Strong"/>
          <w:b w:val="0"/>
        </w:rPr>
      </w:pPr>
      <w:r>
        <w:rPr>
          <w:rStyle w:val="Strong"/>
          <w:b w:val="0"/>
        </w:rPr>
        <w:t xml:space="preserve">Select </w:t>
      </w:r>
      <w:r w:rsidRPr="004F7CA4">
        <w:rPr>
          <w:rStyle w:val="Strong"/>
        </w:rPr>
        <w:t>Sign in with Windows Live ID</w:t>
      </w:r>
      <w:r>
        <w:rPr>
          <w:rStyle w:val="Strong"/>
          <w:b w:val="0"/>
        </w:rPr>
        <w:t xml:space="preserve"> and click the </w:t>
      </w:r>
      <w:r w:rsidRPr="004F7CA4">
        <w:rPr>
          <w:rStyle w:val="Strong"/>
        </w:rPr>
        <w:t>Sign In</w:t>
      </w:r>
      <w:r>
        <w:rPr>
          <w:rStyle w:val="Strong"/>
          <w:b w:val="0"/>
        </w:rPr>
        <w:t xml:space="preserve"> button. The federation provider redirects your browser to </w:t>
      </w:r>
      <w:r w:rsidR="008B54E7">
        <w:rPr>
          <w:rStyle w:val="Strong"/>
          <w:b w:val="0"/>
        </w:rPr>
        <w:t xml:space="preserve">ACS, which redirects it to </w:t>
      </w:r>
      <w:r>
        <w:rPr>
          <w:rStyle w:val="Strong"/>
          <w:b w:val="0"/>
        </w:rPr>
        <w:t>the Windows Live login page.</w:t>
      </w:r>
    </w:p>
    <w:p w:rsidR="00757BCF" w:rsidRPr="00757BCF" w:rsidRDefault="00757BCF" w:rsidP="00757BCF">
      <w:pPr>
        <w:pStyle w:val="ppFigureIndent"/>
      </w:pPr>
      <w:r>
        <w:rPr>
          <w:noProof/>
          <w:lang w:val="en-GB" w:eastAsia="en-GB" w:bidi="ar-SA"/>
        </w:rPr>
        <w:lastRenderedPageBreak/>
        <w:drawing>
          <wp:inline distT="0" distB="0" distL="0" distR="0" wp14:anchorId="2B33503A" wp14:editId="6A9984CE">
            <wp:extent cx="5716800" cy="279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r:link="rId54" cstate="print"/>
                    <a:stretch>
                      <a:fillRect/>
                    </a:stretch>
                  </pic:blipFill>
                  <pic:spPr>
                    <a:xfrm>
                      <a:off x="0" y="0"/>
                      <a:ext cx="5716800" cy="2790000"/>
                    </a:xfrm>
                    <a:prstGeom prst="rect">
                      <a:avLst/>
                    </a:prstGeom>
                  </pic:spPr>
                </pic:pic>
              </a:graphicData>
            </a:graphic>
          </wp:inline>
        </w:drawing>
      </w:r>
    </w:p>
    <w:p w:rsidR="00757BCF" w:rsidRDefault="004F7CA4" w:rsidP="00DB330A">
      <w:pPr>
        <w:pStyle w:val="ppNumberList"/>
        <w:rPr>
          <w:rStyle w:val="Strong"/>
          <w:b w:val="0"/>
        </w:rPr>
      </w:pPr>
      <w:r>
        <w:rPr>
          <w:rStyle w:val="Strong"/>
          <w:b w:val="0"/>
        </w:rPr>
        <w:t xml:space="preserve">Enter your Windows Live ID and password, and click </w:t>
      </w:r>
      <w:r w:rsidRPr="008B54E7">
        <w:rPr>
          <w:rStyle w:val="Strong"/>
        </w:rPr>
        <w:t>Sign in</w:t>
      </w:r>
      <w:r>
        <w:rPr>
          <w:rStyle w:val="Strong"/>
          <w:b w:val="0"/>
        </w:rPr>
        <w:t xml:space="preserve">. After successful authentication your browser is redirected to ACS, and from there back to the a-Order application. You will see the value of your Windows Live </w:t>
      </w:r>
      <w:proofErr w:type="spellStart"/>
      <w:r w:rsidRPr="004F7CA4">
        <w:rPr>
          <w:rStyle w:val="Strong"/>
        </w:rPr>
        <w:t>nameidentifier</w:t>
      </w:r>
      <w:proofErr w:type="spellEnd"/>
      <w:r>
        <w:rPr>
          <w:rStyle w:val="Strong"/>
          <w:b w:val="0"/>
        </w:rPr>
        <w:t xml:space="preserve"> claim; which, you'll recall, is used to populate the name claim because Windows Live ID does not expose the user name.</w:t>
      </w:r>
    </w:p>
    <w:p w:rsidR="00757BCF" w:rsidRPr="00757BCF" w:rsidRDefault="00757BCF" w:rsidP="00757BCF">
      <w:pPr>
        <w:pStyle w:val="ppFigureIndent"/>
      </w:pPr>
      <w:r>
        <w:rPr>
          <w:noProof/>
          <w:lang w:val="en-GB" w:eastAsia="en-GB" w:bidi="ar-SA"/>
        </w:rPr>
        <w:drawing>
          <wp:inline distT="0" distB="0" distL="0" distR="0" wp14:anchorId="1E88B478" wp14:editId="7D802D11">
            <wp:extent cx="5716800" cy="249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16800" cy="2494800"/>
                    </a:xfrm>
                    <a:prstGeom prst="rect">
                      <a:avLst/>
                    </a:prstGeom>
                  </pic:spPr>
                </pic:pic>
              </a:graphicData>
            </a:graphic>
          </wp:inline>
        </w:drawing>
      </w:r>
    </w:p>
    <w:p w:rsidR="00461873" w:rsidRPr="001334F8" w:rsidRDefault="00461873" w:rsidP="00DB330A">
      <w:pPr>
        <w:pStyle w:val="ppListEnd"/>
      </w:pPr>
    </w:p>
    <w:p w:rsidR="002D3339" w:rsidRDefault="002D3339" w:rsidP="00DB330A">
      <w:pPr>
        <w:pStyle w:val="ppBodyText"/>
        <w:numPr>
          <w:ilvl w:val="0"/>
          <w:numId w:val="10"/>
        </w:numPr>
      </w:pPr>
      <w:r>
        <w:t xml:space="preserve">You have now completed this task and this exercise. You have seen </w:t>
      </w:r>
      <w:r w:rsidR="004F7CA4">
        <w:t>how you can configure ACS to act as the token issuer (STS), and how you can configure a relying party application</w:t>
      </w:r>
      <w:r>
        <w:t>.</w:t>
      </w:r>
      <w:r w:rsidR="004F7CA4">
        <w:t xml:space="preserve"> You have also seen how you can modify your application to use the tokens received from ACS to authenticate and authorize users.</w:t>
      </w:r>
    </w:p>
    <w:p w:rsidR="001061D8" w:rsidRDefault="001061D8" w:rsidP="001061D8">
      <w:pPr>
        <w:pStyle w:val="Heading2"/>
      </w:pPr>
      <w:r>
        <w:t>Running the "End" Solution</w:t>
      </w:r>
    </w:p>
    <w:p w:rsidR="001061D8" w:rsidRDefault="002D3339" w:rsidP="00F77958">
      <w:pPr>
        <w:pStyle w:val="ppBodyText"/>
        <w:numPr>
          <w:ilvl w:val="0"/>
          <w:numId w:val="10"/>
        </w:numPr>
      </w:pPr>
      <w:r>
        <w:t xml:space="preserve">If you did not complete all of the tasks in this exercise, you can run the "end" solution we provide. </w:t>
      </w:r>
      <w:r w:rsidR="004F7CA4">
        <w:t xml:space="preserve">Before you do you must </w:t>
      </w:r>
      <w:r w:rsidR="004A5DEA">
        <w:t>have created a</w:t>
      </w:r>
      <w:r w:rsidR="004F7CA4">
        <w:t xml:space="preserve"> namespace instance within your own ACS service account. </w:t>
      </w:r>
      <w:r w:rsidR="002C31A0">
        <w:t xml:space="preserve">After you have created the </w:t>
      </w:r>
      <w:r w:rsidR="002C31A0">
        <w:lastRenderedPageBreak/>
        <w:t>namespace, you can use the following procedure to run the</w:t>
      </w:r>
      <w:r w:rsidR="004F7CA4">
        <w:t xml:space="preserve"> setup application </w:t>
      </w:r>
      <w:r w:rsidR="002C31A0">
        <w:t xml:space="preserve">we provide </w:t>
      </w:r>
      <w:r w:rsidR="004F7CA4">
        <w:t xml:space="preserve">that </w:t>
      </w:r>
      <w:r w:rsidR="002C31A0">
        <w:t>will</w:t>
      </w:r>
      <w:r w:rsidR="004F7CA4">
        <w:t xml:space="preserve"> perform </w:t>
      </w:r>
      <w:r w:rsidR="002C31A0">
        <w:t xml:space="preserve">the appropriate </w:t>
      </w:r>
      <w:r w:rsidR="004F7CA4">
        <w:t>configuration of ACS.</w:t>
      </w:r>
    </w:p>
    <w:p w:rsidR="00F407DE" w:rsidRDefault="00F407DE" w:rsidP="00F407DE">
      <w:pPr>
        <w:pStyle w:val="ppNote"/>
      </w:pPr>
      <w:r>
        <w:t xml:space="preserve">You will need the value of the token signing certificate thumbprint to run the end solution. See the last steps of </w:t>
      </w:r>
      <w:hyperlink w:anchor="Ex01Task01" w:history="1">
        <w:r w:rsidRPr="000611F8">
          <w:rPr>
            <w:rStyle w:val="Hyperlink"/>
          </w:rPr>
          <w:t>Task 1 of Exercise 1</w:t>
        </w:r>
      </w:hyperlink>
      <w:r>
        <w:t xml:space="preserve"> in this lab for information on how to find this value.</w:t>
      </w:r>
    </w:p>
    <w:p w:rsidR="001061D8" w:rsidRDefault="001061D8" w:rsidP="001061D8">
      <w:pPr>
        <w:pStyle w:val="ppProcedureStart"/>
      </w:pPr>
      <w:r>
        <w:t>To run the end solution</w:t>
      </w:r>
    </w:p>
    <w:p w:rsidR="001061D8" w:rsidRDefault="001061D8" w:rsidP="001061D8">
      <w:pPr>
        <w:pStyle w:val="ppNumberList"/>
      </w:pPr>
      <w:r>
        <w:t>Start</w:t>
      </w:r>
      <w:r w:rsidR="002D3339">
        <w:t xml:space="preserve"> Visual Studio 2010 as an administrator</w:t>
      </w:r>
      <w:r>
        <w:t>.</w:t>
      </w:r>
    </w:p>
    <w:p w:rsidR="001061D8" w:rsidRDefault="001061D8" w:rsidP="001061D8">
      <w:pPr>
        <w:pStyle w:val="ppNumberList"/>
      </w:pPr>
      <w:r>
        <w:t>O</w:t>
      </w:r>
      <w:r w:rsidR="002D3339">
        <w:t xml:space="preserve">pen the solution </w:t>
      </w:r>
      <w:r w:rsidR="00F77958">
        <w:t xml:space="preserve">named </w:t>
      </w:r>
      <w:r w:rsidR="00F77958" w:rsidRPr="00F77958">
        <w:rPr>
          <w:b/>
        </w:rPr>
        <w:t>Lab0</w:t>
      </w:r>
      <w:r w:rsidR="00D67162">
        <w:rPr>
          <w:b/>
        </w:rPr>
        <w:t>3</w:t>
      </w:r>
      <w:r w:rsidR="00F77958" w:rsidRPr="00F77958">
        <w:rPr>
          <w:b/>
        </w:rPr>
        <w:t>.Ex01.End</w:t>
      </w:r>
      <w:r w:rsidR="00F77958" w:rsidRPr="00F77958">
        <w:t xml:space="preserve"> </w:t>
      </w:r>
      <w:r w:rsidR="00F77958">
        <w:t xml:space="preserve">from the folder </w:t>
      </w:r>
      <w:r w:rsidR="00F77958" w:rsidRPr="002D3339">
        <w:rPr>
          <w:b/>
        </w:rPr>
        <w:t>Lab0</w:t>
      </w:r>
      <w:r w:rsidR="00627908">
        <w:rPr>
          <w:b/>
        </w:rPr>
        <w:t>3</w:t>
      </w:r>
      <w:r w:rsidR="00F77958" w:rsidRPr="002D3339">
        <w:rPr>
          <w:b/>
        </w:rPr>
        <w:t>-</w:t>
      </w:r>
      <w:r w:rsidR="00627908">
        <w:rPr>
          <w:b/>
        </w:rPr>
        <w:t>ACS</w:t>
      </w:r>
      <w:r w:rsidR="00F77958" w:rsidRPr="002D3339">
        <w:rPr>
          <w:b/>
        </w:rPr>
        <w:t>\Source\Ex01\End</w:t>
      </w:r>
      <w:r w:rsidRPr="001061D8">
        <w:t>.</w:t>
      </w:r>
    </w:p>
    <w:p w:rsidR="00CC23CF" w:rsidRDefault="00CC23CF" w:rsidP="00CC23CF">
      <w:pPr>
        <w:pStyle w:val="ppNumberList"/>
        <w:rPr>
          <w:bCs/>
        </w:rPr>
      </w:pPr>
      <w:r>
        <w:rPr>
          <w:bCs/>
        </w:rPr>
        <w:t xml:space="preserve">In Solution Explorer expand the </w:t>
      </w:r>
      <w:r w:rsidRPr="00FB3349">
        <w:rPr>
          <w:b/>
          <w:bCs/>
        </w:rPr>
        <w:t>Adatum.FederationProvider.Lab03.Ex0</w:t>
      </w:r>
      <w:r>
        <w:rPr>
          <w:b/>
          <w:bCs/>
        </w:rPr>
        <w:t>1</w:t>
      </w:r>
      <w:r>
        <w:rPr>
          <w:bCs/>
        </w:rPr>
        <w:t xml:space="preserve"> project item and double-click the file </w:t>
      </w:r>
      <w:proofErr w:type="spellStart"/>
      <w:r w:rsidRPr="00FB3349">
        <w:rPr>
          <w:b/>
          <w:bCs/>
        </w:rPr>
        <w:t>Web.config</w:t>
      </w:r>
      <w:proofErr w:type="spellEnd"/>
      <w:r>
        <w:rPr>
          <w:bCs/>
        </w:rPr>
        <w:t xml:space="preserve"> to open it in the Visual Studio editor.</w:t>
      </w:r>
    </w:p>
    <w:p w:rsidR="00CC23CF" w:rsidRDefault="00CC23CF" w:rsidP="00CC23CF">
      <w:pPr>
        <w:pStyle w:val="ppNumberList"/>
        <w:rPr>
          <w:bCs/>
        </w:rPr>
      </w:pPr>
      <w:r>
        <w:rPr>
          <w:bCs/>
        </w:rPr>
        <w:t xml:space="preserve">Scroll down to the </w:t>
      </w:r>
      <w:r w:rsidRPr="00244D9C">
        <w:rPr>
          <w:b/>
          <w:bCs/>
        </w:rPr>
        <w:t>&lt;</w:t>
      </w:r>
      <w:proofErr w:type="spellStart"/>
      <w:r w:rsidRPr="00244D9C">
        <w:rPr>
          <w:b/>
          <w:bCs/>
        </w:rPr>
        <w:t>trustedIssuers</w:t>
      </w:r>
      <w:proofErr w:type="spellEnd"/>
      <w:r w:rsidRPr="00244D9C">
        <w:rPr>
          <w:b/>
          <w:bCs/>
        </w:rPr>
        <w:t>&gt;</w:t>
      </w:r>
      <w:r>
        <w:rPr>
          <w:bCs/>
        </w:rPr>
        <w:t xml:space="preserve"> element and edit it to specify the thumbprint of the certificate the application will use to validate tokens received from ACS. Insert the value of the thumbprint you made a note of while performing the first task in Exercise 1 of this lab.</w:t>
      </w:r>
    </w:p>
    <w:p w:rsidR="00CC23CF" w:rsidRDefault="00CC23CF" w:rsidP="00CC23CF">
      <w:pPr>
        <w:pStyle w:val="ppCodeLanguageIndent"/>
      </w:pPr>
      <w:r>
        <w:t>XML</w:t>
      </w:r>
    </w:p>
    <w:p w:rsidR="00CC23CF" w:rsidRDefault="00CC23CF" w:rsidP="00CC23CF">
      <w:pPr>
        <w:pStyle w:val="ppCodeIndent"/>
      </w:pPr>
      <w:r>
        <w:t>&lt;</w:t>
      </w:r>
      <w:proofErr w:type="spellStart"/>
      <w:r>
        <w:t>trustedIssuers</w:t>
      </w:r>
      <w:proofErr w:type="spellEnd"/>
      <w:r>
        <w:t>&gt;</w:t>
      </w:r>
    </w:p>
    <w:p w:rsidR="00CC23CF" w:rsidRDefault="00CC23CF" w:rsidP="00CC23CF">
      <w:pPr>
        <w:pStyle w:val="ppCodeIndent"/>
      </w:pPr>
      <w:r>
        <w:t xml:space="preserve">        </w:t>
      </w:r>
    </w:p>
    <w:p w:rsidR="00CC23CF" w:rsidRDefault="00CC23CF" w:rsidP="00CC23CF">
      <w:pPr>
        <w:pStyle w:val="ppCodeIndent"/>
      </w:pPr>
      <w:r>
        <w:t xml:space="preserve">  &lt;!-- Adatum issuer certificate --&gt;</w:t>
      </w:r>
    </w:p>
    <w:p w:rsidR="00CC23CF" w:rsidRDefault="00CC23CF" w:rsidP="00CC23CF">
      <w:pPr>
        <w:pStyle w:val="ppCodeIndent"/>
      </w:pPr>
      <w:r>
        <w:t xml:space="preserve">  &lt;add thumbprint="f260042d59e14817984c6183fbc6bfc71baf5462" name="</w:t>
      </w:r>
      <w:proofErr w:type="spellStart"/>
      <w:r>
        <w:t>adatum</w:t>
      </w:r>
      <w:proofErr w:type="spellEnd"/>
      <w:r>
        <w:t>" /&gt;</w:t>
      </w:r>
    </w:p>
    <w:p w:rsidR="00CC23CF" w:rsidRDefault="00CC23CF" w:rsidP="00CC23CF">
      <w:pPr>
        <w:pStyle w:val="ppCodeIndent"/>
      </w:pPr>
    </w:p>
    <w:p w:rsidR="00CC23CF" w:rsidRDefault="00CC23CF" w:rsidP="00CC23CF">
      <w:pPr>
        <w:pStyle w:val="ppCodeIndent"/>
      </w:pPr>
      <w:r>
        <w:t xml:space="preserve">  &lt;!-- ACS issuer certificate --&gt;</w:t>
      </w:r>
    </w:p>
    <w:p w:rsidR="00CC23CF" w:rsidRDefault="00CC23CF" w:rsidP="00521BA9">
      <w:pPr>
        <w:pStyle w:val="ppCodeIndent"/>
      </w:pPr>
      <w:r>
        <w:t xml:space="preserve">  &lt;add thumbprint="</w:t>
      </w:r>
      <w:r w:rsidR="00BF1D10" w:rsidRPr="00BF1D10">
        <w:rPr>
          <w:highlight w:val="yellow"/>
        </w:rPr>
        <w:t>{</w:t>
      </w:r>
      <w:r w:rsidR="00BF1D10" w:rsidRPr="00BF1D10">
        <w:rPr>
          <w:b/>
          <w:i/>
          <w:highlight w:val="yellow"/>
        </w:rPr>
        <w:t>your-</w:t>
      </w:r>
      <w:proofErr w:type="spellStart"/>
      <w:r w:rsidR="00BF1D10" w:rsidRPr="00BF1D10">
        <w:rPr>
          <w:b/>
          <w:i/>
          <w:highlight w:val="yellow"/>
        </w:rPr>
        <w:t>acs</w:t>
      </w:r>
      <w:proofErr w:type="spellEnd"/>
      <w:r w:rsidR="00BF1D10" w:rsidRPr="00BF1D10">
        <w:rPr>
          <w:b/>
          <w:i/>
          <w:highlight w:val="yellow"/>
        </w:rPr>
        <w:t>-thumbprint-here</w:t>
      </w:r>
      <w:r w:rsidR="00BF1D10" w:rsidRPr="00212996">
        <w:rPr>
          <w:b/>
          <w:highlight w:val="yellow"/>
        </w:rPr>
        <w:t>}</w:t>
      </w:r>
      <w:r>
        <w:t>" name="</w:t>
      </w:r>
      <w:proofErr w:type="spellStart"/>
      <w:r>
        <w:t>acs</w:t>
      </w:r>
      <w:proofErr w:type="spellEnd"/>
      <w:r>
        <w:t>" /&gt;</w:t>
      </w:r>
    </w:p>
    <w:p w:rsidR="00CC23CF" w:rsidRDefault="00CC23CF" w:rsidP="00CC23CF">
      <w:pPr>
        <w:pStyle w:val="ppCodeIndent"/>
      </w:pPr>
      <w:r>
        <w:t xml:space="preserve">          </w:t>
      </w:r>
    </w:p>
    <w:p w:rsidR="00CC23CF" w:rsidRDefault="00CC23CF" w:rsidP="00CC23CF">
      <w:pPr>
        <w:pStyle w:val="ppCodeIndent"/>
      </w:pPr>
      <w:r>
        <w:t>&lt;/</w:t>
      </w:r>
      <w:proofErr w:type="spellStart"/>
      <w:r>
        <w:t>trustedIssuers</w:t>
      </w:r>
      <w:proofErr w:type="spellEnd"/>
      <w:r>
        <w:t>&gt;</w:t>
      </w:r>
    </w:p>
    <w:p w:rsidR="00CC23CF" w:rsidRDefault="00CC23CF" w:rsidP="00CC23CF">
      <w:pPr>
        <w:pStyle w:val="ppNumberList"/>
        <w:rPr>
          <w:bCs/>
        </w:rPr>
      </w:pPr>
      <w:r>
        <w:rPr>
          <w:bCs/>
        </w:rPr>
        <w:t xml:space="preserve">Save and close the </w:t>
      </w:r>
      <w:proofErr w:type="spellStart"/>
      <w:r>
        <w:rPr>
          <w:bCs/>
        </w:rPr>
        <w:t>Web.config</w:t>
      </w:r>
      <w:proofErr w:type="spellEnd"/>
      <w:r>
        <w:rPr>
          <w:bCs/>
        </w:rPr>
        <w:t xml:space="preserve"> file. </w:t>
      </w:r>
    </w:p>
    <w:p w:rsidR="00CC23CF" w:rsidRDefault="00CC23CF" w:rsidP="00CC23CF">
      <w:pPr>
        <w:pStyle w:val="ppNumberList"/>
      </w:pPr>
      <w:r>
        <w:t xml:space="preserve">In Solution Explorer double-click the file </w:t>
      </w:r>
      <w:proofErr w:type="spellStart"/>
      <w:r w:rsidRPr="00723D45">
        <w:rPr>
          <w:b/>
          <w:bCs/>
        </w:rPr>
        <w:t>TrustedIssuers.cs</w:t>
      </w:r>
      <w:proofErr w:type="spellEnd"/>
      <w:r>
        <w:rPr>
          <w:bCs/>
        </w:rPr>
        <w:t xml:space="preserve"> to open it in the Visual Studio code editor. Modify the URLs of the ACS issuer so that they contain the name of the </w:t>
      </w:r>
      <w:r w:rsidR="00844077">
        <w:rPr>
          <w:bCs/>
        </w:rPr>
        <w:t xml:space="preserve">namespace </w:t>
      </w:r>
      <w:r>
        <w:rPr>
          <w:bCs/>
        </w:rPr>
        <w:t>you have defined in ACS, as shown in the following highlighted code.</w:t>
      </w:r>
    </w:p>
    <w:p w:rsidR="00CC23CF" w:rsidRDefault="00CC23CF" w:rsidP="00CC23CF">
      <w:pPr>
        <w:pStyle w:val="ppCodeLanguageIndent"/>
      </w:pPr>
      <w:r>
        <w:t>C#</w:t>
      </w:r>
    </w:p>
    <w:p w:rsidR="00CC23CF" w:rsidRPr="00723D45" w:rsidRDefault="00CC23CF" w:rsidP="00CC23CF">
      <w:pPr>
        <w:pStyle w:val="ppCodeIndent"/>
      </w:pPr>
      <w:r w:rsidRPr="00723D45">
        <w:t xml:space="preserve">public class </w:t>
      </w:r>
      <w:proofErr w:type="spellStart"/>
      <w:r w:rsidRPr="00723D45">
        <w:t>TrustedIssuers</w:t>
      </w:r>
      <w:proofErr w:type="spellEnd"/>
    </w:p>
    <w:p w:rsidR="00CC23CF" w:rsidRPr="00723D45" w:rsidRDefault="00CC23CF" w:rsidP="00CC23CF">
      <w:pPr>
        <w:pStyle w:val="ppCodeIndent"/>
      </w:pPr>
      <w:r w:rsidRPr="00723D45">
        <w:t>{</w:t>
      </w:r>
    </w:p>
    <w:p w:rsidR="00CC23CF" w:rsidRDefault="00CC23CF" w:rsidP="00CC23CF">
      <w:pPr>
        <w:pStyle w:val="ppCodeIndent"/>
      </w:pPr>
      <w:r w:rsidRPr="00723D45">
        <w:t xml:space="preserve">  public static </w:t>
      </w:r>
      <w:proofErr w:type="spellStart"/>
      <w:r w:rsidRPr="00723D45">
        <w:t>readonly</w:t>
      </w:r>
      <w:proofErr w:type="spellEnd"/>
      <w:r w:rsidRPr="00723D45">
        <w:t xml:space="preserve"> </w:t>
      </w:r>
      <w:proofErr w:type="spellStart"/>
      <w:r w:rsidRPr="00723D45">
        <w:t>IssuerInfo</w:t>
      </w:r>
      <w:proofErr w:type="spellEnd"/>
      <w:r w:rsidRPr="00723D45">
        <w:t xml:space="preserve"> Adatum = new </w:t>
      </w:r>
      <w:proofErr w:type="spellStart"/>
      <w:r w:rsidRPr="00723D45">
        <w:t>IssuerInfo</w:t>
      </w:r>
      <w:proofErr w:type="spellEnd"/>
      <w:r w:rsidRPr="00723D45">
        <w:t>("</w:t>
      </w:r>
      <w:proofErr w:type="spellStart"/>
      <w:r w:rsidRPr="00723D45">
        <w:t>adatum</w:t>
      </w:r>
      <w:proofErr w:type="spellEnd"/>
      <w:r w:rsidRPr="00723D45">
        <w:t xml:space="preserve">", </w:t>
      </w:r>
    </w:p>
    <w:p w:rsidR="00CC23CF" w:rsidRDefault="00CC23CF" w:rsidP="00CC23CF">
      <w:pPr>
        <w:pStyle w:val="ppCodeIndent"/>
      </w:pPr>
      <w:r>
        <w:t xml:space="preserve">         </w:t>
      </w:r>
      <w:r w:rsidRPr="00723D45">
        <w:t>"adatum.com",</w:t>
      </w:r>
      <w:r>
        <w:t xml:space="preserve"> </w:t>
      </w:r>
      <w:r w:rsidRPr="00723D45">
        <w:t>"https://localhost/Adatum.SimulatedIssuer.Lab03.</w:t>
      </w:r>
      <w:r w:rsidR="00930BB0" w:rsidRPr="00723D45">
        <w:t>Ex0</w:t>
      </w:r>
      <w:r w:rsidR="00930BB0">
        <w:t>1.End</w:t>
      </w:r>
      <w:r w:rsidRPr="00723D45">
        <w:t>/");</w:t>
      </w:r>
    </w:p>
    <w:p w:rsidR="00CC23CF" w:rsidRDefault="00CC23CF" w:rsidP="00CC23CF">
      <w:pPr>
        <w:pStyle w:val="ppCodeIndent"/>
      </w:pPr>
    </w:p>
    <w:p w:rsidR="00CC23CF" w:rsidRPr="002E46AB" w:rsidRDefault="00CC23CF" w:rsidP="00CC23CF">
      <w:pPr>
        <w:pStyle w:val="ppCodeIndent"/>
      </w:pPr>
      <w:r w:rsidRPr="002E46AB">
        <w:t xml:space="preserve">  public static </w:t>
      </w:r>
      <w:proofErr w:type="spellStart"/>
      <w:r w:rsidRPr="002E46AB">
        <w:t>readonly</w:t>
      </w:r>
      <w:proofErr w:type="spellEnd"/>
      <w:r w:rsidRPr="002E46AB">
        <w:t xml:space="preserve"> </w:t>
      </w:r>
      <w:proofErr w:type="spellStart"/>
      <w:r w:rsidRPr="002E46AB">
        <w:t>IssuerInfo</w:t>
      </w:r>
      <w:proofErr w:type="spellEnd"/>
      <w:r w:rsidRPr="002E46AB">
        <w:t xml:space="preserve"> </w:t>
      </w:r>
      <w:proofErr w:type="spellStart"/>
      <w:r w:rsidRPr="002E46AB">
        <w:t>Acs</w:t>
      </w:r>
      <w:proofErr w:type="spellEnd"/>
      <w:r w:rsidRPr="002E46AB">
        <w:t xml:space="preserve"> = new </w:t>
      </w:r>
      <w:proofErr w:type="spellStart"/>
      <w:r w:rsidRPr="002E46AB">
        <w:t>IssuerInfo</w:t>
      </w:r>
      <w:proofErr w:type="spellEnd"/>
      <w:r w:rsidRPr="002E46AB">
        <w:t>("</w:t>
      </w:r>
      <w:proofErr w:type="spellStart"/>
      <w:r w:rsidRPr="002E46AB">
        <w:t>acs</w:t>
      </w:r>
      <w:proofErr w:type="spellEnd"/>
      <w:r w:rsidRPr="002E46AB">
        <w:t>",</w:t>
      </w:r>
    </w:p>
    <w:p w:rsidR="00CC23CF" w:rsidRPr="002E46AB" w:rsidRDefault="00CC23CF" w:rsidP="00CC23CF">
      <w:pPr>
        <w:pStyle w:val="ppCodeIndent"/>
      </w:pPr>
      <w:r w:rsidRPr="002E46AB">
        <w:t xml:space="preserve">         "https://</w:t>
      </w:r>
      <w:r w:rsidR="00BF1D10" w:rsidRPr="00BF1D10">
        <w:rPr>
          <w:highlight w:val="yellow"/>
        </w:rPr>
        <w:t>{</w:t>
      </w:r>
      <w:r w:rsidRPr="00521BA9">
        <w:rPr>
          <w:b/>
          <w:i/>
          <w:highlight w:val="yellow"/>
        </w:rPr>
        <w:t>your-namespace-name</w:t>
      </w:r>
      <w:r w:rsidR="00BF1D10" w:rsidRPr="00930BB0">
        <w:rPr>
          <w:b/>
          <w:highlight w:val="yellow"/>
        </w:rPr>
        <w:t>}</w:t>
      </w:r>
      <w:r w:rsidRPr="002E46AB">
        <w:t>.accesscontrol.windows.net/",</w:t>
      </w:r>
    </w:p>
    <w:p w:rsidR="00CC23CF" w:rsidRPr="002E46AB" w:rsidRDefault="00CC23CF" w:rsidP="00CC23CF">
      <w:pPr>
        <w:pStyle w:val="ppCodeIndent"/>
      </w:pPr>
      <w:r w:rsidRPr="002E46AB">
        <w:t xml:space="preserve">         "https://</w:t>
      </w:r>
      <w:r w:rsidR="00BF1D10" w:rsidRPr="00BF1D10">
        <w:rPr>
          <w:highlight w:val="yellow"/>
        </w:rPr>
        <w:t>{</w:t>
      </w:r>
      <w:r w:rsidRPr="00521BA9">
        <w:rPr>
          <w:b/>
          <w:i/>
          <w:highlight w:val="yellow"/>
        </w:rPr>
        <w:t>your-namespace-name</w:t>
      </w:r>
      <w:r w:rsidR="00BF1D10" w:rsidRPr="00930BB0">
        <w:rPr>
          <w:b/>
          <w:highlight w:val="yellow"/>
        </w:rPr>
        <w:t>}</w:t>
      </w:r>
      <w:r w:rsidRPr="002E46AB">
        <w:t xml:space="preserve">.accesscontrol.windows.net/v2/wsfederation"); </w:t>
      </w:r>
    </w:p>
    <w:p w:rsidR="00CC23CF" w:rsidRDefault="00CC23CF" w:rsidP="00CC23CF">
      <w:pPr>
        <w:pStyle w:val="ppNumberList"/>
        <w:rPr>
          <w:bCs/>
        </w:rPr>
      </w:pPr>
      <w:r>
        <w:rPr>
          <w:bCs/>
        </w:rPr>
        <w:t xml:space="preserve">Save and close the </w:t>
      </w:r>
      <w:proofErr w:type="spellStart"/>
      <w:r w:rsidRPr="00723D45">
        <w:rPr>
          <w:b/>
          <w:bCs/>
        </w:rPr>
        <w:t>TrustedIssuers.cs</w:t>
      </w:r>
      <w:proofErr w:type="spellEnd"/>
      <w:r>
        <w:rPr>
          <w:b/>
          <w:bCs/>
        </w:rPr>
        <w:t xml:space="preserve"> </w:t>
      </w:r>
      <w:r w:rsidRPr="001B787C">
        <w:rPr>
          <w:bCs/>
        </w:rPr>
        <w:t>file.</w:t>
      </w:r>
    </w:p>
    <w:p w:rsidR="004F7CA4" w:rsidRDefault="004F7CA4" w:rsidP="004F7CA4">
      <w:pPr>
        <w:pStyle w:val="ppNumberList"/>
      </w:pPr>
      <w:r>
        <w:t xml:space="preserve">Expand the </w:t>
      </w:r>
      <w:r w:rsidRPr="004F7CA4">
        <w:rPr>
          <w:b/>
        </w:rPr>
        <w:t>ACS.Setup.Lab03.Ex01.End</w:t>
      </w:r>
      <w:r>
        <w:t xml:space="preserve"> project item and double-click the file </w:t>
      </w:r>
      <w:proofErr w:type="spellStart"/>
      <w:r w:rsidRPr="004F7CA4">
        <w:rPr>
          <w:b/>
        </w:rPr>
        <w:t>Program.cs</w:t>
      </w:r>
      <w:proofErr w:type="spellEnd"/>
      <w:r>
        <w:t xml:space="preserve"> to open it in the Visual Studio editor.</w:t>
      </w:r>
      <w:r w:rsidR="008B54E7">
        <w:t xml:space="preserve"> Edit the following two highlighted values near the start of the file to specify the </w:t>
      </w:r>
      <w:r w:rsidR="00844077">
        <w:lastRenderedPageBreak/>
        <w:t xml:space="preserve">management </w:t>
      </w:r>
      <w:r w:rsidR="008B54E7">
        <w:t xml:space="preserve">password </w:t>
      </w:r>
      <w:r w:rsidR="00F9704F">
        <w:t xml:space="preserve">(key) </w:t>
      </w:r>
      <w:r w:rsidR="008B54E7">
        <w:t>for your Azure account and the name of the namespace to use for the example.</w:t>
      </w:r>
    </w:p>
    <w:p w:rsidR="004F7CA4" w:rsidRDefault="004F7CA4" w:rsidP="004F7CA4">
      <w:pPr>
        <w:pStyle w:val="ppCodeLanguageIndent"/>
      </w:pPr>
      <w:r>
        <w:t>C#</w:t>
      </w:r>
    </w:p>
    <w:p w:rsidR="004F7CA4" w:rsidRDefault="004F7CA4" w:rsidP="004F7CA4">
      <w:pPr>
        <w:pStyle w:val="ppCodeIndent"/>
      </w:pPr>
      <w:r>
        <w:t>internal class Program</w:t>
      </w:r>
    </w:p>
    <w:p w:rsidR="004F7CA4" w:rsidRDefault="004F7CA4" w:rsidP="004F7CA4">
      <w:pPr>
        <w:pStyle w:val="ppCodeIndent"/>
      </w:pPr>
      <w:r>
        <w:t>{</w:t>
      </w:r>
    </w:p>
    <w:p w:rsidR="004F7CA4" w:rsidRDefault="004F7CA4" w:rsidP="004F7CA4">
      <w:pPr>
        <w:pStyle w:val="ppCodeIndent"/>
      </w:pPr>
      <w:r>
        <w:t xml:space="preserve">    private </w:t>
      </w:r>
      <w:proofErr w:type="spellStart"/>
      <w:r>
        <w:t>const</w:t>
      </w:r>
      <w:proofErr w:type="spellEnd"/>
      <w:r>
        <w:t xml:space="preserve"> string </w:t>
      </w:r>
      <w:proofErr w:type="spellStart"/>
      <w:r>
        <w:t>AcsPassword</w:t>
      </w:r>
      <w:proofErr w:type="spellEnd"/>
      <w:r>
        <w:t xml:space="preserve"> = "</w:t>
      </w:r>
      <w:r w:rsidR="00BF1D10" w:rsidRPr="00BF1D10">
        <w:rPr>
          <w:highlight w:val="yellow"/>
        </w:rPr>
        <w:t>{</w:t>
      </w:r>
      <w:r w:rsidR="008B54E7" w:rsidRPr="00521BA9">
        <w:rPr>
          <w:b/>
          <w:highlight w:val="yellow"/>
        </w:rPr>
        <w:t>your-</w:t>
      </w:r>
      <w:proofErr w:type="spellStart"/>
      <w:r w:rsidR="008B54E7" w:rsidRPr="00521BA9">
        <w:rPr>
          <w:b/>
          <w:highlight w:val="yellow"/>
        </w:rPr>
        <w:t>acs</w:t>
      </w:r>
      <w:proofErr w:type="spellEnd"/>
      <w:r w:rsidR="008B54E7" w:rsidRPr="00521BA9">
        <w:rPr>
          <w:b/>
          <w:highlight w:val="yellow"/>
        </w:rPr>
        <w:t>-</w:t>
      </w:r>
      <w:r w:rsidR="00A028E8">
        <w:rPr>
          <w:b/>
          <w:highlight w:val="yellow"/>
        </w:rPr>
        <w:t>password</w:t>
      </w:r>
      <w:r w:rsidR="00BF1D10" w:rsidRPr="00BF1D10">
        <w:rPr>
          <w:b/>
          <w:highlight w:val="yellow"/>
        </w:rPr>
        <w:t>}</w:t>
      </w:r>
      <w:r>
        <w:t>";</w:t>
      </w:r>
    </w:p>
    <w:p w:rsidR="004F7CA4" w:rsidRDefault="004F7CA4" w:rsidP="004F7CA4">
      <w:pPr>
        <w:pStyle w:val="ppCodeIndent"/>
      </w:pPr>
      <w:r>
        <w:t xml:space="preserve">    private </w:t>
      </w:r>
      <w:proofErr w:type="spellStart"/>
      <w:r>
        <w:t>const</w:t>
      </w:r>
      <w:proofErr w:type="spellEnd"/>
      <w:r>
        <w:t xml:space="preserve"> string </w:t>
      </w:r>
      <w:proofErr w:type="spellStart"/>
      <w:r>
        <w:t>AcsServiceNamespace</w:t>
      </w:r>
      <w:proofErr w:type="spellEnd"/>
      <w:r>
        <w:t xml:space="preserve"> = "</w:t>
      </w:r>
      <w:r w:rsidR="00BF1D10" w:rsidRPr="00BF1D10">
        <w:rPr>
          <w:highlight w:val="yellow"/>
        </w:rPr>
        <w:t>{</w:t>
      </w:r>
      <w:r w:rsidR="008B54E7" w:rsidRPr="00521BA9">
        <w:rPr>
          <w:b/>
          <w:highlight w:val="yellow"/>
        </w:rPr>
        <w:t>your-namespace-name</w:t>
      </w:r>
      <w:r w:rsidR="00BF1D10" w:rsidRPr="00BF1D10">
        <w:rPr>
          <w:b/>
          <w:highlight w:val="yellow"/>
        </w:rPr>
        <w:t>}</w:t>
      </w:r>
      <w:r>
        <w:t>";</w:t>
      </w:r>
    </w:p>
    <w:p w:rsidR="004F7CA4" w:rsidRDefault="004F7CA4" w:rsidP="004F7CA4">
      <w:pPr>
        <w:pStyle w:val="ppCodeIndent"/>
      </w:pPr>
      <w:r>
        <w:t xml:space="preserve">    private </w:t>
      </w:r>
      <w:proofErr w:type="spellStart"/>
      <w:r>
        <w:t>const</w:t>
      </w:r>
      <w:proofErr w:type="spellEnd"/>
      <w:r>
        <w:t xml:space="preserve"> string </w:t>
      </w:r>
      <w:proofErr w:type="spellStart"/>
      <w:r>
        <w:t>AcsUsername</w:t>
      </w:r>
      <w:proofErr w:type="spellEnd"/>
      <w:r>
        <w:t xml:space="preserve"> = "</w:t>
      </w:r>
      <w:proofErr w:type="spellStart"/>
      <w:r>
        <w:t>ManagementClient</w:t>
      </w:r>
      <w:proofErr w:type="spellEnd"/>
      <w:r>
        <w:t>";</w:t>
      </w:r>
    </w:p>
    <w:p w:rsidR="004F7CA4" w:rsidRDefault="008B54E7" w:rsidP="004F7CA4">
      <w:pPr>
        <w:pStyle w:val="ppCodeIndent"/>
      </w:pPr>
      <w:r>
        <w:t xml:space="preserve">    ...</w:t>
      </w:r>
    </w:p>
    <w:p w:rsidR="00F9704F" w:rsidRDefault="005F51D4" w:rsidP="00317274">
      <w:pPr>
        <w:pStyle w:val="ppNoteIndent"/>
      </w:pPr>
      <w:r>
        <w:t xml:space="preserve">This code uses the default management account in ACS named </w:t>
      </w:r>
      <w:proofErr w:type="spellStart"/>
      <w:r w:rsidRPr="005F51D4">
        <w:rPr>
          <w:b/>
        </w:rPr>
        <w:t>ManagementClient</w:t>
      </w:r>
      <w:proofErr w:type="spellEnd"/>
      <w:r>
        <w:t xml:space="preserve">. </w:t>
      </w:r>
      <w:r w:rsidR="00F9704F">
        <w:t>For help locating the correct values to use for the password key and namespace, see the section "</w:t>
      </w:r>
      <w:r w:rsidR="00317274" w:rsidRPr="00317274">
        <w:rPr>
          <w:i/>
        </w:rPr>
        <w:t>Locating Your ACS Password Key and Namespace</w:t>
      </w:r>
      <w:r w:rsidR="00F9704F">
        <w:t>" at the start of this lab.</w:t>
      </w:r>
    </w:p>
    <w:p w:rsidR="001061D8" w:rsidRDefault="008B54E7" w:rsidP="001061D8">
      <w:pPr>
        <w:pStyle w:val="ppNumberList"/>
      </w:pPr>
      <w:r>
        <w:t xml:space="preserve">Save and close the </w:t>
      </w:r>
      <w:proofErr w:type="spellStart"/>
      <w:r>
        <w:t>Program.cs</w:t>
      </w:r>
      <w:proofErr w:type="spellEnd"/>
      <w:r>
        <w:t xml:space="preserve"> file, op</w:t>
      </w:r>
      <w:r w:rsidR="001061D8">
        <w:t xml:space="preserve">en the </w:t>
      </w:r>
      <w:r w:rsidR="001061D8" w:rsidRPr="008B54E7">
        <w:rPr>
          <w:b/>
        </w:rPr>
        <w:t>Build</w:t>
      </w:r>
      <w:r w:rsidR="001061D8">
        <w:t xml:space="preserve"> menu</w:t>
      </w:r>
      <w:r>
        <w:t>,</w:t>
      </w:r>
      <w:r w:rsidR="001061D8">
        <w:t xml:space="preserve"> and click </w:t>
      </w:r>
      <w:r w:rsidR="001061D8" w:rsidRPr="008B54E7">
        <w:rPr>
          <w:b/>
        </w:rPr>
        <w:t>Rebuild Solution</w:t>
      </w:r>
      <w:r w:rsidR="001061D8">
        <w:t>.</w:t>
      </w:r>
    </w:p>
    <w:p w:rsidR="00931BBC" w:rsidRDefault="008B54E7" w:rsidP="008B54E7">
      <w:pPr>
        <w:pStyle w:val="ppNumberList"/>
      </w:pPr>
      <w:bookmarkStart w:id="4" w:name="_Toc289248971"/>
      <w:r>
        <w:t xml:space="preserve">Right-click on the </w:t>
      </w:r>
      <w:r w:rsidRPr="004F7CA4">
        <w:rPr>
          <w:b/>
        </w:rPr>
        <w:t>ACS.Setup.Lab03.Ex01.End</w:t>
      </w:r>
      <w:r>
        <w:t xml:space="preserve"> project item</w:t>
      </w:r>
      <w:r w:rsidR="00EB0DF9">
        <w:t xml:space="preserve">, point to </w:t>
      </w:r>
      <w:r w:rsidR="00EB0DF9" w:rsidRPr="00EB0DF9">
        <w:rPr>
          <w:b/>
        </w:rPr>
        <w:t>Debug</w:t>
      </w:r>
      <w:r w:rsidR="00EB0DF9">
        <w:t xml:space="preserve">, and click </w:t>
      </w:r>
      <w:r w:rsidR="00EB0DF9" w:rsidRPr="00EB0DF9">
        <w:rPr>
          <w:b/>
        </w:rPr>
        <w:t>Start new instance</w:t>
      </w:r>
      <w:r>
        <w:t xml:space="preserve">. </w:t>
      </w:r>
      <w:r w:rsidR="00EB0DF9">
        <w:t>This</w:t>
      </w:r>
      <w:r>
        <w:t xml:space="preserve"> will remove any existing instance of a relying party that has the name </w:t>
      </w:r>
      <w:r w:rsidRPr="008B54E7">
        <w:rPr>
          <w:b/>
        </w:rPr>
        <w:t>Adatum.</w:t>
      </w:r>
      <w:r w:rsidR="004923E3">
        <w:rPr>
          <w:b/>
        </w:rPr>
        <w:t>FederationProvider</w:t>
      </w:r>
      <w:r w:rsidRPr="008B54E7">
        <w:rPr>
          <w:b/>
        </w:rPr>
        <w:t>.Lab03.Ex01.End</w:t>
      </w:r>
      <w:r>
        <w:t>, then add it again and configure the required rules.</w:t>
      </w:r>
    </w:p>
    <w:p w:rsidR="001061D8" w:rsidRDefault="008B54E7" w:rsidP="001061D8">
      <w:pPr>
        <w:pStyle w:val="ppNumberList"/>
      </w:pPr>
      <w:r>
        <w:t xml:space="preserve">In Solution Explorer </w:t>
      </w:r>
      <w:r>
        <w:rPr>
          <w:rStyle w:val="Strong"/>
          <w:b w:val="0"/>
        </w:rPr>
        <w:t xml:space="preserve">right-click the </w:t>
      </w:r>
      <w:r w:rsidRPr="00733B32">
        <w:rPr>
          <w:rStyle w:val="Strong"/>
        </w:rPr>
        <w:t>a-Order.OrderTracking.Lab03.Ex01</w:t>
      </w:r>
      <w:r w:rsidR="00902970">
        <w:rPr>
          <w:rStyle w:val="Strong"/>
        </w:rPr>
        <w:t>.End</w:t>
      </w:r>
      <w:r>
        <w:rPr>
          <w:rStyle w:val="Strong"/>
          <w:b w:val="0"/>
        </w:rPr>
        <w:t xml:space="preserve"> project item and click </w:t>
      </w:r>
      <w:r w:rsidRPr="000A69F5">
        <w:rPr>
          <w:rStyle w:val="Strong"/>
        </w:rPr>
        <w:t>View in Browser</w:t>
      </w:r>
      <w:r>
        <w:rPr>
          <w:rStyle w:val="Strong"/>
          <w:b w:val="0"/>
        </w:rPr>
        <w:t>. You are redirected to the Adatum federation provider.</w:t>
      </w:r>
    </w:p>
    <w:p w:rsidR="008B54E7" w:rsidRDefault="008B54E7" w:rsidP="008B54E7">
      <w:pPr>
        <w:pStyle w:val="ppNumberList"/>
        <w:rPr>
          <w:rStyle w:val="Strong"/>
          <w:b w:val="0"/>
        </w:rPr>
      </w:pPr>
      <w:r>
        <w:rPr>
          <w:rStyle w:val="Strong"/>
          <w:b w:val="0"/>
        </w:rPr>
        <w:t xml:space="preserve">In the Adatum federation provider page select </w:t>
      </w:r>
      <w:r w:rsidRPr="004F7CA4">
        <w:rPr>
          <w:rStyle w:val="Strong"/>
        </w:rPr>
        <w:t>Sign in with Windows Live ID</w:t>
      </w:r>
      <w:r>
        <w:rPr>
          <w:rStyle w:val="Strong"/>
          <w:b w:val="0"/>
        </w:rPr>
        <w:t xml:space="preserve"> and click the </w:t>
      </w:r>
      <w:r w:rsidRPr="004F7CA4">
        <w:rPr>
          <w:rStyle w:val="Strong"/>
        </w:rPr>
        <w:t>Sign In</w:t>
      </w:r>
      <w:r>
        <w:rPr>
          <w:rStyle w:val="Strong"/>
          <w:b w:val="0"/>
        </w:rPr>
        <w:t xml:space="preserve"> button. The federation provider and ACS redirect your browser to the Windows Live login page.</w:t>
      </w:r>
    </w:p>
    <w:p w:rsidR="008B54E7" w:rsidRDefault="008B54E7" w:rsidP="008B54E7">
      <w:pPr>
        <w:pStyle w:val="ppNumberList"/>
        <w:rPr>
          <w:rStyle w:val="Strong"/>
          <w:b w:val="0"/>
        </w:rPr>
      </w:pPr>
      <w:r>
        <w:rPr>
          <w:rStyle w:val="Strong"/>
          <w:b w:val="0"/>
        </w:rPr>
        <w:t xml:space="preserve">Enter your Windows Live ID and password, and click </w:t>
      </w:r>
      <w:r w:rsidRPr="008B54E7">
        <w:rPr>
          <w:rStyle w:val="Strong"/>
        </w:rPr>
        <w:t>Sign in</w:t>
      </w:r>
      <w:r>
        <w:rPr>
          <w:rStyle w:val="Strong"/>
          <w:b w:val="0"/>
        </w:rPr>
        <w:t xml:space="preserve">. After successful authentication your browser is redirected to ACS, and from there back to the a-Order application. You will see the value of your Windows Live </w:t>
      </w:r>
      <w:proofErr w:type="spellStart"/>
      <w:r w:rsidRPr="004F7CA4">
        <w:rPr>
          <w:rStyle w:val="Strong"/>
        </w:rPr>
        <w:t>nameidentifier</w:t>
      </w:r>
      <w:proofErr w:type="spellEnd"/>
      <w:r>
        <w:rPr>
          <w:rStyle w:val="Strong"/>
          <w:b w:val="0"/>
        </w:rPr>
        <w:t xml:space="preserve"> claim; which, you'll recall, is used to populate the name claim because Windows Live ID does not expose the user name.</w:t>
      </w:r>
    </w:p>
    <w:p w:rsidR="00AE640F" w:rsidRDefault="00AE640F" w:rsidP="001061D8">
      <w:pPr>
        <w:pStyle w:val="ppListEnd"/>
      </w:pPr>
    </w:p>
    <w:p w:rsidR="00AE640F" w:rsidRDefault="00AE640F">
      <w:pPr>
        <w:spacing w:after="200"/>
        <w:rPr>
          <w:rFonts w:asciiTheme="majorHAnsi" w:eastAsiaTheme="majorEastAsia" w:hAnsiTheme="majorHAnsi" w:cstheme="majorBidi"/>
          <w:b/>
          <w:bCs/>
          <w:color w:val="365F91" w:themeColor="accent1" w:themeShade="BF"/>
          <w:sz w:val="28"/>
          <w:szCs w:val="28"/>
        </w:rPr>
      </w:pPr>
      <w:r>
        <w:br w:type="page"/>
      </w:r>
    </w:p>
    <w:p w:rsidR="0056426F" w:rsidRDefault="00776535" w:rsidP="001E5E42">
      <w:pPr>
        <w:pStyle w:val="Heading1"/>
      </w:pPr>
      <w:bookmarkStart w:id="5" w:name="Ex02"/>
      <w:r w:rsidRPr="00776535">
        <w:lastRenderedPageBreak/>
        <w:t>Exercise 2</w:t>
      </w:r>
      <w:bookmarkEnd w:id="5"/>
      <w:r w:rsidRPr="00776535">
        <w:t xml:space="preserve">: </w:t>
      </w:r>
      <w:bookmarkEnd w:id="4"/>
      <w:r w:rsidR="00486FAA" w:rsidRPr="00486FAA">
        <w:t>Adding the Facebook Identity Provider and Home Realm Discovery</w:t>
      </w:r>
    </w:p>
    <w:p w:rsidR="004F332A" w:rsidRDefault="00225C91" w:rsidP="00E77C7B">
      <w:pPr>
        <w:pStyle w:val="ppBodyText"/>
      </w:pPr>
      <w:r>
        <w:t xml:space="preserve">In this exercise you will </w:t>
      </w:r>
      <w:r w:rsidR="004F332A">
        <w:t>add Facebook as an identity provider to your ACS namespace. This illustrates how, by taking advantage of ACS, you can easily change the options a user has for authentication when using your applications; without requiring any modification of the application or of your own local token issuer or federation provider.</w:t>
      </w:r>
    </w:p>
    <w:p w:rsidR="00B4243D" w:rsidRPr="00B4243D" w:rsidRDefault="004F332A" w:rsidP="004F332A">
      <w:pPr>
        <w:pStyle w:val="ppNote"/>
      </w:pPr>
      <w:r>
        <w:t>In this example you must make some minor changes to the configuration and code of the federation provider because it must contain a reference to the unique namespace name</w:t>
      </w:r>
      <w:r w:rsidR="00AB31DC">
        <w:t xml:space="preserve"> and certificate thumbprint</w:t>
      </w:r>
      <w:r>
        <w:t xml:space="preserve"> of your own ACS instance.</w:t>
      </w:r>
      <w:r w:rsidR="00B4243D" w:rsidRPr="00B4243D">
        <w:t xml:space="preserve"> </w:t>
      </w:r>
    </w:p>
    <w:p w:rsidR="00AE640F" w:rsidRDefault="00665687" w:rsidP="00AE640F">
      <w:pPr>
        <w:pStyle w:val="ppBodyText"/>
        <w:numPr>
          <w:ilvl w:val="0"/>
          <w:numId w:val="0"/>
        </w:numPr>
      </w:pPr>
      <w:r>
        <w:t>T</w:t>
      </w:r>
      <w:r w:rsidR="00AE640F">
        <w:t>his exercise contains the following tasks:</w:t>
      </w:r>
    </w:p>
    <w:p w:rsidR="001423DE" w:rsidRDefault="00422BE3" w:rsidP="00CF74EE">
      <w:pPr>
        <w:pStyle w:val="ppBulletList"/>
        <w:ind w:left="1037" w:hanging="360"/>
      </w:pPr>
      <w:hyperlink w:anchor="Ex02Task01" w:history="1">
        <w:r w:rsidR="001423DE" w:rsidRPr="00665687">
          <w:rPr>
            <w:rStyle w:val="Hyperlink"/>
          </w:rPr>
          <w:t>Task 1</w:t>
        </w:r>
      </w:hyperlink>
      <w:r w:rsidR="001423DE">
        <w:t xml:space="preserve">: </w:t>
      </w:r>
      <w:r w:rsidR="004F332A">
        <w:t>Configure Facebook as an identity provider in ACS</w:t>
      </w:r>
      <w:r w:rsidR="001423DE">
        <w:t>.</w:t>
      </w:r>
    </w:p>
    <w:p w:rsidR="00FE442C" w:rsidRDefault="00422BE3" w:rsidP="00FE442C">
      <w:pPr>
        <w:pStyle w:val="ppBulletList"/>
        <w:ind w:left="1037" w:hanging="360"/>
      </w:pPr>
      <w:hyperlink w:anchor="Ex02Task02" w:history="1">
        <w:r w:rsidR="00665687" w:rsidRPr="00665687">
          <w:rPr>
            <w:rStyle w:val="Hyperlink"/>
          </w:rPr>
          <w:t xml:space="preserve">Task </w:t>
        </w:r>
        <w:r w:rsidR="001423DE">
          <w:rPr>
            <w:rStyle w:val="Hyperlink"/>
          </w:rPr>
          <w:t>2</w:t>
        </w:r>
      </w:hyperlink>
      <w:r w:rsidR="00665687">
        <w:t xml:space="preserve">: </w:t>
      </w:r>
      <w:r w:rsidR="004F332A">
        <w:t xml:space="preserve">Update the </w:t>
      </w:r>
      <w:r w:rsidR="00AB31DC">
        <w:t>federation provider to use your ACS instance</w:t>
      </w:r>
      <w:r w:rsidR="00665687">
        <w:t>.</w:t>
      </w:r>
    </w:p>
    <w:p w:rsidR="00AE640F" w:rsidRDefault="00AE640F" w:rsidP="00DB330A">
      <w:pPr>
        <w:pStyle w:val="ppListEnd"/>
      </w:pPr>
    </w:p>
    <w:p w:rsidR="00AE640F" w:rsidRDefault="00AE640F" w:rsidP="00AE640F">
      <w:pPr>
        <w:pStyle w:val="ppBodyText"/>
        <w:numPr>
          <w:ilvl w:val="0"/>
          <w:numId w:val="0"/>
        </w:numPr>
      </w:pPr>
      <w:r>
        <w:t xml:space="preserve">You should be able to complete this exercise in approximately </w:t>
      </w:r>
      <w:r w:rsidR="00AB31DC">
        <w:t>20</w:t>
      </w:r>
      <w:r>
        <w:t xml:space="preserve"> minutes.</w:t>
      </w:r>
    </w:p>
    <w:p w:rsidR="00D1661B" w:rsidRDefault="00D1661B" w:rsidP="00AB31DC">
      <w:pPr>
        <w:pStyle w:val="Heading2"/>
      </w:pPr>
      <w:bookmarkStart w:id="6" w:name="_Obtaining_a_Facebook"/>
      <w:bookmarkEnd w:id="6"/>
      <w:r>
        <w:t>Obtaining a Facebook Application ID and Facebook Application Secret</w:t>
      </w:r>
    </w:p>
    <w:p w:rsidR="00D1661B" w:rsidRDefault="00BD79CE" w:rsidP="00D1661B">
      <w:pPr>
        <w:pStyle w:val="ppBodyText"/>
      </w:pPr>
      <w:r>
        <w:t>As part of the process of configuring Facebook as an identity provider, you must specify your own Facebook application ID and application secret</w:t>
      </w:r>
      <w:r w:rsidR="00481E25">
        <w:t xml:space="preserve"> values</w:t>
      </w:r>
      <w:r>
        <w:t xml:space="preserve">. </w:t>
      </w:r>
      <w:r w:rsidR="00F67110">
        <w:t xml:space="preserve">To </w:t>
      </w:r>
      <w:r w:rsidR="00481E25">
        <w:t xml:space="preserve">obtain these, and to set up your account to allow ACS to use Facebook for authentication, </w:t>
      </w:r>
      <w:r w:rsidR="00F67110">
        <w:t xml:space="preserve">you must </w:t>
      </w:r>
      <w:r w:rsidR="00481E25">
        <w:t>log into</w:t>
      </w:r>
      <w:r w:rsidR="00F67110">
        <w:t xml:space="preserve"> the Facebook developer's portal at </w:t>
      </w:r>
      <w:hyperlink r:id="rId56" w:history="1">
        <w:r w:rsidR="00D1661B" w:rsidRPr="00F67110">
          <w:rPr>
            <w:rStyle w:val="Hyperlink"/>
          </w:rPr>
          <w:t>http://www.facebook.com/developers/</w:t>
        </w:r>
      </w:hyperlink>
      <w:r w:rsidR="00D1661B">
        <w:t>.</w:t>
      </w:r>
      <w:r w:rsidR="00481E25" w:rsidRPr="00481E25">
        <w:t xml:space="preserve"> </w:t>
      </w:r>
      <w:r w:rsidR="00481E25">
        <w:t xml:space="preserve">If you do not already have a Facebook account you can create one at </w:t>
      </w:r>
      <w:hyperlink r:id="rId57" w:history="1">
        <w:r w:rsidR="00481E25" w:rsidRPr="00F67110">
          <w:rPr>
            <w:rStyle w:val="Hyperlink"/>
          </w:rPr>
          <w:t>http://facebook.com</w:t>
        </w:r>
      </w:hyperlink>
      <w:r w:rsidR="00481E25">
        <w:t>.</w:t>
      </w:r>
    </w:p>
    <w:p w:rsidR="00D1661B" w:rsidRDefault="00481E25" w:rsidP="00D1661B">
      <w:pPr>
        <w:pStyle w:val="ppBodyText"/>
      </w:pPr>
      <w:r>
        <w:t xml:space="preserve">Once logged into the portal go to the </w:t>
      </w:r>
      <w:r w:rsidR="00D1661B">
        <w:t>Developers page</w:t>
      </w:r>
      <w:r>
        <w:t>,</w:t>
      </w:r>
      <w:r w:rsidR="00F67110">
        <w:t xml:space="preserve"> </w:t>
      </w:r>
      <w:r w:rsidR="00D1661B">
        <w:t xml:space="preserve">click </w:t>
      </w:r>
      <w:proofErr w:type="gramStart"/>
      <w:r w:rsidR="009D1CF3">
        <w:rPr>
          <w:b/>
        </w:rPr>
        <w:t>Create</w:t>
      </w:r>
      <w:proofErr w:type="gramEnd"/>
      <w:r w:rsidR="009D1CF3">
        <w:rPr>
          <w:b/>
        </w:rPr>
        <w:t xml:space="preserve"> a</w:t>
      </w:r>
      <w:r w:rsidR="00D1661B" w:rsidRPr="00F67110">
        <w:rPr>
          <w:b/>
        </w:rPr>
        <w:t xml:space="preserve"> New Application</w:t>
      </w:r>
      <w:r>
        <w:t xml:space="preserve"> </w:t>
      </w:r>
      <w:r w:rsidR="00D1661B">
        <w:t>and follow the instructions.</w:t>
      </w:r>
      <w:r w:rsidR="00F67110">
        <w:t xml:space="preserve"> After the process is complete, open the </w:t>
      </w:r>
      <w:r w:rsidR="00D1661B">
        <w:t>Edit page</w:t>
      </w:r>
      <w:r w:rsidR="00F67110">
        <w:t xml:space="preserve"> for your application and </w:t>
      </w:r>
      <w:r w:rsidR="00D1661B">
        <w:t xml:space="preserve">click </w:t>
      </w:r>
      <w:r w:rsidR="00D1661B" w:rsidRPr="00F67110">
        <w:rPr>
          <w:b/>
        </w:rPr>
        <w:t>Web Site</w:t>
      </w:r>
      <w:r w:rsidR="00D1661B">
        <w:t xml:space="preserve"> </w:t>
      </w:r>
      <w:r w:rsidR="00F67110">
        <w:t>in</w:t>
      </w:r>
      <w:r w:rsidR="00D1661B">
        <w:t xml:space="preserve"> the left</w:t>
      </w:r>
      <w:r w:rsidR="00F67110">
        <w:t xml:space="preserve"> pane</w:t>
      </w:r>
      <w:r w:rsidR="00D1661B">
        <w:t>.</w:t>
      </w:r>
      <w:r w:rsidR="00F67110">
        <w:t xml:space="preserve"> Make a note of the </w:t>
      </w:r>
      <w:r w:rsidR="00D1661B" w:rsidRPr="00F67110">
        <w:rPr>
          <w:b/>
        </w:rPr>
        <w:t xml:space="preserve">Application ID </w:t>
      </w:r>
      <w:r w:rsidR="00D1661B">
        <w:t xml:space="preserve">and </w:t>
      </w:r>
      <w:r w:rsidR="00D1661B" w:rsidRPr="00F67110">
        <w:rPr>
          <w:b/>
        </w:rPr>
        <w:t>Application Secret</w:t>
      </w:r>
      <w:r w:rsidR="00F67110">
        <w:t xml:space="preserve"> values</w:t>
      </w:r>
      <w:r w:rsidR="00D1661B">
        <w:t xml:space="preserve">. </w:t>
      </w:r>
      <w:r w:rsidR="000371DC">
        <w:t>Finally, e</w:t>
      </w:r>
      <w:r w:rsidR="00F67110">
        <w:t>nter the</w:t>
      </w:r>
      <w:r w:rsidR="00D1661B">
        <w:t xml:space="preserve"> </w:t>
      </w:r>
      <w:r w:rsidR="00F67110">
        <w:t>complete</w:t>
      </w:r>
      <w:r w:rsidR="00D1661B">
        <w:t xml:space="preserve"> URL </w:t>
      </w:r>
      <w:r w:rsidR="00F67110">
        <w:t>of</w:t>
      </w:r>
      <w:r w:rsidR="00D1661B">
        <w:t xml:space="preserve"> your </w:t>
      </w:r>
      <w:r w:rsidR="00F67110">
        <w:t xml:space="preserve">ACS </w:t>
      </w:r>
      <w:r w:rsidR="00D1661B">
        <w:t>namespace</w:t>
      </w:r>
      <w:r w:rsidR="00F67110">
        <w:t xml:space="preserve"> in the format</w:t>
      </w:r>
      <w:r w:rsidR="00D1661B">
        <w:t xml:space="preserve"> </w:t>
      </w:r>
      <w:r w:rsidR="00D1661B" w:rsidRPr="00F67110">
        <w:rPr>
          <w:b/>
        </w:rPr>
        <w:t>https://</w:t>
      </w:r>
      <w:r w:rsidR="00F67110" w:rsidRPr="00F67110">
        <w:rPr>
          <w:i/>
        </w:rPr>
        <w:t>your-namespace-name</w:t>
      </w:r>
      <w:r w:rsidR="00D1661B" w:rsidRPr="00F67110">
        <w:rPr>
          <w:b/>
        </w:rPr>
        <w:t>.accesscontrol.windows.net</w:t>
      </w:r>
      <w:r w:rsidR="00F67110">
        <w:t>, and then c</w:t>
      </w:r>
      <w:r w:rsidR="00D1661B">
        <w:t xml:space="preserve">lick </w:t>
      </w:r>
      <w:r w:rsidR="00D1661B" w:rsidRPr="00F67110">
        <w:rPr>
          <w:b/>
        </w:rPr>
        <w:t>Save Changes</w:t>
      </w:r>
      <w:r w:rsidR="00D1661B">
        <w:t>.</w:t>
      </w:r>
    </w:p>
    <w:p w:rsidR="00AB31DC" w:rsidRDefault="00AB31DC" w:rsidP="00AB31DC">
      <w:pPr>
        <w:pStyle w:val="Heading2"/>
      </w:pPr>
      <w:bookmarkStart w:id="7" w:name="Ex02Task01"/>
      <w:r>
        <w:t>Task 1</w:t>
      </w:r>
      <w:bookmarkEnd w:id="7"/>
      <w:r>
        <w:t>: C</w:t>
      </w:r>
      <w:r w:rsidRPr="00AB31DC">
        <w:t xml:space="preserve">onfigure Facebook as an </w:t>
      </w:r>
      <w:r>
        <w:t>I</w:t>
      </w:r>
      <w:r w:rsidRPr="00AB31DC">
        <w:t xml:space="preserve">dentity </w:t>
      </w:r>
      <w:r>
        <w:t>P</w:t>
      </w:r>
      <w:r w:rsidRPr="00AB31DC">
        <w:t>rovider in ACS</w:t>
      </w:r>
    </w:p>
    <w:p w:rsidR="00AB31DC" w:rsidRDefault="00AB31DC" w:rsidP="00AB31DC">
      <w:pPr>
        <w:pStyle w:val="ppBodyText"/>
      </w:pPr>
      <w:r>
        <w:t>In this task you will add Facebook as an identity provider to your ACS namespace, and define the Adatum federation provider as a relying party that uses the Facebook identity provider.</w:t>
      </w:r>
    </w:p>
    <w:p w:rsidR="000578B8" w:rsidRDefault="000578B8" w:rsidP="000578B8">
      <w:pPr>
        <w:pStyle w:val="ppProcedureStart"/>
      </w:pPr>
      <w:r>
        <w:t xml:space="preserve">To </w:t>
      </w:r>
      <w:r w:rsidR="00AB31DC">
        <w:t>c</w:t>
      </w:r>
      <w:r w:rsidR="00AB31DC" w:rsidRPr="00AB31DC">
        <w:t>onfigure Facebook as an identity provider in ACS</w:t>
      </w:r>
    </w:p>
    <w:p w:rsidR="00D57966" w:rsidRDefault="00D57966" w:rsidP="000578B8">
      <w:pPr>
        <w:pStyle w:val="ppNumberList"/>
      </w:pPr>
      <w:r>
        <w:t xml:space="preserve">Go to the Windows Azure Management Portal at </w:t>
      </w:r>
      <w:hyperlink r:id="rId58" w:history="1">
        <w:r w:rsidRPr="00570AE1">
          <w:rPr>
            <w:rStyle w:val="Hyperlink"/>
          </w:rPr>
          <w:t>https://windows.azure.com/</w:t>
        </w:r>
      </w:hyperlink>
      <w:r>
        <w:t xml:space="preserve"> and sign into your account. Then select </w:t>
      </w:r>
      <w:r w:rsidRPr="00570AE1">
        <w:rPr>
          <w:b/>
        </w:rPr>
        <w:t>Service Bus, Access Control &amp; Caching</w:t>
      </w:r>
      <w:r>
        <w:t xml:space="preserve"> in the lower section of the left pane and click </w:t>
      </w:r>
      <w:r w:rsidRPr="00570AE1">
        <w:rPr>
          <w:b/>
        </w:rPr>
        <w:t>Access Control</w:t>
      </w:r>
      <w:r>
        <w:t xml:space="preserve"> in the list of services in the </w:t>
      </w:r>
      <w:r w:rsidRPr="00570AE1">
        <w:rPr>
          <w:b/>
        </w:rPr>
        <w:t>AppFabric</w:t>
      </w:r>
      <w:r>
        <w:t xml:space="preserve"> tree.</w:t>
      </w:r>
    </w:p>
    <w:p w:rsidR="00D57966" w:rsidRDefault="00D57966" w:rsidP="000578B8">
      <w:pPr>
        <w:pStyle w:val="ppNumberList"/>
      </w:pPr>
      <w:r>
        <w:t xml:space="preserve">Select the namespace you created in the previous exercise and click the </w:t>
      </w:r>
      <w:r w:rsidRPr="00D57966">
        <w:rPr>
          <w:b/>
        </w:rPr>
        <w:t>Access Control Service</w:t>
      </w:r>
      <w:r>
        <w:t xml:space="preserve"> icon at the top of the main window to go to the Access Control administration pages.</w:t>
      </w:r>
    </w:p>
    <w:p w:rsidR="00D57966" w:rsidRPr="00D57966" w:rsidRDefault="00D57966" w:rsidP="00D57966">
      <w:pPr>
        <w:pStyle w:val="ppFigureIndent"/>
      </w:pPr>
      <w:r>
        <w:rPr>
          <w:noProof/>
          <w:lang w:val="en-GB" w:eastAsia="en-GB" w:bidi="ar-SA"/>
        </w:rPr>
        <w:lastRenderedPageBreak/>
        <w:drawing>
          <wp:inline distT="0" distB="0" distL="0" distR="0" wp14:anchorId="69E3B375" wp14:editId="5F687DB9">
            <wp:extent cx="5364000" cy="240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59" cstate="print"/>
                    <a:stretch>
                      <a:fillRect/>
                    </a:stretch>
                  </pic:blipFill>
                  <pic:spPr>
                    <a:xfrm>
                      <a:off x="0" y="0"/>
                      <a:ext cx="5364000" cy="2408400"/>
                    </a:xfrm>
                    <a:prstGeom prst="rect">
                      <a:avLst/>
                    </a:prstGeom>
                  </pic:spPr>
                </pic:pic>
              </a:graphicData>
            </a:graphic>
          </wp:inline>
        </w:drawing>
      </w:r>
    </w:p>
    <w:p w:rsidR="00D57966" w:rsidRDefault="00D57966" w:rsidP="000578B8">
      <w:pPr>
        <w:pStyle w:val="ppNumberList"/>
      </w:pPr>
      <w:r>
        <w:t xml:space="preserve">In the Access Control Service page, click </w:t>
      </w:r>
      <w:r w:rsidRPr="005B2F09">
        <w:rPr>
          <w:b/>
        </w:rPr>
        <w:t>Relying party applications</w:t>
      </w:r>
      <w:r>
        <w:t xml:space="preserve"> in the left pane or in the Getting Started section of the main page. </w:t>
      </w:r>
    </w:p>
    <w:p w:rsidR="00D57966" w:rsidRDefault="00D57966" w:rsidP="00D57966">
      <w:pPr>
        <w:pStyle w:val="ppNumberList"/>
      </w:pPr>
      <w:r>
        <w:t xml:space="preserve">In the Relying Party Applications page click the </w:t>
      </w:r>
      <w:r w:rsidRPr="00D57966">
        <w:rPr>
          <w:b/>
        </w:rPr>
        <w:t>Add</w:t>
      </w:r>
      <w:r>
        <w:t xml:space="preserve"> link and enter the following values in the Add Relying Party Application page:</w:t>
      </w:r>
    </w:p>
    <w:p w:rsidR="00D57966" w:rsidRDefault="00D57966" w:rsidP="00D57966">
      <w:pPr>
        <w:pStyle w:val="ppBulletListIndent"/>
      </w:pPr>
      <w:r>
        <w:t xml:space="preserve">Name: </w:t>
      </w:r>
      <w:r w:rsidRPr="00F31C8A">
        <w:rPr>
          <w:b/>
        </w:rPr>
        <w:t>Adatum.FederationProvider.Lab03.Ex0</w:t>
      </w:r>
      <w:r>
        <w:rPr>
          <w:b/>
        </w:rPr>
        <w:t>2</w:t>
      </w:r>
    </w:p>
    <w:p w:rsidR="00D57966" w:rsidRDefault="00D57966" w:rsidP="00D57966">
      <w:pPr>
        <w:pStyle w:val="ppBulletListIndent"/>
      </w:pPr>
      <w:r>
        <w:t xml:space="preserve">Mode: </w:t>
      </w:r>
      <w:r w:rsidRPr="00F31C8A">
        <w:rPr>
          <w:b/>
        </w:rPr>
        <w:t>Enter settings manually</w:t>
      </w:r>
    </w:p>
    <w:p w:rsidR="00D57966" w:rsidRDefault="00D57966" w:rsidP="00D57966">
      <w:pPr>
        <w:pStyle w:val="ppBulletListIndent"/>
      </w:pPr>
      <w:r>
        <w:t xml:space="preserve">Realm: </w:t>
      </w:r>
      <w:r w:rsidRPr="00F31C8A">
        <w:rPr>
          <w:b/>
        </w:rPr>
        <w:t>https://localhost/Adatum.FederationProvider.Lab03.Ex0</w:t>
      </w:r>
      <w:r>
        <w:rPr>
          <w:b/>
        </w:rPr>
        <w:t>2</w:t>
      </w:r>
    </w:p>
    <w:p w:rsidR="00D57966" w:rsidRDefault="00D57966" w:rsidP="00D57966">
      <w:pPr>
        <w:pStyle w:val="ppBulletListIndent"/>
      </w:pPr>
      <w:r>
        <w:t xml:space="preserve">Return URL: </w:t>
      </w:r>
      <w:r w:rsidRPr="00F31C8A">
        <w:rPr>
          <w:b/>
        </w:rPr>
        <w:t>https://localhost/Adatum.FederationProvider.Lab03.Ex0</w:t>
      </w:r>
      <w:r>
        <w:rPr>
          <w:b/>
        </w:rPr>
        <w:t>2</w:t>
      </w:r>
      <w:r w:rsidRPr="00F31C8A">
        <w:rPr>
          <w:b/>
        </w:rPr>
        <w:t>/Federation.aspx</w:t>
      </w:r>
    </w:p>
    <w:p w:rsidR="005575A7" w:rsidRPr="00753CAC" w:rsidRDefault="005575A7" w:rsidP="005575A7">
      <w:pPr>
        <w:pStyle w:val="ppNumberList"/>
      </w:pPr>
      <w:r>
        <w:t xml:space="preserve">Leave the remainder of the settings at their default values and click </w:t>
      </w:r>
      <w:r w:rsidRPr="00F31C8A">
        <w:rPr>
          <w:b/>
        </w:rPr>
        <w:t>Save</w:t>
      </w:r>
      <w:r>
        <w:t xml:space="preserve"> to create the new relying party entry. You will see it in the list on the Relying Party Applications page.</w:t>
      </w:r>
    </w:p>
    <w:p w:rsidR="005575A7" w:rsidRDefault="005575A7" w:rsidP="00D1661B">
      <w:pPr>
        <w:pStyle w:val="ppNoteIndent"/>
      </w:pPr>
      <w:r>
        <w:t>Adding a relying party with the default settings automatically adds the Windows Live ID identity provider to the configuration and creates a new default rule group. However, in this exercise, you want to use the Facebook identity provider.</w:t>
      </w:r>
    </w:p>
    <w:p w:rsidR="005575A7" w:rsidRDefault="005575A7" w:rsidP="005575A7">
      <w:pPr>
        <w:pStyle w:val="ppNumberList"/>
      </w:pPr>
      <w:r>
        <w:t xml:space="preserve">Click </w:t>
      </w:r>
      <w:r>
        <w:rPr>
          <w:b/>
        </w:rPr>
        <w:t>Identity provider</w:t>
      </w:r>
      <w:r w:rsidRPr="005B2F09">
        <w:rPr>
          <w:b/>
        </w:rPr>
        <w:t>s</w:t>
      </w:r>
      <w:r>
        <w:t xml:space="preserve"> in the left pane</w:t>
      </w:r>
      <w:r w:rsidR="00D1661B">
        <w:t>.</w:t>
      </w:r>
      <w:r>
        <w:t xml:space="preserve"> In the Identity Providers page notice that, as in the previous exercise, only Windows Live ID is configured by default. Click the </w:t>
      </w:r>
      <w:r w:rsidRPr="005575A7">
        <w:rPr>
          <w:b/>
        </w:rPr>
        <w:t>Add</w:t>
      </w:r>
      <w:r>
        <w:t xml:space="preserve"> link above the list of identity providers. </w:t>
      </w:r>
    </w:p>
    <w:p w:rsidR="005575A7" w:rsidRPr="005575A7" w:rsidRDefault="005575A7" w:rsidP="005575A7">
      <w:pPr>
        <w:pStyle w:val="ppFigureIndent"/>
      </w:pPr>
      <w:r>
        <w:rPr>
          <w:noProof/>
          <w:lang w:val="en-GB" w:eastAsia="en-GB" w:bidi="ar-SA"/>
        </w:rPr>
        <w:lastRenderedPageBreak/>
        <w:drawing>
          <wp:inline distT="0" distB="0" distL="0" distR="0" wp14:anchorId="46AC0377" wp14:editId="500DBD3A">
            <wp:extent cx="5688000" cy="29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r:link="rId61" cstate="print"/>
                    <a:stretch>
                      <a:fillRect/>
                    </a:stretch>
                  </pic:blipFill>
                  <pic:spPr>
                    <a:xfrm>
                      <a:off x="0" y="0"/>
                      <a:ext cx="5688000" cy="2916000"/>
                    </a:xfrm>
                    <a:prstGeom prst="rect">
                      <a:avLst/>
                    </a:prstGeom>
                  </pic:spPr>
                </pic:pic>
              </a:graphicData>
            </a:graphic>
          </wp:inline>
        </w:drawing>
      </w:r>
    </w:p>
    <w:p w:rsidR="005575A7" w:rsidRDefault="00D1661B" w:rsidP="005575A7">
      <w:pPr>
        <w:pStyle w:val="ppNumberList"/>
      </w:pPr>
      <w:r>
        <w:t xml:space="preserve">In the Add Identity Provider page select </w:t>
      </w:r>
      <w:r w:rsidRPr="00D1661B">
        <w:rPr>
          <w:b/>
        </w:rPr>
        <w:t>Facebook application</w:t>
      </w:r>
      <w:r>
        <w:t xml:space="preserve"> and then click </w:t>
      </w:r>
      <w:proofErr w:type="gramStart"/>
      <w:r w:rsidRPr="00D1661B">
        <w:rPr>
          <w:b/>
        </w:rPr>
        <w:t>Next</w:t>
      </w:r>
      <w:proofErr w:type="gramEnd"/>
      <w:r>
        <w:t>.</w:t>
      </w:r>
    </w:p>
    <w:p w:rsidR="00D1661B" w:rsidRPr="00D1661B" w:rsidRDefault="00D1661B" w:rsidP="00D1661B">
      <w:pPr>
        <w:pStyle w:val="ppFigureIndent"/>
      </w:pPr>
      <w:r>
        <w:rPr>
          <w:noProof/>
          <w:lang w:val="en-GB" w:eastAsia="en-GB" w:bidi="ar-SA"/>
        </w:rPr>
        <w:drawing>
          <wp:inline distT="0" distB="0" distL="0" distR="0" wp14:anchorId="3A214179" wp14:editId="28D98BE9">
            <wp:extent cx="5601600" cy="3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r:link="rId63" cstate="print"/>
                    <a:stretch>
                      <a:fillRect/>
                    </a:stretch>
                  </pic:blipFill>
                  <pic:spPr>
                    <a:xfrm>
                      <a:off x="0" y="0"/>
                      <a:ext cx="5601600" cy="3762000"/>
                    </a:xfrm>
                    <a:prstGeom prst="rect">
                      <a:avLst/>
                    </a:prstGeom>
                  </pic:spPr>
                </pic:pic>
              </a:graphicData>
            </a:graphic>
          </wp:inline>
        </w:drawing>
      </w:r>
    </w:p>
    <w:p w:rsidR="005575A7" w:rsidRDefault="00D1661B" w:rsidP="005575A7">
      <w:pPr>
        <w:pStyle w:val="ppNumberList"/>
      </w:pPr>
      <w:r>
        <w:t xml:space="preserve">In the Add Facebook Application page enter the name to display for the application, </w:t>
      </w:r>
      <w:r w:rsidR="001A63D3">
        <w:t>your</w:t>
      </w:r>
      <w:r>
        <w:t xml:space="preserve"> </w:t>
      </w:r>
      <w:r w:rsidR="001A63D3">
        <w:t xml:space="preserve">Facebook </w:t>
      </w:r>
      <w:r>
        <w:t xml:space="preserve">application ID, and </w:t>
      </w:r>
      <w:r w:rsidR="001A63D3">
        <w:t>your</w:t>
      </w:r>
      <w:r>
        <w:t xml:space="preserve"> </w:t>
      </w:r>
      <w:r w:rsidR="001A63D3">
        <w:t xml:space="preserve">Facebook </w:t>
      </w:r>
      <w:r>
        <w:t xml:space="preserve">application secret. </w:t>
      </w:r>
    </w:p>
    <w:p w:rsidR="00D1661B" w:rsidRPr="00D1661B" w:rsidRDefault="00D1661B" w:rsidP="00D1661B">
      <w:pPr>
        <w:pStyle w:val="ppFigureIndent"/>
      </w:pPr>
      <w:r>
        <w:rPr>
          <w:noProof/>
          <w:lang w:val="en-GB" w:eastAsia="en-GB" w:bidi="ar-SA"/>
        </w:rPr>
        <w:lastRenderedPageBreak/>
        <w:drawing>
          <wp:inline distT="0" distB="0" distL="0" distR="0" wp14:anchorId="3CD93207" wp14:editId="7360FBD9">
            <wp:extent cx="5715798" cy="3696216"/>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r:link="rId65" cstate="print"/>
                    <a:stretch>
                      <a:fillRect/>
                    </a:stretch>
                  </pic:blipFill>
                  <pic:spPr>
                    <a:xfrm>
                      <a:off x="0" y="0"/>
                      <a:ext cx="5715798" cy="3696216"/>
                    </a:xfrm>
                    <a:prstGeom prst="rect">
                      <a:avLst/>
                    </a:prstGeom>
                  </pic:spPr>
                </pic:pic>
              </a:graphicData>
            </a:graphic>
          </wp:inline>
        </w:drawing>
      </w:r>
    </w:p>
    <w:p w:rsidR="006B04D9" w:rsidRDefault="006B04D9" w:rsidP="006B04D9">
      <w:pPr>
        <w:pStyle w:val="ppNoteIndent"/>
      </w:pPr>
      <w:r>
        <w:t xml:space="preserve">For information about how and where you get the </w:t>
      </w:r>
      <w:r w:rsidR="001A63D3">
        <w:t xml:space="preserve">values for your Facebook </w:t>
      </w:r>
      <w:r>
        <w:t xml:space="preserve">application ID and </w:t>
      </w:r>
      <w:r w:rsidR="001A63D3">
        <w:t xml:space="preserve">Facebook </w:t>
      </w:r>
      <w:r>
        <w:t xml:space="preserve">application secret, see the section </w:t>
      </w:r>
      <w:r w:rsidR="001A63D3">
        <w:t>"</w:t>
      </w:r>
      <w:r w:rsidRPr="001A63D3">
        <w:rPr>
          <w:i/>
        </w:rPr>
        <w:t>Obtaining a Facebook Application ID and Facebook Application Secret</w:t>
      </w:r>
      <w:r w:rsidR="001A63D3">
        <w:t>"</w:t>
      </w:r>
      <w:r>
        <w:t xml:space="preserve"> at the start of this task or visit </w:t>
      </w:r>
      <w:hyperlink r:id="rId66" w:history="1">
        <w:r w:rsidRPr="006B04D9">
          <w:rPr>
            <w:rStyle w:val="Hyperlink"/>
          </w:rPr>
          <w:t>http://msdn.microsoft.com/en-us/library/gg185919.aspx</w:t>
        </w:r>
      </w:hyperlink>
      <w:r>
        <w:t xml:space="preserve"> on MSDN.</w:t>
      </w:r>
    </w:p>
    <w:p w:rsidR="005575A7" w:rsidRDefault="00C67513" w:rsidP="005575A7">
      <w:pPr>
        <w:pStyle w:val="ppNumberList"/>
      </w:pPr>
      <w:r>
        <w:t xml:space="preserve">Scroll to the end of the Add Facebook Application page. You will see that, by default, the Facebook provider will be configured for all of the relying parties you have configured for this namespace. Un-tick the relying </w:t>
      </w:r>
      <w:r w:rsidR="00647437">
        <w:t xml:space="preserve">party for the previous exercise (Adatum.Federation.Provider.Lab03.Ex01), but ensure that the </w:t>
      </w:r>
      <w:r w:rsidR="00647437" w:rsidRPr="00647437">
        <w:rPr>
          <w:b/>
        </w:rPr>
        <w:t>Adatum.Federation.Provider.Lab03.Ex02</w:t>
      </w:r>
      <w:r w:rsidR="00647437">
        <w:t xml:space="preserve"> option is selected.</w:t>
      </w:r>
    </w:p>
    <w:p w:rsidR="00D1661B" w:rsidRPr="00D1661B" w:rsidRDefault="00D1661B" w:rsidP="00D1661B">
      <w:pPr>
        <w:pStyle w:val="ppFigureIndent"/>
      </w:pPr>
      <w:r>
        <w:rPr>
          <w:noProof/>
          <w:lang w:val="en-GB" w:eastAsia="en-GB" w:bidi="ar-SA"/>
        </w:rPr>
        <w:drawing>
          <wp:inline distT="0" distB="0" distL="0" distR="0" wp14:anchorId="6AAAB4B5" wp14:editId="31E36DC7">
            <wp:extent cx="5677693" cy="1857634"/>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r:link="rId68" cstate="print"/>
                    <a:stretch>
                      <a:fillRect/>
                    </a:stretch>
                  </pic:blipFill>
                  <pic:spPr>
                    <a:xfrm>
                      <a:off x="0" y="0"/>
                      <a:ext cx="5677693" cy="1857634"/>
                    </a:xfrm>
                    <a:prstGeom prst="rect">
                      <a:avLst/>
                    </a:prstGeom>
                  </pic:spPr>
                </pic:pic>
              </a:graphicData>
            </a:graphic>
          </wp:inline>
        </w:drawing>
      </w:r>
    </w:p>
    <w:p w:rsidR="005575A7" w:rsidRDefault="001A63D3" w:rsidP="005575A7">
      <w:pPr>
        <w:pStyle w:val="ppNumberList"/>
      </w:pPr>
      <w:r>
        <w:t xml:space="preserve">Click the </w:t>
      </w:r>
      <w:r w:rsidRPr="00277AAA">
        <w:rPr>
          <w:b/>
        </w:rPr>
        <w:t>Save</w:t>
      </w:r>
      <w:r>
        <w:t xml:space="preserve"> button. You will see the </w:t>
      </w:r>
      <w:r w:rsidR="00277AAA">
        <w:t>new Facebook Application identity provider in the list on the Identity Providers page.</w:t>
      </w:r>
      <w:r>
        <w:t xml:space="preserve"> </w:t>
      </w:r>
    </w:p>
    <w:p w:rsidR="00D1661B" w:rsidRPr="00D1661B" w:rsidRDefault="00D1661B" w:rsidP="00D1661B">
      <w:pPr>
        <w:pStyle w:val="ppFigureIndent"/>
      </w:pPr>
      <w:r>
        <w:rPr>
          <w:noProof/>
          <w:lang w:val="en-GB" w:eastAsia="en-GB" w:bidi="ar-SA"/>
        </w:rPr>
        <w:lastRenderedPageBreak/>
        <w:drawing>
          <wp:inline distT="0" distB="0" distL="0" distR="0" wp14:anchorId="7CF745F4" wp14:editId="3543999A">
            <wp:extent cx="5715798" cy="253400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r:link="rId70" cstate="print"/>
                    <a:stretch>
                      <a:fillRect/>
                    </a:stretch>
                  </pic:blipFill>
                  <pic:spPr>
                    <a:xfrm>
                      <a:off x="0" y="0"/>
                      <a:ext cx="5715798" cy="2534004"/>
                    </a:xfrm>
                    <a:prstGeom prst="rect">
                      <a:avLst/>
                    </a:prstGeom>
                  </pic:spPr>
                </pic:pic>
              </a:graphicData>
            </a:graphic>
          </wp:inline>
        </w:drawing>
      </w:r>
    </w:p>
    <w:p w:rsidR="005575A7" w:rsidRDefault="003828FA" w:rsidP="005575A7">
      <w:pPr>
        <w:pStyle w:val="ppNumberList"/>
      </w:pPr>
      <w:r>
        <w:t>Click</w:t>
      </w:r>
      <w:r w:rsidR="005575A7">
        <w:t xml:space="preserve"> </w:t>
      </w:r>
      <w:r w:rsidR="005575A7" w:rsidRPr="00733B32">
        <w:rPr>
          <w:b/>
        </w:rPr>
        <w:t>Rule Groups</w:t>
      </w:r>
      <w:r w:rsidR="005575A7">
        <w:t xml:space="preserve"> in the left pane of the window</w:t>
      </w:r>
      <w:r>
        <w:t>. In the Rule Groups page</w:t>
      </w:r>
      <w:r w:rsidR="005575A7">
        <w:t xml:space="preserve"> click the new default rule group</w:t>
      </w:r>
      <w:r w:rsidR="007E5139">
        <w:t xml:space="preserve"> that was created for the </w:t>
      </w:r>
      <w:r w:rsidR="007E5139" w:rsidRPr="00647437">
        <w:rPr>
          <w:b/>
        </w:rPr>
        <w:t>Adatum.Federation.Provider.Lab03.Ex02</w:t>
      </w:r>
      <w:r w:rsidR="007E5139">
        <w:t xml:space="preserve"> relying party</w:t>
      </w:r>
      <w:r w:rsidR="005575A7">
        <w:t>.</w:t>
      </w:r>
    </w:p>
    <w:p w:rsidR="005575A7" w:rsidRPr="00753CAC" w:rsidRDefault="005575A7" w:rsidP="005575A7">
      <w:pPr>
        <w:pStyle w:val="ppFigureIndent"/>
      </w:pPr>
      <w:r>
        <w:rPr>
          <w:noProof/>
          <w:lang w:val="en-GB" w:eastAsia="en-GB" w:bidi="ar-SA"/>
        </w:rPr>
        <w:drawing>
          <wp:inline distT="0" distB="0" distL="0" distR="0" wp14:anchorId="7D687B70" wp14:editId="2C54775E">
            <wp:extent cx="5716800" cy="294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16800" cy="2944800"/>
                    </a:xfrm>
                    <a:prstGeom prst="rect">
                      <a:avLst/>
                    </a:prstGeom>
                  </pic:spPr>
                </pic:pic>
              </a:graphicData>
            </a:graphic>
          </wp:inline>
        </w:drawing>
      </w:r>
    </w:p>
    <w:p w:rsidR="005575A7" w:rsidRDefault="005575A7" w:rsidP="005575A7">
      <w:pPr>
        <w:pStyle w:val="ppNumberList"/>
      </w:pPr>
      <w:r>
        <w:t xml:space="preserve">In the Edit Rule Group page, click the </w:t>
      </w:r>
      <w:r w:rsidRPr="00753CAC">
        <w:rPr>
          <w:b/>
        </w:rPr>
        <w:t>Generate</w:t>
      </w:r>
      <w:r>
        <w:t xml:space="preserve"> link to generate a default rule for this rule group.</w:t>
      </w:r>
    </w:p>
    <w:p w:rsidR="005575A7" w:rsidRPr="00753CAC" w:rsidRDefault="005575A7" w:rsidP="005575A7">
      <w:pPr>
        <w:pStyle w:val="ppFigureIndent"/>
      </w:pPr>
      <w:r>
        <w:rPr>
          <w:noProof/>
          <w:lang w:val="en-GB" w:eastAsia="en-GB" w:bidi="ar-SA"/>
        </w:rPr>
        <w:lastRenderedPageBreak/>
        <w:drawing>
          <wp:inline distT="0" distB="0" distL="0" distR="0" wp14:anchorId="3F741868" wp14:editId="63D91DA7">
            <wp:extent cx="5716800" cy="427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6800" cy="4276800"/>
                    </a:xfrm>
                    <a:prstGeom prst="rect">
                      <a:avLst/>
                    </a:prstGeom>
                  </pic:spPr>
                </pic:pic>
              </a:graphicData>
            </a:graphic>
          </wp:inline>
        </w:drawing>
      </w:r>
    </w:p>
    <w:p w:rsidR="005575A7" w:rsidRDefault="005575A7" w:rsidP="005575A7">
      <w:pPr>
        <w:pStyle w:val="ppNumberList"/>
      </w:pPr>
      <w:r>
        <w:t xml:space="preserve">This displays the Generate Rules page where you specify which of the configured identity providers you want to create the rules for. </w:t>
      </w:r>
      <w:r w:rsidR="009C5971">
        <w:t xml:space="preserve">Both the Facebook and </w:t>
      </w:r>
      <w:r>
        <w:t xml:space="preserve">Windows Live </w:t>
      </w:r>
      <w:r w:rsidR="009C5971">
        <w:t>identity providers are</w:t>
      </w:r>
      <w:r>
        <w:t xml:space="preserve"> already selected, so just click </w:t>
      </w:r>
      <w:r w:rsidRPr="00970D44">
        <w:rPr>
          <w:b/>
        </w:rPr>
        <w:t>Generate</w:t>
      </w:r>
      <w:r w:rsidR="009C5971">
        <w:rPr>
          <w:b/>
        </w:rPr>
        <w:t xml:space="preserve"> </w:t>
      </w:r>
      <w:r w:rsidR="009C5971" w:rsidRPr="009C5971">
        <w:t>to generate the default rules for both</w:t>
      </w:r>
      <w:r w:rsidRPr="009C5971">
        <w:t>.</w:t>
      </w:r>
      <w:r>
        <w:t xml:space="preserve"> </w:t>
      </w:r>
    </w:p>
    <w:p w:rsidR="005575A7" w:rsidRPr="00753CAC" w:rsidRDefault="005575A7" w:rsidP="005575A7">
      <w:pPr>
        <w:pStyle w:val="ppFigureIndent"/>
      </w:pPr>
      <w:r>
        <w:rPr>
          <w:noProof/>
          <w:lang w:val="en-GB" w:eastAsia="en-GB" w:bidi="ar-SA"/>
        </w:rPr>
        <w:lastRenderedPageBreak/>
        <w:drawing>
          <wp:inline distT="0" distB="0" distL="0" distR="0" wp14:anchorId="1B5381A3" wp14:editId="6DA10841">
            <wp:extent cx="5670000" cy="35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70000" cy="3524400"/>
                    </a:xfrm>
                    <a:prstGeom prst="rect">
                      <a:avLst/>
                    </a:prstGeom>
                  </pic:spPr>
                </pic:pic>
              </a:graphicData>
            </a:graphic>
          </wp:inline>
        </w:drawing>
      </w:r>
    </w:p>
    <w:p w:rsidR="005575A7" w:rsidRDefault="009C5971" w:rsidP="005575A7">
      <w:pPr>
        <w:pStyle w:val="ppNumberList"/>
      </w:pPr>
      <w:r>
        <w:t>The Edit Rule Group page reappears showing the rules that were generated. As in the previous exercise, there is a</w:t>
      </w:r>
      <w:r w:rsidR="005575A7">
        <w:t xml:space="preserve"> rule named </w:t>
      </w:r>
      <w:proofErr w:type="spellStart"/>
      <w:r w:rsidR="005575A7" w:rsidRPr="00970D44">
        <w:rPr>
          <w:b/>
        </w:rPr>
        <w:t>nameidentifier</w:t>
      </w:r>
      <w:proofErr w:type="spellEnd"/>
      <w:r w:rsidR="005575A7">
        <w:t xml:space="preserve"> </w:t>
      </w:r>
      <w:r>
        <w:t>for the Windows Live ID claims issuer (identity provider). There is also a</w:t>
      </w:r>
      <w:r w:rsidRPr="009C5971">
        <w:t xml:space="preserve"> </w:t>
      </w:r>
      <w:r>
        <w:t xml:space="preserve">rule named </w:t>
      </w:r>
      <w:proofErr w:type="spellStart"/>
      <w:r w:rsidRPr="00970D44">
        <w:rPr>
          <w:b/>
        </w:rPr>
        <w:t>nameidentifier</w:t>
      </w:r>
      <w:proofErr w:type="spellEnd"/>
      <w:r>
        <w:t xml:space="preserve"> for the Facebook identity provider. In addition, ACS has generated several other rules that pass the values of the </w:t>
      </w:r>
      <w:r w:rsidR="00CC4DB2">
        <w:t xml:space="preserve">other claims that Facebook places in tokens it issues. </w:t>
      </w:r>
    </w:p>
    <w:p w:rsidR="005575A7" w:rsidRPr="00970D44" w:rsidRDefault="005575A7" w:rsidP="005575A7">
      <w:pPr>
        <w:pStyle w:val="ppFigureIndent"/>
      </w:pPr>
      <w:r>
        <w:rPr>
          <w:noProof/>
          <w:lang w:val="en-GB" w:eastAsia="en-GB" w:bidi="ar-SA"/>
        </w:rPr>
        <w:lastRenderedPageBreak/>
        <w:drawing>
          <wp:inline distT="0" distB="0" distL="0" distR="0" wp14:anchorId="55C68EBD" wp14:editId="3D5EBC81">
            <wp:extent cx="5716800" cy="476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16800" cy="4762800"/>
                    </a:xfrm>
                    <a:prstGeom prst="rect">
                      <a:avLst/>
                    </a:prstGeom>
                  </pic:spPr>
                </pic:pic>
              </a:graphicData>
            </a:graphic>
          </wp:inline>
        </w:drawing>
      </w:r>
    </w:p>
    <w:p w:rsidR="000A14C3" w:rsidRDefault="000A14C3" w:rsidP="00CC4DB2">
      <w:pPr>
        <w:pStyle w:val="ppNoteIndent"/>
      </w:pPr>
      <w:r>
        <w:t xml:space="preserve">The a-Order application requires a claim that is the name of the authenticated user. Windows Live ID does not disclose the user name, so in the previous exercise you created a rule to pass the </w:t>
      </w:r>
      <w:proofErr w:type="spellStart"/>
      <w:r w:rsidRPr="00DA582C">
        <w:rPr>
          <w:b/>
        </w:rPr>
        <w:t>nameidentifier</w:t>
      </w:r>
      <w:proofErr w:type="spellEnd"/>
      <w:r>
        <w:t xml:space="preserve"> value as the </w:t>
      </w:r>
      <w:r w:rsidRPr="00370DF3">
        <w:rPr>
          <w:b/>
        </w:rPr>
        <w:t>name</w:t>
      </w:r>
      <w:r>
        <w:t xml:space="preserve"> claim. Facebook exposes the name claim, which you are passing through to the application, so you do not require any additional rules.</w:t>
      </w:r>
    </w:p>
    <w:p w:rsidR="00CC4DB2" w:rsidRDefault="00CC4DB2" w:rsidP="00CC4DB2">
      <w:pPr>
        <w:pStyle w:val="ppNoteIndent"/>
      </w:pPr>
      <w:r>
        <w:t xml:space="preserve">You can specify which claims Facebook will include in the tokens it issues when you define the settings </w:t>
      </w:r>
      <w:r w:rsidR="000A14C3">
        <w:t>for</w:t>
      </w:r>
      <w:r>
        <w:t xml:space="preserve"> the Facebook identity provider. In the previous steps of this task you accepted the default setting, which causes only the email address of the authenticated user</w:t>
      </w:r>
      <w:r w:rsidR="006F3CCF">
        <w:t xml:space="preserve"> (</w:t>
      </w:r>
      <w:r>
        <w:t xml:space="preserve">together with the </w:t>
      </w:r>
      <w:r w:rsidR="006F3CCF">
        <w:t>four</w:t>
      </w:r>
      <w:r>
        <w:t xml:space="preserve"> standard claims </w:t>
      </w:r>
      <w:proofErr w:type="spellStart"/>
      <w:r w:rsidR="006F3CCF" w:rsidRPr="006F3CCF">
        <w:rPr>
          <w:b/>
        </w:rPr>
        <w:t>AccessToken</w:t>
      </w:r>
      <w:proofErr w:type="spellEnd"/>
      <w:r w:rsidR="006F3CCF">
        <w:t xml:space="preserve">, </w:t>
      </w:r>
      <w:r w:rsidR="006F3CCF" w:rsidRPr="006F3CCF">
        <w:rPr>
          <w:b/>
        </w:rPr>
        <w:t>expiration</w:t>
      </w:r>
      <w:r w:rsidR="006F3CCF">
        <w:t xml:space="preserve">, </w:t>
      </w:r>
      <w:r w:rsidR="006F3CCF" w:rsidRPr="006F3CCF">
        <w:rPr>
          <w:b/>
        </w:rPr>
        <w:t>name</w:t>
      </w:r>
      <w:r w:rsidR="006F3CCF">
        <w:t xml:space="preserve">, and </w:t>
      </w:r>
      <w:proofErr w:type="spellStart"/>
      <w:r w:rsidR="006F3CCF" w:rsidRPr="006F3CCF">
        <w:rPr>
          <w:b/>
        </w:rPr>
        <w:t>nameidentifier</w:t>
      </w:r>
      <w:proofErr w:type="spellEnd"/>
      <w:r w:rsidR="006F3CCF">
        <w:t xml:space="preserve">) </w:t>
      </w:r>
      <w:r>
        <w:t xml:space="preserve">to be included in the token. </w:t>
      </w:r>
    </w:p>
    <w:p w:rsidR="005702D0" w:rsidRDefault="00EB5D4C" w:rsidP="00CC4DB2">
      <w:pPr>
        <w:pStyle w:val="ppNoteIndent"/>
      </w:pPr>
      <w:r>
        <w:t>Note that, w</w:t>
      </w:r>
      <w:r w:rsidR="005702D0">
        <w:t>hen only the rules listed above are configured</w:t>
      </w:r>
      <w:r>
        <w:t>,</w:t>
      </w:r>
      <w:r w:rsidR="005702D0">
        <w:t xml:space="preserve"> you will not be able to use the Windows Live ID identity provider to authenticate because it does not return a </w:t>
      </w:r>
      <w:r w:rsidR="005702D0" w:rsidRPr="005702D0">
        <w:rPr>
          <w:b/>
        </w:rPr>
        <w:t>name</w:t>
      </w:r>
      <w:r w:rsidR="005702D0">
        <w:t xml:space="preserve"> claim</w:t>
      </w:r>
      <w:r>
        <w:t xml:space="preserve"> by default</w:t>
      </w:r>
      <w:r w:rsidR="005702D0">
        <w:t xml:space="preserve">. If you want to be able to use both identity providers, you must also carry out steps 11, 12, and 13 of Task 1 in Exercise 1.  </w:t>
      </w:r>
    </w:p>
    <w:p w:rsidR="005575A7" w:rsidRDefault="005575A7" w:rsidP="005575A7">
      <w:pPr>
        <w:pStyle w:val="ppNumberList"/>
      </w:pPr>
      <w:r>
        <w:t xml:space="preserve">Click the </w:t>
      </w:r>
      <w:r w:rsidRPr="00733B32">
        <w:rPr>
          <w:b/>
        </w:rPr>
        <w:t>Save</w:t>
      </w:r>
      <w:r>
        <w:t xml:space="preserve"> button above the list to update the rule group with the new rules.</w:t>
      </w:r>
    </w:p>
    <w:p w:rsidR="005575A7" w:rsidRDefault="005575A7" w:rsidP="005575A7">
      <w:pPr>
        <w:pStyle w:val="ppNumberList"/>
      </w:pPr>
      <w:r>
        <w:t xml:space="preserve">Click the </w:t>
      </w:r>
      <w:r w:rsidRPr="0040068C">
        <w:rPr>
          <w:b/>
        </w:rPr>
        <w:t>Sign Out</w:t>
      </w:r>
      <w:r>
        <w:t xml:space="preserve"> link at the top of the portal window. </w:t>
      </w:r>
    </w:p>
    <w:p w:rsidR="000578B8" w:rsidRPr="00DA692A" w:rsidRDefault="000578B8" w:rsidP="000578B8">
      <w:pPr>
        <w:pStyle w:val="ppListEnd"/>
      </w:pPr>
    </w:p>
    <w:p w:rsidR="000578B8" w:rsidRPr="006A12EF" w:rsidRDefault="000578B8" w:rsidP="000578B8">
      <w:pPr>
        <w:pStyle w:val="ppBodyText"/>
      </w:pPr>
      <w:r>
        <w:lastRenderedPageBreak/>
        <w:t>You have now completed this task</w:t>
      </w:r>
      <w:r w:rsidR="00B4243D">
        <w:t>.</w:t>
      </w:r>
      <w:r w:rsidR="006A12EF">
        <w:t xml:space="preserve"> You have configured ACS to act as token issuer for the a-Order application by configuring the</w:t>
      </w:r>
      <w:r w:rsidR="006A12EF" w:rsidRPr="006A12EF">
        <w:rPr>
          <w:b/>
        </w:rPr>
        <w:t xml:space="preserve"> </w:t>
      </w:r>
      <w:r w:rsidR="006A12EF" w:rsidRPr="006A12EF">
        <w:t>Adatum</w:t>
      </w:r>
      <w:r w:rsidR="006A12EF">
        <w:t xml:space="preserve"> f</w:t>
      </w:r>
      <w:r w:rsidR="006A12EF" w:rsidRPr="006A12EF">
        <w:t>ederation</w:t>
      </w:r>
      <w:r w:rsidR="006A12EF">
        <w:t xml:space="preserve"> p</w:t>
      </w:r>
      <w:r w:rsidR="006A12EF" w:rsidRPr="006A12EF">
        <w:t>rovider</w:t>
      </w:r>
      <w:r w:rsidR="006A12EF">
        <w:t xml:space="preserve"> for this exercise as a</w:t>
      </w:r>
      <w:r w:rsidR="006A12EF" w:rsidRPr="006A12EF">
        <w:t xml:space="preserve"> relying party</w:t>
      </w:r>
      <w:r w:rsidR="006A12EF">
        <w:t>, and configured ACS to use Facebook as an identity provider in addition to Windows Live ID.</w:t>
      </w:r>
    </w:p>
    <w:p w:rsidR="00665687" w:rsidRDefault="00665687" w:rsidP="00665687">
      <w:pPr>
        <w:pStyle w:val="Heading2"/>
      </w:pPr>
      <w:bookmarkStart w:id="8" w:name="Ex02Task02"/>
      <w:r>
        <w:t xml:space="preserve">Task </w:t>
      </w:r>
      <w:r w:rsidR="000578B8">
        <w:t>2</w:t>
      </w:r>
      <w:bookmarkEnd w:id="8"/>
      <w:r>
        <w:t xml:space="preserve">: </w:t>
      </w:r>
      <w:r w:rsidR="00AB31DC">
        <w:t>U</w:t>
      </w:r>
      <w:r w:rsidR="00AB31DC" w:rsidRPr="00AB31DC">
        <w:t xml:space="preserve">pdate the </w:t>
      </w:r>
      <w:r w:rsidR="00AB31DC">
        <w:t>F</w:t>
      </w:r>
      <w:r w:rsidR="00AB31DC" w:rsidRPr="00AB31DC">
        <w:t xml:space="preserve">ederation </w:t>
      </w:r>
      <w:r w:rsidR="00AB31DC">
        <w:t>P</w:t>
      </w:r>
      <w:r w:rsidR="00AB31DC" w:rsidRPr="00AB31DC">
        <w:t xml:space="preserve">rovider to </w:t>
      </w:r>
      <w:r w:rsidR="00AB31DC">
        <w:t>U</w:t>
      </w:r>
      <w:r w:rsidR="00AB31DC" w:rsidRPr="00AB31DC">
        <w:t xml:space="preserve">se </w:t>
      </w:r>
      <w:r w:rsidR="00AB31DC">
        <w:t>Y</w:t>
      </w:r>
      <w:r w:rsidR="00AB31DC" w:rsidRPr="00AB31DC">
        <w:t xml:space="preserve">our ACS </w:t>
      </w:r>
      <w:r w:rsidR="00AB31DC">
        <w:t>I</w:t>
      </w:r>
      <w:r w:rsidR="00AB31DC" w:rsidRPr="00AB31DC">
        <w:t>nstance</w:t>
      </w:r>
    </w:p>
    <w:p w:rsidR="00611589" w:rsidRPr="00611589" w:rsidRDefault="00611589" w:rsidP="00611589">
      <w:pPr>
        <w:pStyle w:val="ppBodyText"/>
      </w:pPr>
      <w:r>
        <w:t xml:space="preserve">In this task you will </w:t>
      </w:r>
      <w:r w:rsidR="009D3F7F">
        <w:t>make some minor changes to the configuration and code of the federation provider because it must contain a reference to the unique namespace name and certificate thumbprint of your own ACS instance</w:t>
      </w:r>
      <w:r w:rsidR="00F35A9C">
        <w:t>.</w:t>
      </w:r>
      <w:r w:rsidR="009D3F7F">
        <w:t xml:space="preserve"> Then you will run the application and see the results of using the Facebook identity provider.</w:t>
      </w:r>
    </w:p>
    <w:p w:rsidR="00611589" w:rsidRDefault="00611589" w:rsidP="00611589">
      <w:pPr>
        <w:pStyle w:val="ppProcedureStart"/>
      </w:pPr>
      <w:r>
        <w:t xml:space="preserve">To </w:t>
      </w:r>
      <w:r w:rsidR="00AB31DC">
        <w:t>u</w:t>
      </w:r>
      <w:r w:rsidR="00AB31DC" w:rsidRPr="00AB31DC">
        <w:t>pdate the federation provider to use your ACS instance</w:t>
      </w:r>
    </w:p>
    <w:p w:rsidR="006A12EF" w:rsidRPr="007A72CE" w:rsidRDefault="006A12EF" w:rsidP="006A12EF">
      <w:pPr>
        <w:pStyle w:val="ppNumberList"/>
      </w:pPr>
      <w:r>
        <w:t>Start Visual Studio as an administrator and o</w:t>
      </w:r>
      <w:r w:rsidRPr="007A72CE">
        <w:t xml:space="preserve">pen the solution named </w:t>
      </w:r>
      <w:r w:rsidRPr="00611589">
        <w:rPr>
          <w:b/>
        </w:rPr>
        <w:t>Lab0</w:t>
      </w:r>
      <w:r>
        <w:rPr>
          <w:b/>
        </w:rPr>
        <w:t>3</w:t>
      </w:r>
      <w:r w:rsidRPr="00611589">
        <w:rPr>
          <w:b/>
        </w:rPr>
        <w:t xml:space="preserve">.Ex02.sln </w:t>
      </w:r>
      <w:r w:rsidRPr="007A72CE">
        <w:t xml:space="preserve">from the </w:t>
      </w:r>
      <w:r w:rsidRPr="00611589">
        <w:rPr>
          <w:b/>
        </w:rPr>
        <w:t>Lab0</w:t>
      </w:r>
      <w:r>
        <w:rPr>
          <w:b/>
        </w:rPr>
        <w:t>3</w:t>
      </w:r>
      <w:r w:rsidRPr="00611589">
        <w:rPr>
          <w:b/>
        </w:rPr>
        <w:t>-</w:t>
      </w:r>
      <w:r>
        <w:rPr>
          <w:b/>
        </w:rPr>
        <w:t>ACS</w:t>
      </w:r>
      <w:r w:rsidRPr="00611589">
        <w:rPr>
          <w:b/>
        </w:rPr>
        <w:t xml:space="preserve">\Source\Ex02\Begin </w:t>
      </w:r>
      <w:r w:rsidRPr="007A72CE">
        <w:t>folder.</w:t>
      </w:r>
    </w:p>
    <w:p w:rsidR="0011164F" w:rsidRDefault="0011164F" w:rsidP="0011164F">
      <w:pPr>
        <w:pStyle w:val="ppNumberList"/>
        <w:rPr>
          <w:bCs/>
        </w:rPr>
      </w:pPr>
      <w:r>
        <w:rPr>
          <w:bCs/>
        </w:rPr>
        <w:t xml:space="preserve">In Solution Explorer expand the </w:t>
      </w:r>
      <w:r w:rsidRPr="00FB3349">
        <w:rPr>
          <w:b/>
          <w:bCs/>
        </w:rPr>
        <w:t>Adatum.FederationProvider.Lab03.Ex0</w:t>
      </w:r>
      <w:r w:rsidR="007C1C4A">
        <w:rPr>
          <w:b/>
          <w:bCs/>
        </w:rPr>
        <w:t>2</w:t>
      </w:r>
      <w:r>
        <w:rPr>
          <w:bCs/>
        </w:rPr>
        <w:t xml:space="preserve"> project item and double-click the file </w:t>
      </w:r>
      <w:proofErr w:type="spellStart"/>
      <w:r w:rsidRPr="00FB3349">
        <w:rPr>
          <w:b/>
          <w:bCs/>
        </w:rPr>
        <w:t>Web.config</w:t>
      </w:r>
      <w:proofErr w:type="spellEnd"/>
      <w:r>
        <w:rPr>
          <w:bCs/>
        </w:rPr>
        <w:t xml:space="preserve"> to open it in the Visual Studio editor.</w:t>
      </w:r>
    </w:p>
    <w:p w:rsidR="0011164F" w:rsidRDefault="0011164F" w:rsidP="0011164F">
      <w:pPr>
        <w:pStyle w:val="ppNumberList"/>
        <w:rPr>
          <w:bCs/>
        </w:rPr>
      </w:pPr>
      <w:r>
        <w:rPr>
          <w:bCs/>
        </w:rPr>
        <w:t xml:space="preserve">Scroll down to the </w:t>
      </w:r>
      <w:r w:rsidRPr="00244D9C">
        <w:rPr>
          <w:b/>
          <w:bCs/>
        </w:rPr>
        <w:t>&lt;</w:t>
      </w:r>
      <w:proofErr w:type="spellStart"/>
      <w:r w:rsidRPr="00244D9C">
        <w:rPr>
          <w:b/>
          <w:bCs/>
        </w:rPr>
        <w:t>trustedIssuers</w:t>
      </w:r>
      <w:proofErr w:type="spellEnd"/>
      <w:r w:rsidRPr="00244D9C">
        <w:rPr>
          <w:b/>
          <w:bCs/>
        </w:rPr>
        <w:t>&gt;</w:t>
      </w:r>
      <w:r>
        <w:rPr>
          <w:bCs/>
        </w:rPr>
        <w:t xml:space="preserve"> element and edit it to specify the thumbprint of the certificate the application will use to validate tokens received from ACS. Insert the value of the thumbprint you made a note of while performing the first task in Exercise 1 of this lab.</w:t>
      </w:r>
    </w:p>
    <w:p w:rsidR="0011164F" w:rsidRDefault="0011164F" w:rsidP="0011164F">
      <w:pPr>
        <w:pStyle w:val="ppCodeLanguageIndent"/>
      </w:pPr>
      <w:r>
        <w:t>XML</w:t>
      </w:r>
    </w:p>
    <w:p w:rsidR="0011164F" w:rsidRDefault="0011164F" w:rsidP="0011164F">
      <w:pPr>
        <w:pStyle w:val="ppCodeIndent"/>
      </w:pPr>
      <w:r>
        <w:t>&lt;</w:t>
      </w:r>
      <w:proofErr w:type="spellStart"/>
      <w:r>
        <w:t>trustedIssuers</w:t>
      </w:r>
      <w:proofErr w:type="spellEnd"/>
      <w:r>
        <w:t>&gt;</w:t>
      </w:r>
    </w:p>
    <w:p w:rsidR="0011164F" w:rsidRDefault="0011164F" w:rsidP="0011164F">
      <w:pPr>
        <w:pStyle w:val="ppCodeIndent"/>
      </w:pPr>
      <w:r>
        <w:t xml:space="preserve">        </w:t>
      </w:r>
    </w:p>
    <w:p w:rsidR="0011164F" w:rsidRDefault="0011164F" w:rsidP="0011164F">
      <w:pPr>
        <w:pStyle w:val="ppCodeIndent"/>
      </w:pPr>
      <w:r>
        <w:t xml:space="preserve">  &lt;!-- Adatum issuer certificate --&gt;</w:t>
      </w:r>
    </w:p>
    <w:p w:rsidR="0011164F" w:rsidRDefault="0011164F" w:rsidP="0011164F">
      <w:pPr>
        <w:pStyle w:val="ppCodeIndent"/>
      </w:pPr>
      <w:r>
        <w:t xml:space="preserve">  &lt;add thumbprint="f260042d59e14817984c6183fbc6bfc71baf5462" name="</w:t>
      </w:r>
      <w:proofErr w:type="spellStart"/>
      <w:r>
        <w:t>adatum</w:t>
      </w:r>
      <w:proofErr w:type="spellEnd"/>
      <w:r>
        <w:t>" /&gt;</w:t>
      </w:r>
    </w:p>
    <w:p w:rsidR="0011164F" w:rsidRDefault="0011164F" w:rsidP="0011164F">
      <w:pPr>
        <w:pStyle w:val="ppCodeIndent"/>
      </w:pPr>
    </w:p>
    <w:p w:rsidR="0011164F" w:rsidRDefault="0011164F" w:rsidP="0011164F">
      <w:pPr>
        <w:pStyle w:val="ppCodeIndent"/>
      </w:pPr>
      <w:r>
        <w:t xml:space="preserve">  &lt;!-- ACS issuer certificate --&gt;</w:t>
      </w:r>
    </w:p>
    <w:p w:rsidR="0011164F" w:rsidRDefault="0011164F" w:rsidP="0011164F">
      <w:pPr>
        <w:pStyle w:val="ppCodeIndent"/>
      </w:pPr>
      <w:r>
        <w:t xml:space="preserve">  &lt;add thumbprint="</w:t>
      </w:r>
      <w:r w:rsidR="00BF1D10" w:rsidRPr="00BF1D10">
        <w:rPr>
          <w:highlight w:val="yellow"/>
        </w:rPr>
        <w:t>{</w:t>
      </w:r>
      <w:r w:rsidRPr="00521BA9">
        <w:rPr>
          <w:b/>
          <w:i/>
          <w:highlight w:val="yellow"/>
        </w:rPr>
        <w:t>your-</w:t>
      </w:r>
      <w:proofErr w:type="spellStart"/>
      <w:r w:rsidR="00521BA9">
        <w:rPr>
          <w:b/>
          <w:i/>
          <w:highlight w:val="yellow"/>
        </w:rPr>
        <w:t>acs</w:t>
      </w:r>
      <w:proofErr w:type="spellEnd"/>
      <w:r w:rsidRPr="00521BA9">
        <w:rPr>
          <w:b/>
          <w:i/>
          <w:highlight w:val="yellow"/>
        </w:rPr>
        <w:t>-thumbprint-</w:t>
      </w:r>
      <w:r w:rsidR="00521BA9">
        <w:rPr>
          <w:b/>
          <w:i/>
          <w:highlight w:val="yellow"/>
        </w:rPr>
        <w:t>here</w:t>
      </w:r>
      <w:r w:rsidR="00BF1D10" w:rsidRPr="00565918">
        <w:rPr>
          <w:b/>
          <w:highlight w:val="yellow"/>
        </w:rPr>
        <w:t>}</w:t>
      </w:r>
      <w:r>
        <w:t>" name="</w:t>
      </w:r>
      <w:proofErr w:type="spellStart"/>
      <w:r>
        <w:t>acs</w:t>
      </w:r>
      <w:proofErr w:type="spellEnd"/>
      <w:r>
        <w:t>" /&gt;</w:t>
      </w:r>
    </w:p>
    <w:p w:rsidR="0011164F" w:rsidRDefault="0011164F" w:rsidP="0011164F">
      <w:pPr>
        <w:pStyle w:val="ppCodeIndent"/>
      </w:pPr>
      <w:r>
        <w:t xml:space="preserve">          </w:t>
      </w:r>
    </w:p>
    <w:p w:rsidR="0011164F" w:rsidRDefault="0011164F" w:rsidP="0011164F">
      <w:pPr>
        <w:pStyle w:val="ppCodeIndent"/>
      </w:pPr>
      <w:r>
        <w:t>&lt;/</w:t>
      </w:r>
      <w:proofErr w:type="spellStart"/>
      <w:r>
        <w:t>trustedIssuers</w:t>
      </w:r>
      <w:proofErr w:type="spellEnd"/>
      <w:r>
        <w:t>&gt;</w:t>
      </w:r>
    </w:p>
    <w:p w:rsidR="0011164F" w:rsidRDefault="0011164F" w:rsidP="0011164F">
      <w:pPr>
        <w:pStyle w:val="ppNumberList"/>
        <w:rPr>
          <w:bCs/>
        </w:rPr>
      </w:pPr>
      <w:r>
        <w:rPr>
          <w:bCs/>
        </w:rPr>
        <w:t xml:space="preserve">Save and close the </w:t>
      </w:r>
      <w:proofErr w:type="spellStart"/>
      <w:r>
        <w:rPr>
          <w:bCs/>
        </w:rPr>
        <w:t>Web.config</w:t>
      </w:r>
      <w:proofErr w:type="spellEnd"/>
      <w:r>
        <w:rPr>
          <w:bCs/>
        </w:rPr>
        <w:t xml:space="preserve"> file. </w:t>
      </w:r>
    </w:p>
    <w:p w:rsidR="001379BE" w:rsidRDefault="001379BE" w:rsidP="001379BE">
      <w:pPr>
        <w:pStyle w:val="ppNumberList"/>
      </w:pPr>
      <w:r>
        <w:t xml:space="preserve">In Solution Explorer double-click the file </w:t>
      </w:r>
      <w:proofErr w:type="spellStart"/>
      <w:r w:rsidRPr="00723D45">
        <w:rPr>
          <w:b/>
          <w:bCs/>
        </w:rPr>
        <w:t>TrustedIssuers.cs</w:t>
      </w:r>
      <w:proofErr w:type="spellEnd"/>
      <w:r>
        <w:rPr>
          <w:bCs/>
        </w:rPr>
        <w:t xml:space="preserve"> </w:t>
      </w:r>
      <w:r w:rsidR="009D1CF3">
        <w:rPr>
          <w:bCs/>
        </w:rPr>
        <w:t xml:space="preserve">in the </w:t>
      </w:r>
      <w:r w:rsidR="009D1CF3" w:rsidRPr="00FB3349">
        <w:rPr>
          <w:b/>
          <w:bCs/>
        </w:rPr>
        <w:t>Adatum.FederationProvider.Lab03.Ex0</w:t>
      </w:r>
      <w:r w:rsidR="009D1CF3">
        <w:rPr>
          <w:b/>
          <w:bCs/>
        </w:rPr>
        <w:t>2</w:t>
      </w:r>
      <w:r w:rsidR="009D1CF3">
        <w:rPr>
          <w:bCs/>
        </w:rPr>
        <w:t xml:space="preserve"> </w:t>
      </w:r>
      <w:r w:rsidR="009D1CF3" w:rsidRPr="009D1CF3">
        <w:t xml:space="preserve">project </w:t>
      </w:r>
      <w:r>
        <w:rPr>
          <w:bCs/>
        </w:rPr>
        <w:t xml:space="preserve">to open it in the Visual Studio code editor. </w:t>
      </w:r>
      <w:r w:rsidR="002E46AB">
        <w:rPr>
          <w:bCs/>
        </w:rPr>
        <w:t xml:space="preserve">Modify the URLs of the ACS issuer so that they contain the name of the </w:t>
      </w:r>
      <w:r w:rsidR="009D1CF3">
        <w:rPr>
          <w:bCs/>
        </w:rPr>
        <w:t xml:space="preserve">namespace </w:t>
      </w:r>
      <w:r w:rsidR="002E46AB">
        <w:rPr>
          <w:bCs/>
        </w:rPr>
        <w:t>you have defined in ACS, as shown</w:t>
      </w:r>
      <w:r>
        <w:rPr>
          <w:bCs/>
        </w:rPr>
        <w:t xml:space="preserve"> </w:t>
      </w:r>
      <w:r w:rsidR="002E46AB">
        <w:rPr>
          <w:bCs/>
        </w:rPr>
        <w:t xml:space="preserve">in </w:t>
      </w:r>
      <w:r>
        <w:rPr>
          <w:bCs/>
        </w:rPr>
        <w:t>the following highlighted code.</w:t>
      </w:r>
    </w:p>
    <w:p w:rsidR="001379BE" w:rsidRDefault="001379BE" w:rsidP="001379BE">
      <w:pPr>
        <w:pStyle w:val="ppCodeLanguageIndent"/>
      </w:pPr>
      <w:r>
        <w:t>C#</w:t>
      </w:r>
    </w:p>
    <w:p w:rsidR="001379BE" w:rsidRPr="00723D45" w:rsidRDefault="001379BE" w:rsidP="001379BE">
      <w:pPr>
        <w:pStyle w:val="ppCodeIndent"/>
      </w:pPr>
      <w:r w:rsidRPr="00723D45">
        <w:t xml:space="preserve">public class </w:t>
      </w:r>
      <w:proofErr w:type="spellStart"/>
      <w:r w:rsidRPr="00723D45">
        <w:t>TrustedIssuers</w:t>
      </w:r>
      <w:proofErr w:type="spellEnd"/>
    </w:p>
    <w:p w:rsidR="001379BE" w:rsidRPr="00723D45" w:rsidRDefault="001379BE" w:rsidP="001379BE">
      <w:pPr>
        <w:pStyle w:val="ppCodeIndent"/>
      </w:pPr>
      <w:r w:rsidRPr="00723D45">
        <w:t>{</w:t>
      </w:r>
    </w:p>
    <w:p w:rsidR="001379BE" w:rsidRDefault="001379BE" w:rsidP="001379BE">
      <w:pPr>
        <w:pStyle w:val="ppCodeIndent"/>
      </w:pPr>
      <w:r w:rsidRPr="00723D45">
        <w:t xml:space="preserve">  public static </w:t>
      </w:r>
      <w:proofErr w:type="spellStart"/>
      <w:r w:rsidRPr="00723D45">
        <w:t>readonly</w:t>
      </w:r>
      <w:proofErr w:type="spellEnd"/>
      <w:r w:rsidRPr="00723D45">
        <w:t xml:space="preserve"> </w:t>
      </w:r>
      <w:proofErr w:type="spellStart"/>
      <w:r w:rsidRPr="00723D45">
        <w:t>IssuerInfo</w:t>
      </w:r>
      <w:proofErr w:type="spellEnd"/>
      <w:r w:rsidRPr="00723D45">
        <w:t xml:space="preserve"> Adatum = new </w:t>
      </w:r>
      <w:proofErr w:type="spellStart"/>
      <w:r w:rsidRPr="00723D45">
        <w:t>IssuerInfo</w:t>
      </w:r>
      <w:proofErr w:type="spellEnd"/>
      <w:r w:rsidRPr="00723D45">
        <w:t>("</w:t>
      </w:r>
      <w:proofErr w:type="spellStart"/>
      <w:r w:rsidRPr="00723D45">
        <w:t>adatum</w:t>
      </w:r>
      <w:proofErr w:type="spellEnd"/>
      <w:r w:rsidRPr="00723D45">
        <w:t xml:space="preserve">", </w:t>
      </w:r>
    </w:p>
    <w:p w:rsidR="001379BE" w:rsidRDefault="001379BE" w:rsidP="001379BE">
      <w:pPr>
        <w:pStyle w:val="ppCodeIndent"/>
      </w:pPr>
      <w:r>
        <w:t xml:space="preserve">         </w:t>
      </w:r>
      <w:r w:rsidRPr="00723D45">
        <w:t>"adatum.com",</w:t>
      </w:r>
      <w:r>
        <w:t xml:space="preserve"> </w:t>
      </w:r>
      <w:r w:rsidRPr="00723D45">
        <w:t>"https://localhost/Adatum.SimulatedIssuer.Lab03.Ex0</w:t>
      </w:r>
      <w:r>
        <w:t>2</w:t>
      </w:r>
      <w:r w:rsidRPr="00723D45">
        <w:t>/");</w:t>
      </w:r>
    </w:p>
    <w:p w:rsidR="001379BE" w:rsidRDefault="001379BE" w:rsidP="001379BE">
      <w:pPr>
        <w:pStyle w:val="ppCodeIndent"/>
      </w:pPr>
    </w:p>
    <w:p w:rsidR="001379BE" w:rsidRPr="002E46AB" w:rsidRDefault="001379BE" w:rsidP="001379BE">
      <w:pPr>
        <w:pStyle w:val="ppCodeIndent"/>
      </w:pPr>
      <w:r w:rsidRPr="002E46AB">
        <w:t xml:space="preserve">  public static </w:t>
      </w:r>
      <w:proofErr w:type="spellStart"/>
      <w:r w:rsidRPr="002E46AB">
        <w:t>readonly</w:t>
      </w:r>
      <w:proofErr w:type="spellEnd"/>
      <w:r w:rsidRPr="002E46AB">
        <w:t xml:space="preserve"> </w:t>
      </w:r>
      <w:proofErr w:type="spellStart"/>
      <w:r w:rsidRPr="002E46AB">
        <w:t>IssuerInfo</w:t>
      </w:r>
      <w:proofErr w:type="spellEnd"/>
      <w:r w:rsidRPr="002E46AB">
        <w:t xml:space="preserve"> </w:t>
      </w:r>
      <w:proofErr w:type="spellStart"/>
      <w:r w:rsidRPr="002E46AB">
        <w:t>Acs</w:t>
      </w:r>
      <w:proofErr w:type="spellEnd"/>
      <w:r w:rsidRPr="002E46AB">
        <w:t xml:space="preserve"> = new </w:t>
      </w:r>
      <w:proofErr w:type="spellStart"/>
      <w:r w:rsidRPr="002E46AB">
        <w:t>IssuerInfo</w:t>
      </w:r>
      <w:proofErr w:type="spellEnd"/>
      <w:r w:rsidRPr="002E46AB">
        <w:t>("</w:t>
      </w:r>
      <w:proofErr w:type="spellStart"/>
      <w:r w:rsidRPr="002E46AB">
        <w:t>acs</w:t>
      </w:r>
      <w:proofErr w:type="spellEnd"/>
      <w:r w:rsidRPr="002E46AB">
        <w:t>",</w:t>
      </w:r>
    </w:p>
    <w:p w:rsidR="001379BE" w:rsidRPr="002E46AB" w:rsidRDefault="001379BE" w:rsidP="001379BE">
      <w:pPr>
        <w:pStyle w:val="ppCodeIndent"/>
      </w:pPr>
      <w:r w:rsidRPr="002E46AB">
        <w:t xml:space="preserve">         "https://</w:t>
      </w:r>
      <w:r w:rsidR="00BF1D10" w:rsidRPr="00BF1D10">
        <w:rPr>
          <w:highlight w:val="yellow"/>
        </w:rPr>
        <w:t>{</w:t>
      </w:r>
      <w:r w:rsidRPr="00521BA9">
        <w:rPr>
          <w:b/>
          <w:i/>
          <w:highlight w:val="yellow"/>
        </w:rPr>
        <w:t>your-namespace-name</w:t>
      </w:r>
      <w:r w:rsidR="00BF1D10" w:rsidRPr="00565918">
        <w:rPr>
          <w:b/>
          <w:highlight w:val="yellow"/>
        </w:rPr>
        <w:t>}</w:t>
      </w:r>
      <w:r w:rsidRPr="002E46AB">
        <w:t>.accesscontrol.windows.net/",</w:t>
      </w:r>
    </w:p>
    <w:p w:rsidR="001379BE" w:rsidRPr="002E46AB" w:rsidRDefault="001379BE" w:rsidP="001379BE">
      <w:pPr>
        <w:pStyle w:val="ppCodeIndent"/>
      </w:pPr>
      <w:r w:rsidRPr="002E46AB">
        <w:t xml:space="preserve">         "https://</w:t>
      </w:r>
      <w:r w:rsidR="00BF1D10" w:rsidRPr="00BF1D10">
        <w:rPr>
          <w:highlight w:val="yellow"/>
        </w:rPr>
        <w:t>{</w:t>
      </w:r>
      <w:r w:rsidRPr="00521BA9">
        <w:rPr>
          <w:b/>
          <w:i/>
          <w:highlight w:val="yellow"/>
        </w:rPr>
        <w:t>your-namespace-name</w:t>
      </w:r>
      <w:r w:rsidR="00BF1D10" w:rsidRPr="00565918">
        <w:rPr>
          <w:b/>
          <w:highlight w:val="yellow"/>
        </w:rPr>
        <w:t>}</w:t>
      </w:r>
      <w:r w:rsidRPr="002E46AB">
        <w:t xml:space="preserve">.accesscontrol.windows.net/v2/wsfederation"); </w:t>
      </w:r>
    </w:p>
    <w:p w:rsidR="001379BE" w:rsidRDefault="001379BE" w:rsidP="001379BE">
      <w:pPr>
        <w:pStyle w:val="ppNumberList"/>
        <w:rPr>
          <w:bCs/>
        </w:rPr>
      </w:pPr>
      <w:r>
        <w:rPr>
          <w:bCs/>
        </w:rPr>
        <w:lastRenderedPageBreak/>
        <w:t xml:space="preserve">Save and close the </w:t>
      </w:r>
      <w:proofErr w:type="spellStart"/>
      <w:r w:rsidRPr="00723D45">
        <w:rPr>
          <w:b/>
          <w:bCs/>
        </w:rPr>
        <w:t>TrustedIssuers.cs</w:t>
      </w:r>
      <w:proofErr w:type="spellEnd"/>
      <w:r>
        <w:rPr>
          <w:b/>
          <w:bCs/>
        </w:rPr>
        <w:t xml:space="preserve"> </w:t>
      </w:r>
      <w:r w:rsidRPr="001B787C">
        <w:rPr>
          <w:bCs/>
        </w:rPr>
        <w:t>file.</w:t>
      </w:r>
    </w:p>
    <w:p w:rsidR="000D39D3" w:rsidRDefault="000D39D3" w:rsidP="000D39D3">
      <w:pPr>
        <w:pStyle w:val="ppNumberList"/>
        <w:rPr>
          <w:rStyle w:val="Strong"/>
          <w:b w:val="0"/>
        </w:rPr>
      </w:pPr>
      <w:r>
        <w:t xml:space="preserve">In Solution Explorer right-click the top-level </w:t>
      </w:r>
      <w:r w:rsidRPr="00DA692A">
        <w:rPr>
          <w:b/>
        </w:rPr>
        <w:t>Lab0</w:t>
      </w:r>
      <w:r>
        <w:rPr>
          <w:b/>
        </w:rPr>
        <w:t>3</w:t>
      </w:r>
      <w:r w:rsidRPr="00DA692A">
        <w:rPr>
          <w:b/>
        </w:rPr>
        <w:t>.Ex0</w:t>
      </w:r>
      <w:r w:rsidR="007C1C4A">
        <w:rPr>
          <w:b/>
        </w:rPr>
        <w:t>2</w:t>
      </w:r>
      <w:r>
        <w:t xml:space="preserve"> solution item and click </w:t>
      </w:r>
      <w:r w:rsidRPr="00DA692A">
        <w:rPr>
          <w:b/>
        </w:rPr>
        <w:t>Rebuild solution</w:t>
      </w:r>
      <w:r>
        <w:t>. Ensure that it builds with no errors.</w:t>
      </w:r>
    </w:p>
    <w:p w:rsidR="000D39D3" w:rsidRDefault="000D39D3" w:rsidP="000D39D3">
      <w:pPr>
        <w:pStyle w:val="ppNumberList"/>
        <w:rPr>
          <w:rStyle w:val="Strong"/>
          <w:b w:val="0"/>
        </w:rPr>
      </w:pPr>
      <w:r>
        <w:t xml:space="preserve">In Solution Explorer </w:t>
      </w:r>
      <w:r>
        <w:rPr>
          <w:rStyle w:val="Strong"/>
          <w:b w:val="0"/>
        </w:rPr>
        <w:t xml:space="preserve">right-click the </w:t>
      </w:r>
      <w:r w:rsidRPr="00733B32">
        <w:rPr>
          <w:rStyle w:val="Strong"/>
        </w:rPr>
        <w:t>a-Order.OrderTracking.Lab03.Ex0</w:t>
      </w:r>
      <w:r>
        <w:rPr>
          <w:rStyle w:val="Strong"/>
        </w:rPr>
        <w:t>2</w:t>
      </w:r>
      <w:r>
        <w:rPr>
          <w:rStyle w:val="Strong"/>
          <w:b w:val="0"/>
        </w:rPr>
        <w:t xml:space="preserve"> project item and click </w:t>
      </w:r>
      <w:r w:rsidRPr="000A69F5">
        <w:rPr>
          <w:rStyle w:val="Strong"/>
        </w:rPr>
        <w:t>View in Browser</w:t>
      </w:r>
      <w:r>
        <w:rPr>
          <w:rStyle w:val="Strong"/>
          <w:b w:val="0"/>
        </w:rPr>
        <w:t xml:space="preserve">. The WIF modules in the a-Order application pipeline detect that you are not authenticated, and redirect your browser to the Adatum federation provider. </w:t>
      </w:r>
    </w:p>
    <w:p w:rsidR="000D39D3" w:rsidRPr="00757BCF" w:rsidRDefault="000D39D3" w:rsidP="000D39D3">
      <w:pPr>
        <w:pStyle w:val="ppFigureIndent"/>
      </w:pPr>
      <w:r>
        <w:rPr>
          <w:noProof/>
          <w:lang w:val="en-GB" w:eastAsia="en-GB" w:bidi="ar-SA"/>
        </w:rPr>
        <w:drawing>
          <wp:inline distT="0" distB="0" distL="0" distR="0" wp14:anchorId="76728484" wp14:editId="2252AC1F">
            <wp:extent cx="57168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r:link="rId52" cstate="print"/>
                    <a:stretch>
                      <a:fillRect/>
                    </a:stretch>
                  </pic:blipFill>
                  <pic:spPr>
                    <a:xfrm>
                      <a:off x="0" y="0"/>
                      <a:ext cx="5716800" cy="3056400"/>
                    </a:xfrm>
                    <a:prstGeom prst="rect">
                      <a:avLst/>
                    </a:prstGeom>
                  </pic:spPr>
                </pic:pic>
              </a:graphicData>
            </a:graphic>
          </wp:inline>
        </w:drawing>
      </w:r>
    </w:p>
    <w:p w:rsidR="000D39D3" w:rsidRDefault="000D39D3" w:rsidP="000D39D3">
      <w:pPr>
        <w:pStyle w:val="ppNumberList"/>
        <w:rPr>
          <w:rStyle w:val="Strong"/>
          <w:b w:val="0"/>
        </w:rPr>
      </w:pPr>
      <w:r>
        <w:rPr>
          <w:rStyle w:val="Strong"/>
          <w:b w:val="0"/>
        </w:rPr>
        <w:t xml:space="preserve">Select </w:t>
      </w:r>
      <w:r w:rsidRPr="004F7CA4">
        <w:rPr>
          <w:rStyle w:val="Strong"/>
        </w:rPr>
        <w:t>Sign in with Windows Live ID</w:t>
      </w:r>
      <w:r>
        <w:rPr>
          <w:rStyle w:val="Strong"/>
          <w:b w:val="0"/>
        </w:rPr>
        <w:t xml:space="preserve"> (this text reflects the modifications you made in the previous exercise; you will actually be logging in using Facebook not Windows Live ID). Then click the </w:t>
      </w:r>
      <w:r w:rsidRPr="004F7CA4">
        <w:rPr>
          <w:rStyle w:val="Strong"/>
        </w:rPr>
        <w:t>Sign In</w:t>
      </w:r>
      <w:r>
        <w:rPr>
          <w:rStyle w:val="Strong"/>
          <w:b w:val="0"/>
        </w:rPr>
        <w:t xml:space="preserve"> button. The federation provider redirects your browser to ACS. Because there is more than one identity provider configured, ACS displays the Home Realm Discover</w:t>
      </w:r>
      <w:r w:rsidR="00D14BE3">
        <w:rPr>
          <w:rStyle w:val="Strong"/>
          <w:b w:val="0"/>
        </w:rPr>
        <w:t>y</w:t>
      </w:r>
      <w:r>
        <w:rPr>
          <w:rStyle w:val="Strong"/>
          <w:b w:val="0"/>
        </w:rPr>
        <w:t xml:space="preserve"> page where users can select the identity provider to use.</w:t>
      </w:r>
    </w:p>
    <w:p w:rsidR="000D39D3" w:rsidRPr="00757BCF" w:rsidRDefault="000D39D3" w:rsidP="000D39D3">
      <w:pPr>
        <w:pStyle w:val="ppFigureIndent"/>
      </w:pPr>
      <w:r>
        <w:rPr>
          <w:noProof/>
          <w:lang w:val="en-GB" w:eastAsia="en-GB" w:bidi="ar-SA"/>
        </w:rPr>
        <w:drawing>
          <wp:inline distT="0" distB="0" distL="0" distR="0" wp14:anchorId="58A1F7F4" wp14:editId="58B22B8C">
            <wp:extent cx="3297600" cy="230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297600" cy="2304000"/>
                    </a:xfrm>
                    <a:prstGeom prst="rect">
                      <a:avLst/>
                    </a:prstGeom>
                  </pic:spPr>
                </pic:pic>
              </a:graphicData>
            </a:graphic>
          </wp:inline>
        </w:drawing>
      </w:r>
    </w:p>
    <w:p w:rsidR="00D7636F" w:rsidRDefault="00D14BE3" w:rsidP="00D7636F">
      <w:pPr>
        <w:pStyle w:val="ppNoteIndent"/>
        <w:rPr>
          <w:rStyle w:val="Strong"/>
          <w:b w:val="0"/>
        </w:rPr>
      </w:pPr>
      <w:r>
        <w:rPr>
          <w:rStyle w:val="Strong"/>
          <w:b w:val="0"/>
        </w:rPr>
        <w:lastRenderedPageBreak/>
        <w:t xml:space="preserve">The Home Realm Discovery page allows users to specify which realm (identity provider) holds their account. It is only displayed when more than one identity provider is configured for the relying party application. In this case it is displayed because you configured Facebook as an identity provider in addition to the default Windows Live ID identity provider. However, unlike in Exercise 1 of this lab, you did </w:t>
      </w:r>
      <w:r w:rsidRPr="00D14BE3">
        <w:rPr>
          <w:rStyle w:val="Strong"/>
          <w:b w:val="0"/>
          <w:i/>
        </w:rPr>
        <w:t>not</w:t>
      </w:r>
      <w:r>
        <w:rPr>
          <w:rStyle w:val="Strong"/>
          <w:b w:val="0"/>
        </w:rPr>
        <w:t xml:space="preserve"> configure the additional rule in ACS to populate the </w:t>
      </w:r>
      <w:r w:rsidRPr="000555FB">
        <w:rPr>
          <w:rStyle w:val="Strong"/>
        </w:rPr>
        <w:t>name</w:t>
      </w:r>
      <w:r>
        <w:rPr>
          <w:rStyle w:val="Strong"/>
          <w:b w:val="0"/>
        </w:rPr>
        <w:t xml:space="preserve"> claim required by the a-Order application</w:t>
      </w:r>
      <w:r w:rsidR="006E06B1">
        <w:rPr>
          <w:rStyle w:val="Strong"/>
          <w:b w:val="0"/>
        </w:rPr>
        <w:t xml:space="preserve"> for the Windows Live ID identity provider</w:t>
      </w:r>
      <w:r>
        <w:rPr>
          <w:rStyle w:val="Strong"/>
          <w:b w:val="0"/>
        </w:rPr>
        <w:t xml:space="preserve">. </w:t>
      </w:r>
      <w:r w:rsidRPr="00D14BE3">
        <w:rPr>
          <w:rStyle w:val="Strong"/>
        </w:rPr>
        <w:t xml:space="preserve">This means that </w:t>
      </w:r>
      <w:r w:rsidR="00D7636F" w:rsidRPr="00D14BE3">
        <w:rPr>
          <w:rStyle w:val="Strong"/>
        </w:rPr>
        <w:t xml:space="preserve">you cannot use the Widows Live ID identity provider </w:t>
      </w:r>
      <w:r>
        <w:rPr>
          <w:rStyle w:val="Strong"/>
        </w:rPr>
        <w:t xml:space="preserve">to authenticate </w:t>
      </w:r>
      <w:r w:rsidR="00D7636F" w:rsidRPr="00D14BE3">
        <w:rPr>
          <w:rStyle w:val="Strong"/>
        </w:rPr>
        <w:t>in this example</w:t>
      </w:r>
      <w:r w:rsidR="00D7636F">
        <w:rPr>
          <w:rStyle w:val="Strong"/>
          <w:b w:val="0"/>
        </w:rPr>
        <w:t xml:space="preserve"> because </w:t>
      </w:r>
      <w:r>
        <w:rPr>
          <w:rStyle w:val="Strong"/>
          <w:b w:val="0"/>
        </w:rPr>
        <w:t xml:space="preserve">the a-Order application requires a </w:t>
      </w:r>
      <w:r w:rsidRPr="006E06B1">
        <w:rPr>
          <w:rStyle w:val="Strong"/>
        </w:rPr>
        <w:t>name</w:t>
      </w:r>
      <w:r>
        <w:rPr>
          <w:rStyle w:val="Strong"/>
          <w:b w:val="0"/>
        </w:rPr>
        <w:t xml:space="preserve"> claim and ACS will not send one for the Windows Live ID identity provider. If you want to enable both identity providers, you must </w:t>
      </w:r>
      <w:r w:rsidR="006E06B1">
        <w:rPr>
          <w:rStyle w:val="Strong"/>
          <w:b w:val="0"/>
        </w:rPr>
        <w:t>also carry out</w:t>
      </w:r>
      <w:r>
        <w:rPr>
          <w:rStyle w:val="Strong"/>
          <w:b w:val="0"/>
        </w:rPr>
        <w:t xml:space="preserve"> steps </w:t>
      </w:r>
      <w:r w:rsidR="006E06B1">
        <w:rPr>
          <w:rStyle w:val="Strong"/>
          <w:b w:val="0"/>
        </w:rPr>
        <w:t xml:space="preserve">11, 12, and 13 in Task 1 of Exercise 1. </w:t>
      </w:r>
    </w:p>
    <w:p w:rsidR="000555FB" w:rsidRDefault="000555FB" w:rsidP="000D39D3">
      <w:pPr>
        <w:pStyle w:val="ppNumberList"/>
        <w:rPr>
          <w:rStyle w:val="Strong"/>
          <w:b w:val="0"/>
        </w:rPr>
      </w:pPr>
      <w:r>
        <w:rPr>
          <w:rStyle w:val="Strong"/>
          <w:b w:val="0"/>
        </w:rPr>
        <w:t xml:space="preserve">Click the </w:t>
      </w:r>
      <w:r w:rsidRPr="000555FB">
        <w:rPr>
          <w:rStyle w:val="Strong"/>
        </w:rPr>
        <w:t>Facebook</w:t>
      </w:r>
      <w:r>
        <w:rPr>
          <w:rStyle w:val="Strong"/>
          <w:b w:val="0"/>
        </w:rPr>
        <w:t xml:space="preserve"> button. ACS redirects your browser to the Facebook login page. </w:t>
      </w:r>
    </w:p>
    <w:p w:rsidR="00D7636F" w:rsidRPr="00D7636F" w:rsidRDefault="00D7636F" w:rsidP="00D7636F">
      <w:pPr>
        <w:pStyle w:val="ppFigureIndent"/>
      </w:pPr>
      <w:r>
        <w:rPr>
          <w:noProof/>
          <w:lang w:val="en-GB" w:eastAsia="en-GB" w:bidi="ar-SA"/>
        </w:rPr>
        <w:drawing>
          <wp:inline distT="0" distB="0" distL="0" distR="0" wp14:anchorId="463D86E1" wp14:editId="416C4A98">
            <wp:extent cx="5591956" cy="4001059"/>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cstate="print"/>
                    <a:stretch>
                      <a:fillRect/>
                    </a:stretch>
                  </pic:blipFill>
                  <pic:spPr>
                    <a:xfrm>
                      <a:off x="0" y="0"/>
                      <a:ext cx="5591956" cy="4001059"/>
                    </a:xfrm>
                    <a:prstGeom prst="rect">
                      <a:avLst/>
                    </a:prstGeom>
                  </pic:spPr>
                </pic:pic>
              </a:graphicData>
            </a:graphic>
          </wp:inline>
        </w:drawing>
      </w:r>
    </w:p>
    <w:p w:rsidR="000D39D3" w:rsidRDefault="00D7636F" w:rsidP="000D39D3">
      <w:pPr>
        <w:pStyle w:val="ppNumberList"/>
        <w:rPr>
          <w:rStyle w:val="Strong"/>
          <w:b w:val="0"/>
        </w:rPr>
      </w:pPr>
      <w:r>
        <w:rPr>
          <w:rStyle w:val="Strong"/>
          <w:b w:val="0"/>
        </w:rPr>
        <w:t>Enter your credentials and c</w:t>
      </w:r>
      <w:r w:rsidR="000D39D3">
        <w:rPr>
          <w:rStyle w:val="Strong"/>
          <w:b w:val="0"/>
        </w:rPr>
        <w:t xml:space="preserve">lick </w:t>
      </w:r>
      <w:r>
        <w:rPr>
          <w:rStyle w:val="Strong"/>
        </w:rPr>
        <w:t>Log</w:t>
      </w:r>
      <w:r w:rsidR="000D39D3" w:rsidRPr="008B54E7">
        <w:rPr>
          <w:rStyle w:val="Strong"/>
        </w:rPr>
        <w:t xml:space="preserve"> in</w:t>
      </w:r>
      <w:r w:rsidR="000D39D3">
        <w:rPr>
          <w:rStyle w:val="Strong"/>
          <w:b w:val="0"/>
        </w:rPr>
        <w:t>. After successful authentication</w:t>
      </w:r>
      <w:r w:rsidR="00F07987">
        <w:rPr>
          <w:rStyle w:val="Strong"/>
          <w:b w:val="0"/>
        </w:rPr>
        <w:t xml:space="preserve"> you see a page that asks for permission to send the token to ACS. Click </w:t>
      </w:r>
      <w:r w:rsidR="00F07987" w:rsidRPr="00F07987">
        <w:rPr>
          <w:rStyle w:val="Strong"/>
        </w:rPr>
        <w:t>All</w:t>
      </w:r>
      <w:r w:rsidR="00F07987" w:rsidRPr="00EC3D04">
        <w:rPr>
          <w:rStyle w:val="Strong"/>
        </w:rPr>
        <w:t>ow</w:t>
      </w:r>
      <w:r w:rsidR="00F07987">
        <w:rPr>
          <w:rStyle w:val="Strong"/>
          <w:b w:val="0"/>
        </w:rPr>
        <w:t>. Y</w:t>
      </w:r>
      <w:r w:rsidR="000D39D3">
        <w:rPr>
          <w:rStyle w:val="Strong"/>
          <w:b w:val="0"/>
        </w:rPr>
        <w:t xml:space="preserve">our browser is redirected to ACS, and from there back to the a-Order application. </w:t>
      </w:r>
    </w:p>
    <w:p w:rsidR="000D39D3" w:rsidRPr="00757BCF" w:rsidRDefault="000D39D3" w:rsidP="000D39D3">
      <w:pPr>
        <w:pStyle w:val="ppFigureIndent"/>
      </w:pPr>
      <w:r>
        <w:rPr>
          <w:noProof/>
          <w:lang w:val="en-GB" w:eastAsia="en-GB" w:bidi="ar-SA"/>
        </w:rPr>
        <w:lastRenderedPageBreak/>
        <w:drawing>
          <wp:inline distT="0" distB="0" distL="0" distR="0" wp14:anchorId="72766F6C" wp14:editId="449D8A01">
            <wp:extent cx="5715000" cy="24955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5715000" cy="2495550"/>
                    </a:xfrm>
                    <a:prstGeom prst="rect">
                      <a:avLst/>
                    </a:prstGeom>
                  </pic:spPr>
                </pic:pic>
              </a:graphicData>
            </a:graphic>
          </wp:inline>
        </w:drawing>
      </w:r>
    </w:p>
    <w:p w:rsidR="000D39D3" w:rsidRPr="001334F8" w:rsidRDefault="000D39D3" w:rsidP="000D39D3">
      <w:pPr>
        <w:pStyle w:val="ppListEnd"/>
      </w:pPr>
    </w:p>
    <w:p w:rsidR="001E0A1C" w:rsidRDefault="000D39D3" w:rsidP="001E0A1C">
      <w:pPr>
        <w:pStyle w:val="ppBodyText"/>
        <w:numPr>
          <w:ilvl w:val="0"/>
          <w:numId w:val="10"/>
        </w:numPr>
      </w:pPr>
      <w:r>
        <w:t xml:space="preserve">You have now completed this task and this exercise. You have seen how you can configure ACS to </w:t>
      </w:r>
      <w:r w:rsidR="001E0A1C">
        <w:t>use more than one identity provider, and how it automatically displays a Home Realm Discovery page when there is more than one identity provider configured for a relying party application.</w:t>
      </w:r>
    </w:p>
    <w:p w:rsidR="00991634" w:rsidRDefault="00991634" w:rsidP="00991634">
      <w:pPr>
        <w:pStyle w:val="Heading2"/>
      </w:pPr>
      <w:r>
        <w:t>Running the "End" Solution</w:t>
      </w:r>
    </w:p>
    <w:p w:rsidR="0084173C" w:rsidRDefault="0084173C" w:rsidP="0084173C">
      <w:pPr>
        <w:pStyle w:val="ppBodyText"/>
        <w:numPr>
          <w:ilvl w:val="0"/>
          <w:numId w:val="10"/>
        </w:numPr>
      </w:pPr>
      <w:r>
        <w:t>If you did not complete all of the tasks in this exercise, you can run the "end" solution we provide. Before you do you must have created a namespace instance within your own ACS service account. After you have created the namespace, you can use the following procedure to run the setup application we provide that will perform the appropriate configuration of ACS.</w:t>
      </w:r>
    </w:p>
    <w:p w:rsidR="0084173C" w:rsidRDefault="0084173C" w:rsidP="0084173C">
      <w:pPr>
        <w:pStyle w:val="ppNote"/>
      </w:pPr>
      <w:r>
        <w:t xml:space="preserve">You will need the value of the token signing certificate thumbprint to run the end solution. See the last steps of </w:t>
      </w:r>
      <w:hyperlink w:anchor="Ex01Task01" w:history="1">
        <w:r w:rsidRPr="008072F0">
          <w:rPr>
            <w:rStyle w:val="Hyperlink"/>
          </w:rPr>
          <w:t>Task 1 of Exercise 1</w:t>
        </w:r>
      </w:hyperlink>
      <w:r>
        <w:t xml:space="preserve"> in this lab for information on how to find this value.</w:t>
      </w:r>
    </w:p>
    <w:p w:rsidR="008F2FE5" w:rsidRPr="008F2FE5" w:rsidRDefault="008F2FE5" w:rsidP="008F2FE5">
      <w:pPr>
        <w:pStyle w:val="ppBodyText"/>
      </w:pPr>
      <w:r w:rsidRPr="008F2FE5">
        <w:t>You must also have obtained the application ID and secret for your own Facebook application to be able to run the End solution. See the section "</w:t>
      </w:r>
      <w:hyperlink w:anchor="_Obtaining_a_Facebook" w:history="1">
        <w:r w:rsidRPr="008F2FE5">
          <w:rPr>
            <w:rStyle w:val="Hyperlink"/>
          </w:rPr>
          <w:t>Obtaining a Facebook Application ID and Facebook Application Secret</w:t>
        </w:r>
      </w:hyperlink>
      <w:r w:rsidRPr="008F2FE5">
        <w:t xml:space="preserve">" at the start of this exercise for more information. </w:t>
      </w:r>
    </w:p>
    <w:p w:rsidR="00991634" w:rsidRDefault="00991634" w:rsidP="00991634">
      <w:pPr>
        <w:pStyle w:val="ppProcedureStart"/>
      </w:pPr>
      <w:r>
        <w:t>To run the end solution</w:t>
      </w:r>
      <w:bookmarkStart w:id="9" w:name="_GoBack"/>
      <w:bookmarkEnd w:id="9"/>
    </w:p>
    <w:p w:rsidR="001E6477" w:rsidRDefault="001E6477" w:rsidP="001E6477">
      <w:pPr>
        <w:pStyle w:val="ppNumberList"/>
      </w:pPr>
      <w:r>
        <w:t>Start Visual Studio 2010 as an administrator.</w:t>
      </w:r>
    </w:p>
    <w:p w:rsidR="001E6477" w:rsidRDefault="001E6477" w:rsidP="001E6477">
      <w:pPr>
        <w:pStyle w:val="ppNumberList"/>
      </w:pPr>
      <w:r>
        <w:t xml:space="preserve">Open the solution named </w:t>
      </w:r>
      <w:r w:rsidRPr="00F77958">
        <w:rPr>
          <w:b/>
        </w:rPr>
        <w:t>Lab0</w:t>
      </w:r>
      <w:r>
        <w:rPr>
          <w:b/>
        </w:rPr>
        <w:t>3</w:t>
      </w:r>
      <w:r w:rsidRPr="00F77958">
        <w:rPr>
          <w:b/>
        </w:rPr>
        <w:t>.Ex0</w:t>
      </w:r>
      <w:r>
        <w:rPr>
          <w:b/>
        </w:rPr>
        <w:t>2</w:t>
      </w:r>
      <w:r w:rsidRPr="00F77958">
        <w:rPr>
          <w:b/>
        </w:rPr>
        <w:t>.End</w:t>
      </w:r>
      <w:r w:rsidRPr="00F77958">
        <w:t xml:space="preserve"> </w:t>
      </w:r>
      <w:r>
        <w:t xml:space="preserve">from the folder </w:t>
      </w:r>
      <w:r w:rsidRPr="002D3339">
        <w:rPr>
          <w:b/>
        </w:rPr>
        <w:t>Lab0</w:t>
      </w:r>
      <w:r>
        <w:rPr>
          <w:b/>
        </w:rPr>
        <w:t>3</w:t>
      </w:r>
      <w:r w:rsidRPr="002D3339">
        <w:rPr>
          <w:b/>
        </w:rPr>
        <w:t>-</w:t>
      </w:r>
      <w:r>
        <w:rPr>
          <w:b/>
        </w:rPr>
        <w:t>ACS</w:t>
      </w:r>
      <w:r w:rsidRPr="002D3339">
        <w:rPr>
          <w:b/>
        </w:rPr>
        <w:t>\Source\Ex0</w:t>
      </w:r>
      <w:r>
        <w:rPr>
          <w:b/>
        </w:rPr>
        <w:t>2</w:t>
      </w:r>
      <w:r w:rsidRPr="002D3339">
        <w:rPr>
          <w:b/>
        </w:rPr>
        <w:t>\End</w:t>
      </w:r>
      <w:r w:rsidRPr="001061D8">
        <w:t>.</w:t>
      </w:r>
    </w:p>
    <w:p w:rsidR="00CC23CF" w:rsidRDefault="00CC23CF" w:rsidP="00CC23CF">
      <w:pPr>
        <w:pStyle w:val="ppNumberList"/>
        <w:rPr>
          <w:bCs/>
        </w:rPr>
      </w:pPr>
      <w:r>
        <w:rPr>
          <w:bCs/>
        </w:rPr>
        <w:t xml:space="preserve">In Solution Explorer expand the </w:t>
      </w:r>
      <w:r w:rsidRPr="00FB3349">
        <w:rPr>
          <w:b/>
          <w:bCs/>
        </w:rPr>
        <w:t>Adatum.FederationProvider.Lab03.Ex0</w:t>
      </w:r>
      <w:r>
        <w:rPr>
          <w:b/>
          <w:bCs/>
        </w:rPr>
        <w:t>2</w:t>
      </w:r>
      <w:r>
        <w:rPr>
          <w:bCs/>
        </w:rPr>
        <w:t xml:space="preserve"> project item and double-click the file </w:t>
      </w:r>
      <w:proofErr w:type="spellStart"/>
      <w:r w:rsidRPr="00FB3349">
        <w:rPr>
          <w:b/>
          <w:bCs/>
        </w:rPr>
        <w:t>Web.config</w:t>
      </w:r>
      <w:proofErr w:type="spellEnd"/>
      <w:r>
        <w:rPr>
          <w:bCs/>
        </w:rPr>
        <w:t xml:space="preserve"> to open it in the Visual Studio editor.</w:t>
      </w:r>
    </w:p>
    <w:p w:rsidR="00CC23CF" w:rsidRDefault="00CC23CF" w:rsidP="00CC23CF">
      <w:pPr>
        <w:pStyle w:val="ppNumberList"/>
        <w:rPr>
          <w:bCs/>
        </w:rPr>
      </w:pPr>
      <w:r>
        <w:rPr>
          <w:bCs/>
        </w:rPr>
        <w:t xml:space="preserve">Scroll down to the </w:t>
      </w:r>
      <w:r w:rsidRPr="00244D9C">
        <w:rPr>
          <w:b/>
          <w:bCs/>
        </w:rPr>
        <w:t>&lt;</w:t>
      </w:r>
      <w:proofErr w:type="spellStart"/>
      <w:r w:rsidRPr="00244D9C">
        <w:rPr>
          <w:b/>
          <w:bCs/>
        </w:rPr>
        <w:t>trustedIssuers</w:t>
      </w:r>
      <w:proofErr w:type="spellEnd"/>
      <w:r w:rsidRPr="00244D9C">
        <w:rPr>
          <w:b/>
          <w:bCs/>
        </w:rPr>
        <w:t>&gt;</w:t>
      </w:r>
      <w:r>
        <w:rPr>
          <w:bCs/>
        </w:rPr>
        <w:t xml:space="preserve"> element and edit it to specify the thumbprint of the certificate the application will use to validate tokens received from ACS. Insert the value of the thumbprint you made a note of while performing the first task in Exercise 1 of this lab.</w:t>
      </w:r>
    </w:p>
    <w:p w:rsidR="00CC23CF" w:rsidRDefault="00CC23CF" w:rsidP="00CC23CF">
      <w:pPr>
        <w:pStyle w:val="ppCodeLanguageIndent"/>
      </w:pPr>
      <w:r>
        <w:t>XML</w:t>
      </w:r>
    </w:p>
    <w:p w:rsidR="00CC23CF" w:rsidRDefault="00CC23CF" w:rsidP="00CC23CF">
      <w:pPr>
        <w:pStyle w:val="ppCodeIndent"/>
      </w:pPr>
      <w:r>
        <w:t>&lt;</w:t>
      </w:r>
      <w:proofErr w:type="spellStart"/>
      <w:r>
        <w:t>trustedIssuers</w:t>
      </w:r>
      <w:proofErr w:type="spellEnd"/>
      <w:r>
        <w:t>&gt;</w:t>
      </w:r>
    </w:p>
    <w:p w:rsidR="00CC23CF" w:rsidRDefault="00CC23CF" w:rsidP="00CC23CF">
      <w:pPr>
        <w:pStyle w:val="ppCodeIndent"/>
      </w:pPr>
      <w:r>
        <w:lastRenderedPageBreak/>
        <w:t xml:space="preserve">        </w:t>
      </w:r>
    </w:p>
    <w:p w:rsidR="00CC23CF" w:rsidRDefault="00CC23CF" w:rsidP="00CC23CF">
      <w:pPr>
        <w:pStyle w:val="ppCodeIndent"/>
      </w:pPr>
      <w:r>
        <w:t xml:space="preserve">  &lt;!-- Adatum issuer certificate --&gt;</w:t>
      </w:r>
    </w:p>
    <w:p w:rsidR="00CC23CF" w:rsidRDefault="00CC23CF" w:rsidP="00CC23CF">
      <w:pPr>
        <w:pStyle w:val="ppCodeIndent"/>
      </w:pPr>
      <w:r>
        <w:t xml:space="preserve">  &lt;add thumbprint="f260042d59e14817984c6183fbc6bfc71baf5462" name="</w:t>
      </w:r>
      <w:proofErr w:type="spellStart"/>
      <w:r>
        <w:t>adatum</w:t>
      </w:r>
      <w:proofErr w:type="spellEnd"/>
      <w:r>
        <w:t>" /&gt;</w:t>
      </w:r>
    </w:p>
    <w:p w:rsidR="00CC23CF" w:rsidRDefault="00CC23CF" w:rsidP="00CC23CF">
      <w:pPr>
        <w:pStyle w:val="ppCodeIndent"/>
      </w:pPr>
    </w:p>
    <w:p w:rsidR="00CC23CF" w:rsidRDefault="00CC23CF" w:rsidP="00CC23CF">
      <w:pPr>
        <w:pStyle w:val="ppCodeIndent"/>
      </w:pPr>
      <w:r>
        <w:t xml:space="preserve">  &lt;!-- ACS issuer certificate --&gt;</w:t>
      </w:r>
    </w:p>
    <w:p w:rsidR="00CC23CF" w:rsidRDefault="00CC23CF" w:rsidP="00CC23CF">
      <w:pPr>
        <w:pStyle w:val="ppCodeIndent"/>
      </w:pPr>
      <w:r>
        <w:t xml:space="preserve">  &lt;add thumbprint="</w:t>
      </w:r>
      <w:r w:rsidR="00BF1D10" w:rsidRPr="00BF1D10">
        <w:rPr>
          <w:highlight w:val="yellow"/>
        </w:rPr>
        <w:t>{</w:t>
      </w:r>
      <w:r w:rsidRPr="00521BA9">
        <w:rPr>
          <w:b/>
          <w:i/>
          <w:highlight w:val="yellow"/>
        </w:rPr>
        <w:t>your-</w:t>
      </w:r>
      <w:proofErr w:type="spellStart"/>
      <w:r w:rsidR="00521BA9" w:rsidRPr="00521BA9">
        <w:rPr>
          <w:b/>
          <w:i/>
          <w:highlight w:val="yellow"/>
        </w:rPr>
        <w:t>acs</w:t>
      </w:r>
      <w:proofErr w:type="spellEnd"/>
      <w:r w:rsidRPr="00521BA9">
        <w:rPr>
          <w:b/>
          <w:i/>
          <w:highlight w:val="yellow"/>
        </w:rPr>
        <w:t>-thumbprint-</w:t>
      </w:r>
      <w:r w:rsidR="00BF1D10" w:rsidRPr="00BF1D10">
        <w:rPr>
          <w:b/>
          <w:i/>
          <w:highlight w:val="yellow"/>
        </w:rPr>
        <w:t>here</w:t>
      </w:r>
      <w:r w:rsidR="00BF1D10" w:rsidRPr="00477409">
        <w:rPr>
          <w:b/>
          <w:highlight w:val="yellow"/>
        </w:rPr>
        <w:t>}</w:t>
      </w:r>
      <w:r>
        <w:t>" name="</w:t>
      </w:r>
      <w:proofErr w:type="spellStart"/>
      <w:r>
        <w:t>acs</w:t>
      </w:r>
      <w:proofErr w:type="spellEnd"/>
      <w:r>
        <w:t>" /&gt;</w:t>
      </w:r>
    </w:p>
    <w:p w:rsidR="00CC23CF" w:rsidRDefault="00CC23CF" w:rsidP="00CC23CF">
      <w:pPr>
        <w:pStyle w:val="ppCodeIndent"/>
      </w:pPr>
      <w:r>
        <w:t xml:space="preserve">          </w:t>
      </w:r>
    </w:p>
    <w:p w:rsidR="00CC23CF" w:rsidRDefault="00CC23CF" w:rsidP="00CC23CF">
      <w:pPr>
        <w:pStyle w:val="ppCodeIndent"/>
      </w:pPr>
      <w:r>
        <w:t>&lt;/</w:t>
      </w:r>
      <w:proofErr w:type="spellStart"/>
      <w:r>
        <w:t>trustedIssuers</w:t>
      </w:r>
      <w:proofErr w:type="spellEnd"/>
      <w:r>
        <w:t>&gt;</w:t>
      </w:r>
    </w:p>
    <w:p w:rsidR="00CC23CF" w:rsidRDefault="00CC23CF" w:rsidP="00CC23CF">
      <w:pPr>
        <w:pStyle w:val="ppNumberList"/>
        <w:rPr>
          <w:bCs/>
        </w:rPr>
      </w:pPr>
      <w:r>
        <w:rPr>
          <w:bCs/>
        </w:rPr>
        <w:t xml:space="preserve">Save and close the </w:t>
      </w:r>
      <w:proofErr w:type="spellStart"/>
      <w:r>
        <w:rPr>
          <w:bCs/>
        </w:rPr>
        <w:t>Web.config</w:t>
      </w:r>
      <w:proofErr w:type="spellEnd"/>
      <w:r>
        <w:rPr>
          <w:bCs/>
        </w:rPr>
        <w:t xml:space="preserve"> file. </w:t>
      </w:r>
    </w:p>
    <w:p w:rsidR="00CC23CF" w:rsidRDefault="00CC23CF" w:rsidP="00CC23CF">
      <w:pPr>
        <w:pStyle w:val="ppNumberList"/>
      </w:pPr>
      <w:r>
        <w:t xml:space="preserve">In Solution Explorer double-click the file </w:t>
      </w:r>
      <w:proofErr w:type="spellStart"/>
      <w:r w:rsidRPr="00723D45">
        <w:rPr>
          <w:b/>
          <w:bCs/>
        </w:rPr>
        <w:t>TrustedIssuers.cs</w:t>
      </w:r>
      <w:proofErr w:type="spellEnd"/>
      <w:r>
        <w:rPr>
          <w:bCs/>
        </w:rPr>
        <w:t xml:space="preserve"> to open it in the Visual Studio code editor. Modify the URLs of the ACS issuer so that they contain the name of the </w:t>
      </w:r>
      <w:r w:rsidR="00854402">
        <w:rPr>
          <w:bCs/>
        </w:rPr>
        <w:t xml:space="preserve">namespace </w:t>
      </w:r>
      <w:r>
        <w:rPr>
          <w:bCs/>
        </w:rPr>
        <w:t>you have defined in ACS, as shown in the following highlighted code.</w:t>
      </w:r>
    </w:p>
    <w:p w:rsidR="00CC23CF" w:rsidRDefault="00CC23CF" w:rsidP="00CC23CF">
      <w:pPr>
        <w:pStyle w:val="ppCodeLanguageIndent"/>
      </w:pPr>
      <w:r>
        <w:t>C#</w:t>
      </w:r>
    </w:p>
    <w:p w:rsidR="00CC23CF" w:rsidRPr="00723D45" w:rsidRDefault="00CC23CF" w:rsidP="00CC23CF">
      <w:pPr>
        <w:pStyle w:val="ppCodeIndent"/>
      </w:pPr>
      <w:r w:rsidRPr="00723D45">
        <w:t xml:space="preserve">public class </w:t>
      </w:r>
      <w:proofErr w:type="spellStart"/>
      <w:r w:rsidRPr="00723D45">
        <w:t>TrustedIssuers</w:t>
      </w:r>
      <w:proofErr w:type="spellEnd"/>
    </w:p>
    <w:p w:rsidR="00CC23CF" w:rsidRPr="00723D45" w:rsidRDefault="00CC23CF" w:rsidP="00CC23CF">
      <w:pPr>
        <w:pStyle w:val="ppCodeIndent"/>
      </w:pPr>
      <w:r w:rsidRPr="00723D45">
        <w:t>{</w:t>
      </w:r>
    </w:p>
    <w:p w:rsidR="00CC23CF" w:rsidRDefault="00CC23CF" w:rsidP="00CC23CF">
      <w:pPr>
        <w:pStyle w:val="ppCodeIndent"/>
      </w:pPr>
      <w:r w:rsidRPr="00723D45">
        <w:t xml:space="preserve">  public static </w:t>
      </w:r>
      <w:proofErr w:type="spellStart"/>
      <w:r w:rsidRPr="00723D45">
        <w:t>readonly</w:t>
      </w:r>
      <w:proofErr w:type="spellEnd"/>
      <w:r w:rsidRPr="00723D45">
        <w:t xml:space="preserve"> </w:t>
      </w:r>
      <w:proofErr w:type="spellStart"/>
      <w:r w:rsidRPr="00723D45">
        <w:t>IssuerInfo</w:t>
      </w:r>
      <w:proofErr w:type="spellEnd"/>
      <w:r w:rsidRPr="00723D45">
        <w:t xml:space="preserve"> Adatum = new </w:t>
      </w:r>
      <w:proofErr w:type="spellStart"/>
      <w:r w:rsidRPr="00723D45">
        <w:t>IssuerInfo</w:t>
      </w:r>
      <w:proofErr w:type="spellEnd"/>
      <w:r w:rsidRPr="00723D45">
        <w:t>("</w:t>
      </w:r>
      <w:proofErr w:type="spellStart"/>
      <w:r w:rsidRPr="00723D45">
        <w:t>adatum</w:t>
      </w:r>
      <w:proofErr w:type="spellEnd"/>
      <w:r w:rsidRPr="00723D45">
        <w:t xml:space="preserve">", </w:t>
      </w:r>
    </w:p>
    <w:p w:rsidR="00CC23CF" w:rsidRDefault="00CC23CF" w:rsidP="00CC23CF">
      <w:pPr>
        <w:pStyle w:val="ppCodeIndent"/>
      </w:pPr>
      <w:r>
        <w:t xml:space="preserve">         </w:t>
      </w:r>
      <w:r w:rsidRPr="00723D45">
        <w:t>"adatum.com",</w:t>
      </w:r>
      <w:r>
        <w:t xml:space="preserve"> </w:t>
      </w:r>
      <w:r w:rsidRPr="00723D45">
        <w:t>"https://localhost/Adatum.SimulatedIssuer.Lab03.Ex0</w:t>
      </w:r>
      <w:r>
        <w:t>2</w:t>
      </w:r>
      <w:r w:rsidR="00477409">
        <w:t>.End</w:t>
      </w:r>
      <w:r w:rsidRPr="00723D45">
        <w:t>/");</w:t>
      </w:r>
    </w:p>
    <w:p w:rsidR="00CC23CF" w:rsidRDefault="00CC23CF" w:rsidP="00CC23CF">
      <w:pPr>
        <w:pStyle w:val="ppCodeIndent"/>
      </w:pPr>
    </w:p>
    <w:p w:rsidR="00CC23CF" w:rsidRPr="002E46AB" w:rsidRDefault="00CC23CF" w:rsidP="00CC23CF">
      <w:pPr>
        <w:pStyle w:val="ppCodeIndent"/>
      </w:pPr>
      <w:r w:rsidRPr="002E46AB">
        <w:t xml:space="preserve">  public static </w:t>
      </w:r>
      <w:proofErr w:type="spellStart"/>
      <w:r w:rsidRPr="002E46AB">
        <w:t>readonly</w:t>
      </w:r>
      <w:proofErr w:type="spellEnd"/>
      <w:r w:rsidRPr="002E46AB">
        <w:t xml:space="preserve"> </w:t>
      </w:r>
      <w:proofErr w:type="spellStart"/>
      <w:r w:rsidRPr="002E46AB">
        <w:t>IssuerInfo</w:t>
      </w:r>
      <w:proofErr w:type="spellEnd"/>
      <w:r w:rsidRPr="002E46AB">
        <w:t xml:space="preserve"> </w:t>
      </w:r>
      <w:proofErr w:type="spellStart"/>
      <w:r w:rsidRPr="002E46AB">
        <w:t>Acs</w:t>
      </w:r>
      <w:proofErr w:type="spellEnd"/>
      <w:r w:rsidRPr="002E46AB">
        <w:t xml:space="preserve"> = new </w:t>
      </w:r>
      <w:proofErr w:type="spellStart"/>
      <w:r w:rsidRPr="002E46AB">
        <w:t>IssuerInfo</w:t>
      </w:r>
      <w:proofErr w:type="spellEnd"/>
      <w:r w:rsidRPr="002E46AB">
        <w:t>("</w:t>
      </w:r>
      <w:proofErr w:type="spellStart"/>
      <w:r w:rsidRPr="002E46AB">
        <w:t>acs</w:t>
      </w:r>
      <w:proofErr w:type="spellEnd"/>
      <w:r w:rsidRPr="002E46AB">
        <w:t>",</w:t>
      </w:r>
    </w:p>
    <w:p w:rsidR="00CC23CF" w:rsidRPr="002E46AB" w:rsidRDefault="00CC23CF" w:rsidP="00CC23CF">
      <w:pPr>
        <w:pStyle w:val="ppCodeIndent"/>
      </w:pPr>
      <w:r w:rsidRPr="002E46AB">
        <w:t xml:space="preserve">         "https://</w:t>
      </w:r>
      <w:r w:rsidR="00BF1D10" w:rsidRPr="00BF1D10">
        <w:rPr>
          <w:highlight w:val="yellow"/>
        </w:rPr>
        <w:t>{</w:t>
      </w:r>
      <w:r w:rsidRPr="00521BA9">
        <w:rPr>
          <w:b/>
          <w:i/>
          <w:highlight w:val="yellow"/>
        </w:rPr>
        <w:t>your-namespace-name</w:t>
      </w:r>
      <w:r w:rsidR="00BF1D10" w:rsidRPr="00477409">
        <w:rPr>
          <w:b/>
          <w:highlight w:val="yellow"/>
        </w:rPr>
        <w:t>}</w:t>
      </w:r>
      <w:r w:rsidRPr="002E46AB">
        <w:t>.accesscontrol.windows.net/",</w:t>
      </w:r>
    </w:p>
    <w:p w:rsidR="00CC23CF" w:rsidRPr="002E46AB" w:rsidRDefault="00CC23CF" w:rsidP="00CC23CF">
      <w:pPr>
        <w:pStyle w:val="ppCodeIndent"/>
      </w:pPr>
      <w:r w:rsidRPr="002E46AB">
        <w:t xml:space="preserve">         "https://</w:t>
      </w:r>
      <w:r w:rsidR="00BF1D10" w:rsidRPr="00BF1D10">
        <w:rPr>
          <w:highlight w:val="yellow"/>
        </w:rPr>
        <w:t>{</w:t>
      </w:r>
      <w:r w:rsidRPr="00521BA9">
        <w:rPr>
          <w:b/>
          <w:i/>
          <w:highlight w:val="yellow"/>
        </w:rPr>
        <w:t>your-namespace-name</w:t>
      </w:r>
      <w:r w:rsidR="00BF1D10" w:rsidRPr="00477409">
        <w:rPr>
          <w:b/>
          <w:highlight w:val="yellow"/>
        </w:rPr>
        <w:t>}</w:t>
      </w:r>
      <w:r w:rsidRPr="002E46AB">
        <w:t xml:space="preserve">.accesscontrol.windows.net/v2/wsfederation"); </w:t>
      </w:r>
    </w:p>
    <w:p w:rsidR="00CC23CF" w:rsidRDefault="00CC23CF" w:rsidP="00CC23CF">
      <w:pPr>
        <w:pStyle w:val="ppNumberList"/>
        <w:rPr>
          <w:bCs/>
        </w:rPr>
      </w:pPr>
      <w:r>
        <w:rPr>
          <w:bCs/>
        </w:rPr>
        <w:t xml:space="preserve">Save and close the </w:t>
      </w:r>
      <w:proofErr w:type="spellStart"/>
      <w:r w:rsidRPr="00723D45">
        <w:rPr>
          <w:b/>
          <w:bCs/>
        </w:rPr>
        <w:t>TrustedIssuers.cs</w:t>
      </w:r>
      <w:proofErr w:type="spellEnd"/>
      <w:r>
        <w:rPr>
          <w:b/>
          <w:bCs/>
        </w:rPr>
        <w:t xml:space="preserve"> </w:t>
      </w:r>
      <w:r w:rsidRPr="001B787C">
        <w:rPr>
          <w:bCs/>
        </w:rPr>
        <w:t>file.</w:t>
      </w:r>
    </w:p>
    <w:p w:rsidR="001E6477" w:rsidRDefault="001E6477" w:rsidP="001E6477">
      <w:pPr>
        <w:pStyle w:val="ppNumberList"/>
      </w:pPr>
      <w:r>
        <w:t xml:space="preserve">Expand the </w:t>
      </w:r>
      <w:r w:rsidRPr="004F7CA4">
        <w:rPr>
          <w:b/>
        </w:rPr>
        <w:t>ACS.Setup.Lab03.Ex0</w:t>
      </w:r>
      <w:r>
        <w:rPr>
          <w:b/>
        </w:rPr>
        <w:t>2</w:t>
      </w:r>
      <w:r w:rsidRPr="004F7CA4">
        <w:rPr>
          <w:b/>
        </w:rPr>
        <w:t>.End</w:t>
      </w:r>
      <w:r>
        <w:t xml:space="preserve"> project item and double-click the file </w:t>
      </w:r>
      <w:proofErr w:type="spellStart"/>
      <w:r w:rsidRPr="004F7CA4">
        <w:rPr>
          <w:b/>
        </w:rPr>
        <w:t>Program.cs</w:t>
      </w:r>
      <w:proofErr w:type="spellEnd"/>
      <w:r>
        <w:t xml:space="preserve"> to open it in the Visual Studio editor. Edit the following two highlighted values near the start of the file to specify the </w:t>
      </w:r>
      <w:r w:rsidR="00854402">
        <w:t xml:space="preserve">management </w:t>
      </w:r>
      <w:r>
        <w:t xml:space="preserve">password </w:t>
      </w:r>
      <w:r w:rsidR="00854402">
        <w:t xml:space="preserve">key </w:t>
      </w:r>
      <w:r>
        <w:t>for your Azure account and the name of the namespace to use for the example.</w:t>
      </w:r>
    </w:p>
    <w:p w:rsidR="001E6477" w:rsidRDefault="001E6477" w:rsidP="001E6477">
      <w:pPr>
        <w:pStyle w:val="ppCodeLanguageIndent"/>
      </w:pPr>
      <w:r>
        <w:t>C#</w:t>
      </w:r>
    </w:p>
    <w:p w:rsidR="001E6477" w:rsidRDefault="001E6477" w:rsidP="001E6477">
      <w:pPr>
        <w:pStyle w:val="ppCodeIndent"/>
      </w:pPr>
      <w:r>
        <w:t>internal class Program</w:t>
      </w:r>
    </w:p>
    <w:p w:rsidR="001E6477" w:rsidRDefault="001E6477" w:rsidP="001E6477">
      <w:pPr>
        <w:pStyle w:val="ppCodeIndent"/>
      </w:pPr>
      <w:r>
        <w:t>{</w:t>
      </w:r>
    </w:p>
    <w:p w:rsidR="001E6477" w:rsidRDefault="001E6477" w:rsidP="001E6477">
      <w:pPr>
        <w:pStyle w:val="ppCodeIndent"/>
      </w:pPr>
      <w:r>
        <w:t xml:space="preserve">    private </w:t>
      </w:r>
      <w:proofErr w:type="spellStart"/>
      <w:r>
        <w:t>const</w:t>
      </w:r>
      <w:proofErr w:type="spellEnd"/>
      <w:r>
        <w:t xml:space="preserve"> string </w:t>
      </w:r>
      <w:proofErr w:type="spellStart"/>
      <w:r>
        <w:t>AcsPassword</w:t>
      </w:r>
      <w:proofErr w:type="spellEnd"/>
      <w:r>
        <w:t xml:space="preserve"> = "</w:t>
      </w:r>
      <w:r w:rsidR="00BF1D10" w:rsidRPr="00BF1D10">
        <w:rPr>
          <w:highlight w:val="yellow"/>
        </w:rPr>
        <w:t>{</w:t>
      </w:r>
      <w:r w:rsidRPr="003D0301">
        <w:rPr>
          <w:b/>
          <w:i/>
          <w:highlight w:val="yellow"/>
        </w:rPr>
        <w:t>your-</w:t>
      </w:r>
      <w:proofErr w:type="spellStart"/>
      <w:r w:rsidRPr="003D0301">
        <w:rPr>
          <w:b/>
          <w:i/>
          <w:highlight w:val="yellow"/>
        </w:rPr>
        <w:t>acs</w:t>
      </w:r>
      <w:proofErr w:type="spellEnd"/>
      <w:r w:rsidRPr="003D0301">
        <w:rPr>
          <w:b/>
          <w:i/>
          <w:highlight w:val="yellow"/>
        </w:rPr>
        <w:t>-</w:t>
      </w:r>
      <w:r w:rsidR="00A028E8" w:rsidRPr="003D0301">
        <w:rPr>
          <w:b/>
          <w:i/>
          <w:highlight w:val="yellow"/>
        </w:rPr>
        <w:t>password</w:t>
      </w:r>
      <w:r w:rsidR="00BF1D10" w:rsidRPr="00BF1D10">
        <w:rPr>
          <w:b/>
          <w:highlight w:val="yellow"/>
        </w:rPr>
        <w:t>}</w:t>
      </w:r>
      <w:r>
        <w:t>";</w:t>
      </w:r>
    </w:p>
    <w:p w:rsidR="001E6477" w:rsidRDefault="001E6477" w:rsidP="001E6477">
      <w:pPr>
        <w:pStyle w:val="ppCodeIndent"/>
      </w:pPr>
      <w:r>
        <w:t xml:space="preserve">    private </w:t>
      </w:r>
      <w:proofErr w:type="spellStart"/>
      <w:r>
        <w:t>const</w:t>
      </w:r>
      <w:proofErr w:type="spellEnd"/>
      <w:r>
        <w:t xml:space="preserve"> string </w:t>
      </w:r>
      <w:proofErr w:type="spellStart"/>
      <w:r>
        <w:t>AcsServiceNamespace</w:t>
      </w:r>
      <w:proofErr w:type="spellEnd"/>
      <w:r>
        <w:t xml:space="preserve"> = "</w:t>
      </w:r>
      <w:r w:rsidR="00BF1D10" w:rsidRPr="00BF1D10">
        <w:rPr>
          <w:highlight w:val="yellow"/>
        </w:rPr>
        <w:t>{</w:t>
      </w:r>
      <w:r w:rsidRPr="003D0301">
        <w:rPr>
          <w:b/>
          <w:i/>
          <w:highlight w:val="yellow"/>
        </w:rPr>
        <w:t>your-namespace-name</w:t>
      </w:r>
      <w:r w:rsidR="00BF1D10" w:rsidRPr="00BF1D10">
        <w:rPr>
          <w:b/>
          <w:highlight w:val="yellow"/>
        </w:rPr>
        <w:t>}</w:t>
      </w:r>
      <w:r>
        <w:t>";</w:t>
      </w:r>
    </w:p>
    <w:p w:rsidR="001E6477" w:rsidRDefault="001E6477" w:rsidP="001E6477">
      <w:pPr>
        <w:pStyle w:val="ppCodeIndent"/>
      </w:pPr>
      <w:r>
        <w:t xml:space="preserve">    private </w:t>
      </w:r>
      <w:proofErr w:type="spellStart"/>
      <w:r>
        <w:t>const</w:t>
      </w:r>
      <w:proofErr w:type="spellEnd"/>
      <w:r>
        <w:t xml:space="preserve"> string </w:t>
      </w:r>
      <w:proofErr w:type="spellStart"/>
      <w:r>
        <w:t>AcsUsername</w:t>
      </w:r>
      <w:proofErr w:type="spellEnd"/>
      <w:r>
        <w:t xml:space="preserve"> = "</w:t>
      </w:r>
      <w:proofErr w:type="spellStart"/>
      <w:r>
        <w:t>ManagementClient</w:t>
      </w:r>
      <w:proofErr w:type="spellEnd"/>
      <w:r>
        <w:t>";</w:t>
      </w:r>
    </w:p>
    <w:p w:rsidR="001E6477" w:rsidRDefault="001E6477" w:rsidP="001E6477">
      <w:pPr>
        <w:pStyle w:val="ppCodeIndent"/>
      </w:pPr>
      <w:r>
        <w:t xml:space="preserve">    ...</w:t>
      </w:r>
    </w:p>
    <w:p w:rsidR="00317274" w:rsidRDefault="005F51D4" w:rsidP="00EE01D3">
      <w:pPr>
        <w:pStyle w:val="ppNoteIndent"/>
      </w:pPr>
      <w:r>
        <w:t xml:space="preserve">This code uses the default management account in ACS named </w:t>
      </w:r>
      <w:proofErr w:type="spellStart"/>
      <w:r w:rsidRPr="005F51D4">
        <w:rPr>
          <w:b/>
        </w:rPr>
        <w:t>ManagementClient</w:t>
      </w:r>
      <w:proofErr w:type="spellEnd"/>
      <w:r>
        <w:t xml:space="preserve">. </w:t>
      </w:r>
      <w:r w:rsidR="00317274">
        <w:t>For help locating the correct values to use for the password key and namespace, see the section "</w:t>
      </w:r>
      <w:r w:rsidR="00317274" w:rsidRPr="00317274">
        <w:rPr>
          <w:i/>
        </w:rPr>
        <w:t>Locating Your ACS Password Key and Namespace</w:t>
      </w:r>
      <w:r w:rsidR="00317274">
        <w:t>" at the start of this lab.</w:t>
      </w:r>
    </w:p>
    <w:p w:rsidR="003D0301" w:rsidRDefault="003D0301" w:rsidP="001E6477">
      <w:pPr>
        <w:pStyle w:val="ppNumberList"/>
      </w:pPr>
      <w:r>
        <w:t xml:space="preserve">Locate the following line of code in the </w:t>
      </w:r>
      <w:r w:rsidRPr="003D0301">
        <w:rPr>
          <w:b/>
        </w:rPr>
        <w:t>Main</w:t>
      </w:r>
      <w:r>
        <w:t xml:space="preserve"> routine of the </w:t>
      </w:r>
      <w:proofErr w:type="spellStart"/>
      <w:r>
        <w:t>Program.cs</w:t>
      </w:r>
      <w:proofErr w:type="spellEnd"/>
      <w:r>
        <w:t xml:space="preserve"> file</w:t>
      </w:r>
      <w:r>
        <w:t xml:space="preserve"> and replace the </w:t>
      </w:r>
      <w:r>
        <w:t>two highlighted values</w:t>
      </w:r>
      <w:r>
        <w:t xml:space="preserve"> with the application ID and application secret for your own Facebook application.</w:t>
      </w:r>
    </w:p>
    <w:p w:rsidR="003D0301" w:rsidRDefault="003D0301" w:rsidP="003D0301">
      <w:pPr>
        <w:pStyle w:val="ppCodeLanguageIndent"/>
      </w:pPr>
      <w:r>
        <w:t>C#</w:t>
      </w:r>
    </w:p>
    <w:p w:rsidR="003D0301" w:rsidRDefault="003D0301" w:rsidP="003D0301">
      <w:pPr>
        <w:pStyle w:val="ppCodeIndent"/>
      </w:pPr>
      <w:proofErr w:type="spellStart"/>
      <w:r w:rsidRPr="003D0301">
        <w:t>acs.AddFacebookIdentityProvider</w:t>
      </w:r>
      <w:proofErr w:type="spellEnd"/>
      <w:r w:rsidRPr="003D0301">
        <w:t xml:space="preserve">("Facebook", </w:t>
      </w:r>
    </w:p>
    <w:p w:rsidR="003D0301" w:rsidRDefault="003D0301" w:rsidP="003D0301">
      <w:pPr>
        <w:pStyle w:val="ppCodeIndent"/>
      </w:pPr>
      <w:r>
        <w:lastRenderedPageBreak/>
        <w:t xml:space="preserve">           </w:t>
      </w:r>
      <w:r w:rsidRPr="003D0301">
        <w:t>"</w:t>
      </w:r>
      <w:r w:rsidRPr="003D0301">
        <w:rPr>
          <w:b/>
          <w:highlight w:val="yellow"/>
        </w:rPr>
        <w:t>{</w:t>
      </w:r>
      <w:r w:rsidRPr="003D0301">
        <w:rPr>
          <w:b/>
          <w:i/>
          <w:highlight w:val="yellow"/>
        </w:rPr>
        <w:t>your-</w:t>
      </w:r>
      <w:proofErr w:type="spellStart"/>
      <w:r w:rsidRPr="003D0301">
        <w:rPr>
          <w:b/>
          <w:i/>
          <w:highlight w:val="yellow"/>
        </w:rPr>
        <w:t>facebook</w:t>
      </w:r>
      <w:proofErr w:type="spellEnd"/>
      <w:r w:rsidRPr="003D0301">
        <w:rPr>
          <w:b/>
          <w:i/>
          <w:highlight w:val="yellow"/>
        </w:rPr>
        <w:t>-application-id</w:t>
      </w:r>
      <w:r w:rsidRPr="003D0301">
        <w:rPr>
          <w:b/>
          <w:highlight w:val="yellow"/>
        </w:rPr>
        <w:t>}</w:t>
      </w:r>
      <w:r w:rsidRPr="003D0301">
        <w:t>", "</w:t>
      </w:r>
      <w:r w:rsidRPr="003D0301">
        <w:rPr>
          <w:b/>
          <w:highlight w:val="yellow"/>
        </w:rPr>
        <w:t>{</w:t>
      </w:r>
      <w:r w:rsidRPr="003D0301">
        <w:rPr>
          <w:b/>
          <w:i/>
          <w:highlight w:val="yellow"/>
        </w:rPr>
        <w:t>your-</w:t>
      </w:r>
      <w:proofErr w:type="spellStart"/>
      <w:r w:rsidRPr="003D0301">
        <w:rPr>
          <w:b/>
          <w:i/>
          <w:highlight w:val="yellow"/>
        </w:rPr>
        <w:t>facebook</w:t>
      </w:r>
      <w:proofErr w:type="spellEnd"/>
      <w:r w:rsidRPr="003D0301">
        <w:rPr>
          <w:b/>
          <w:i/>
          <w:highlight w:val="yellow"/>
        </w:rPr>
        <w:t>-application-secret</w:t>
      </w:r>
      <w:r w:rsidRPr="003D0301">
        <w:rPr>
          <w:b/>
          <w:highlight w:val="yellow"/>
        </w:rPr>
        <w:t>}</w:t>
      </w:r>
      <w:r w:rsidRPr="003D0301">
        <w:t>");</w:t>
      </w:r>
    </w:p>
    <w:p w:rsidR="001E6477" w:rsidRDefault="001E6477" w:rsidP="001E6477">
      <w:pPr>
        <w:pStyle w:val="ppNumberList"/>
      </w:pPr>
      <w:r>
        <w:t xml:space="preserve">Save and close the </w:t>
      </w:r>
      <w:proofErr w:type="spellStart"/>
      <w:r>
        <w:t>Program.cs</w:t>
      </w:r>
      <w:proofErr w:type="spellEnd"/>
      <w:r>
        <w:t xml:space="preserve"> file, open the </w:t>
      </w:r>
      <w:r w:rsidRPr="008B54E7">
        <w:rPr>
          <w:b/>
        </w:rPr>
        <w:t>Build</w:t>
      </w:r>
      <w:r>
        <w:t xml:space="preserve"> menu, and click </w:t>
      </w:r>
      <w:r w:rsidRPr="008B54E7">
        <w:rPr>
          <w:b/>
        </w:rPr>
        <w:t>Rebuild Solution</w:t>
      </w:r>
      <w:r>
        <w:t>.</w:t>
      </w:r>
    </w:p>
    <w:p w:rsidR="001E6477" w:rsidRDefault="001E6477" w:rsidP="001E6477">
      <w:pPr>
        <w:pStyle w:val="ppNumberList"/>
      </w:pPr>
      <w:r>
        <w:t xml:space="preserve">Right-click on the </w:t>
      </w:r>
      <w:r w:rsidRPr="004F7CA4">
        <w:rPr>
          <w:b/>
        </w:rPr>
        <w:t>ACS.Setup.Lab03.Ex0</w:t>
      </w:r>
      <w:r>
        <w:rPr>
          <w:b/>
        </w:rPr>
        <w:t>2</w:t>
      </w:r>
      <w:r w:rsidRPr="004F7CA4">
        <w:rPr>
          <w:b/>
        </w:rPr>
        <w:t>.End</w:t>
      </w:r>
      <w:r>
        <w:t xml:space="preserve"> project</w:t>
      </w:r>
      <w:r w:rsidR="00BF592E">
        <w:t xml:space="preserve">, point to </w:t>
      </w:r>
      <w:r w:rsidR="00BF592E" w:rsidRPr="00EB0DF9">
        <w:rPr>
          <w:b/>
        </w:rPr>
        <w:t>Debug</w:t>
      </w:r>
      <w:r w:rsidR="00BF592E">
        <w:t xml:space="preserve">, and click </w:t>
      </w:r>
      <w:r w:rsidR="00BF592E" w:rsidRPr="00EB0DF9">
        <w:rPr>
          <w:b/>
        </w:rPr>
        <w:t>Start new instance</w:t>
      </w:r>
      <w:r w:rsidR="00BF592E">
        <w:t>. This</w:t>
      </w:r>
      <w:r>
        <w:t xml:space="preserve"> will remove any existing instance of a relying party that has the name </w:t>
      </w:r>
      <w:r w:rsidRPr="008B54E7">
        <w:rPr>
          <w:b/>
        </w:rPr>
        <w:t>Adatum.</w:t>
      </w:r>
      <w:r w:rsidR="00942FDC">
        <w:rPr>
          <w:b/>
        </w:rPr>
        <w:t>FederationProvider</w:t>
      </w:r>
      <w:r w:rsidRPr="008B54E7">
        <w:rPr>
          <w:b/>
        </w:rPr>
        <w:t>.Lab03.Ex0</w:t>
      </w:r>
      <w:r>
        <w:rPr>
          <w:b/>
        </w:rPr>
        <w:t>2</w:t>
      </w:r>
      <w:r w:rsidRPr="008B54E7">
        <w:rPr>
          <w:b/>
        </w:rPr>
        <w:t>.End</w:t>
      </w:r>
      <w:r>
        <w:t>, then add it again and configure the required rules.</w:t>
      </w:r>
    </w:p>
    <w:p w:rsidR="001E6477" w:rsidRDefault="001E6477" w:rsidP="001E6477">
      <w:pPr>
        <w:pStyle w:val="ppNumberList"/>
      </w:pPr>
      <w:r>
        <w:t xml:space="preserve">In Solution Explorer </w:t>
      </w:r>
      <w:r>
        <w:rPr>
          <w:rStyle w:val="Strong"/>
          <w:b w:val="0"/>
        </w:rPr>
        <w:t xml:space="preserve">right-click the </w:t>
      </w:r>
      <w:r w:rsidRPr="00733B32">
        <w:rPr>
          <w:rStyle w:val="Strong"/>
        </w:rPr>
        <w:t>a-Order.OrderTracking.Lab03.Ex0</w:t>
      </w:r>
      <w:r>
        <w:rPr>
          <w:rStyle w:val="Strong"/>
        </w:rPr>
        <w:t>2</w:t>
      </w:r>
      <w:r w:rsidR="00854402">
        <w:rPr>
          <w:rStyle w:val="Strong"/>
        </w:rPr>
        <w:t>.End</w:t>
      </w:r>
      <w:r>
        <w:rPr>
          <w:rStyle w:val="Strong"/>
          <w:b w:val="0"/>
        </w:rPr>
        <w:t xml:space="preserve"> project item and click </w:t>
      </w:r>
      <w:r w:rsidRPr="000A69F5">
        <w:rPr>
          <w:rStyle w:val="Strong"/>
        </w:rPr>
        <w:t>View in Browser</w:t>
      </w:r>
      <w:r>
        <w:rPr>
          <w:rStyle w:val="Strong"/>
          <w:b w:val="0"/>
        </w:rPr>
        <w:t>. You are redirected to the Adatum federation provider.</w:t>
      </w:r>
    </w:p>
    <w:p w:rsidR="001E6477" w:rsidRDefault="001E6477" w:rsidP="001E6477">
      <w:pPr>
        <w:pStyle w:val="ppNumberList"/>
        <w:rPr>
          <w:rStyle w:val="Strong"/>
          <w:b w:val="0"/>
        </w:rPr>
      </w:pPr>
      <w:r>
        <w:rPr>
          <w:rStyle w:val="Strong"/>
          <w:b w:val="0"/>
        </w:rPr>
        <w:t xml:space="preserve">In the Adatum federation provider page select </w:t>
      </w:r>
      <w:r w:rsidRPr="004F7CA4">
        <w:rPr>
          <w:rStyle w:val="Strong"/>
        </w:rPr>
        <w:t xml:space="preserve">Sign in with </w:t>
      </w:r>
      <w:r>
        <w:rPr>
          <w:rStyle w:val="Strong"/>
        </w:rPr>
        <w:t>a Social Identity</w:t>
      </w:r>
      <w:r>
        <w:rPr>
          <w:rStyle w:val="Strong"/>
          <w:b w:val="0"/>
        </w:rPr>
        <w:t xml:space="preserve"> and click the </w:t>
      </w:r>
      <w:r w:rsidRPr="004F7CA4">
        <w:rPr>
          <w:rStyle w:val="Strong"/>
        </w:rPr>
        <w:t>Sign In</w:t>
      </w:r>
      <w:r>
        <w:rPr>
          <w:rStyle w:val="Strong"/>
          <w:b w:val="0"/>
        </w:rPr>
        <w:t xml:space="preserve"> button. The federation provider redirects your browser to the ACS Home Realm Discovery page.</w:t>
      </w:r>
    </w:p>
    <w:p w:rsidR="001E6477" w:rsidRDefault="001E6477" w:rsidP="001E6477">
      <w:pPr>
        <w:pStyle w:val="ppNumberList"/>
        <w:rPr>
          <w:rStyle w:val="Strong"/>
          <w:b w:val="0"/>
        </w:rPr>
      </w:pPr>
      <w:r>
        <w:rPr>
          <w:rStyle w:val="Strong"/>
          <w:b w:val="0"/>
        </w:rPr>
        <w:t xml:space="preserve">Click </w:t>
      </w:r>
      <w:r w:rsidRPr="001E6477">
        <w:rPr>
          <w:rStyle w:val="Strong"/>
        </w:rPr>
        <w:t>Facebook</w:t>
      </w:r>
      <w:r>
        <w:rPr>
          <w:rStyle w:val="Strong"/>
          <w:b w:val="0"/>
        </w:rPr>
        <w:t>, and ACS redirects your browser to the Facebook login page.</w:t>
      </w:r>
    </w:p>
    <w:p w:rsidR="001E6477" w:rsidRDefault="001E6477" w:rsidP="001E6477">
      <w:pPr>
        <w:pStyle w:val="ppNumberList"/>
        <w:rPr>
          <w:rStyle w:val="Strong"/>
          <w:b w:val="0"/>
        </w:rPr>
      </w:pPr>
      <w:r>
        <w:rPr>
          <w:rStyle w:val="Strong"/>
          <w:b w:val="0"/>
        </w:rPr>
        <w:t xml:space="preserve">Enter your Facebook credentials, and click </w:t>
      </w:r>
      <w:r>
        <w:rPr>
          <w:rStyle w:val="Strong"/>
        </w:rPr>
        <w:t>Log</w:t>
      </w:r>
      <w:r w:rsidRPr="008B54E7">
        <w:rPr>
          <w:rStyle w:val="Strong"/>
        </w:rPr>
        <w:t xml:space="preserve"> in</w:t>
      </w:r>
      <w:r>
        <w:rPr>
          <w:rStyle w:val="Strong"/>
          <w:b w:val="0"/>
        </w:rPr>
        <w:t>. After successful authentication your browser is redirected to ACS, and from there back to the a-Order application.</w:t>
      </w:r>
    </w:p>
    <w:p w:rsidR="00991634" w:rsidRDefault="00991634" w:rsidP="00991634">
      <w:pPr>
        <w:pStyle w:val="ppListEnd"/>
      </w:pPr>
    </w:p>
    <w:p w:rsidR="00E624B6" w:rsidRDefault="00E624B6">
      <w:pPr>
        <w:spacing w:after="200"/>
        <w:rPr>
          <w:rFonts w:asciiTheme="majorHAnsi" w:eastAsiaTheme="majorEastAsia" w:hAnsiTheme="majorHAnsi" w:cstheme="majorBidi"/>
          <w:b/>
          <w:bCs/>
          <w:color w:val="365F91" w:themeColor="accent1" w:themeShade="BF"/>
          <w:sz w:val="28"/>
          <w:szCs w:val="28"/>
        </w:rPr>
      </w:pPr>
      <w:bookmarkStart w:id="10" w:name="_Toc289248975"/>
      <w:r>
        <w:br w:type="page"/>
      </w:r>
    </w:p>
    <w:p w:rsidR="002006E0" w:rsidRDefault="002006E0" w:rsidP="001E5E42">
      <w:pPr>
        <w:pStyle w:val="Heading1"/>
      </w:pPr>
      <w:bookmarkStart w:id="11" w:name="Ex03"/>
      <w:r w:rsidRPr="00776535">
        <w:lastRenderedPageBreak/>
        <w:t xml:space="preserve">Exercise </w:t>
      </w:r>
      <w:r>
        <w:t>3</w:t>
      </w:r>
      <w:bookmarkEnd w:id="11"/>
      <w:r w:rsidRPr="00776535">
        <w:t xml:space="preserve">: </w:t>
      </w:r>
      <w:bookmarkEnd w:id="10"/>
      <w:r w:rsidR="007B173A" w:rsidRPr="007B173A">
        <w:t>Adding a Custom OpenID Identity Provider</w:t>
      </w:r>
    </w:p>
    <w:p w:rsidR="002006E0" w:rsidRDefault="00F13D6B" w:rsidP="007B173A">
      <w:pPr>
        <w:pStyle w:val="ppBodyText"/>
      </w:pPr>
      <w:r>
        <w:t xml:space="preserve">In this exercise you will </w:t>
      </w:r>
      <w:r w:rsidR="00FC2918">
        <w:t>add OpenID as an identity provider to ACS. The ACS web portal you used in the previous exercises does not support OpenID as a configurable identity provider, so you must add it as a custom identity provider using the Management API exposed by ACS. We provide a wrapper class for you to use in this exercise that simplifies access to the ACS Management API.</w:t>
      </w:r>
    </w:p>
    <w:p w:rsidR="00E624B6" w:rsidRDefault="00E624B6" w:rsidP="00E624B6">
      <w:pPr>
        <w:pStyle w:val="ppBodyText"/>
        <w:numPr>
          <w:ilvl w:val="0"/>
          <w:numId w:val="0"/>
        </w:numPr>
      </w:pPr>
      <w:bookmarkStart w:id="12" w:name="_Toc289248976"/>
      <w:r>
        <w:t>This exercise contains the following tasks:</w:t>
      </w:r>
    </w:p>
    <w:p w:rsidR="00F13D6B" w:rsidRDefault="00422BE3" w:rsidP="00F13D6B">
      <w:pPr>
        <w:pStyle w:val="ppBulletList"/>
      </w:pPr>
      <w:hyperlink w:anchor="Ex03Task01" w:history="1">
        <w:r w:rsidR="00F13D6B" w:rsidRPr="00821DB0">
          <w:rPr>
            <w:rStyle w:val="Hyperlink"/>
          </w:rPr>
          <w:t>Task 1</w:t>
        </w:r>
      </w:hyperlink>
      <w:r w:rsidR="00F13D6B">
        <w:t xml:space="preserve">: </w:t>
      </w:r>
      <w:r w:rsidR="00921366">
        <w:t>Create the setup program that uses the ACS Management API</w:t>
      </w:r>
    </w:p>
    <w:p w:rsidR="00F13D6B" w:rsidRDefault="00422BE3" w:rsidP="00F13D6B">
      <w:pPr>
        <w:pStyle w:val="ppBulletList"/>
      </w:pPr>
      <w:hyperlink w:anchor="Ex03Task02" w:history="1">
        <w:r w:rsidR="00F13D6B" w:rsidRPr="00821DB0">
          <w:rPr>
            <w:rStyle w:val="Hyperlink"/>
          </w:rPr>
          <w:t>Task 2</w:t>
        </w:r>
      </w:hyperlink>
      <w:r w:rsidR="00F13D6B">
        <w:t xml:space="preserve">: </w:t>
      </w:r>
      <w:r w:rsidR="00921366">
        <w:t>Run the setup program and examine the results</w:t>
      </w:r>
    </w:p>
    <w:p w:rsidR="00E624B6" w:rsidRDefault="00E624B6" w:rsidP="00DB330A">
      <w:pPr>
        <w:pStyle w:val="ppListEnd"/>
      </w:pPr>
    </w:p>
    <w:p w:rsidR="00E624B6" w:rsidRDefault="00E624B6" w:rsidP="00E624B6">
      <w:pPr>
        <w:pStyle w:val="ppBodyText"/>
        <w:numPr>
          <w:ilvl w:val="0"/>
          <w:numId w:val="0"/>
        </w:numPr>
      </w:pPr>
      <w:r>
        <w:t xml:space="preserve">You should be able to complete this exercise in approximately </w:t>
      </w:r>
      <w:r w:rsidR="00921366">
        <w:t>20</w:t>
      </w:r>
      <w:r>
        <w:t xml:space="preserve"> minutes.</w:t>
      </w:r>
    </w:p>
    <w:p w:rsidR="00F13D6B" w:rsidRDefault="00F13D6B" w:rsidP="0047370C">
      <w:pPr>
        <w:pStyle w:val="Heading2"/>
      </w:pPr>
      <w:bookmarkStart w:id="13" w:name="Ex03Task01"/>
      <w:bookmarkEnd w:id="12"/>
      <w:r>
        <w:t>Task 1</w:t>
      </w:r>
      <w:bookmarkEnd w:id="13"/>
      <w:r>
        <w:t xml:space="preserve">: </w:t>
      </w:r>
      <w:r w:rsidR="00921366" w:rsidRPr="00921366">
        <w:t xml:space="preserve">Create the </w:t>
      </w:r>
      <w:r w:rsidR="00921366">
        <w:t>S</w:t>
      </w:r>
      <w:r w:rsidR="00921366" w:rsidRPr="00921366">
        <w:t xml:space="preserve">etup </w:t>
      </w:r>
      <w:r w:rsidR="00921366">
        <w:t>P</w:t>
      </w:r>
      <w:r w:rsidR="00921366" w:rsidRPr="00921366">
        <w:t xml:space="preserve">rogram that </w:t>
      </w:r>
      <w:r w:rsidR="00921366">
        <w:t>U</w:t>
      </w:r>
      <w:r w:rsidR="00921366" w:rsidRPr="00921366">
        <w:t>ses the ACS Management API</w:t>
      </w:r>
    </w:p>
    <w:p w:rsidR="00EF097D" w:rsidRDefault="0057617B" w:rsidP="00F13D6B">
      <w:pPr>
        <w:pStyle w:val="ppBodyText"/>
        <w:numPr>
          <w:ilvl w:val="0"/>
          <w:numId w:val="0"/>
        </w:numPr>
      </w:pPr>
      <w:r>
        <w:t xml:space="preserve">In this task you will </w:t>
      </w:r>
      <w:r w:rsidR="008A3EC7">
        <w:t>create the setup program as a Console application</w:t>
      </w:r>
      <w:r>
        <w:t>.</w:t>
      </w:r>
      <w:r w:rsidR="008A3EC7">
        <w:t xml:space="preserve"> This program will use a custom wrapper class that we provide to access the ACS Management API.</w:t>
      </w:r>
      <w:r w:rsidR="00B56C66">
        <w:t xml:space="preserve"> </w:t>
      </w:r>
    </w:p>
    <w:p w:rsidR="00EF097D" w:rsidRDefault="00EF097D" w:rsidP="00EF097D">
      <w:pPr>
        <w:pStyle w:val="ppProcedureStart"/>
      </w:pPr>
      <w:r>
        <w:t xml:space="preserve">To </w:t>
      </w:r>
      <w:r w:rsidR="00921366">
        <w:t>c</w:t>
      </w:r>
      <w:r w:rsidR="00921366" w:rsidRPr="00921366">
        <w:t>reate the setup program that uses the ACS Management API</w:t>
      </w:r>
    </w:p>
    <w:p w:rsidR="00436764" w:rsidRDefault="00436764" w:rsidP="00436764">
      <w:pPr>
        <w:pStyle w:val="ppNumberList"/>
      </w:pPr>
      <w:r>
        <w:t>Start Visual Studio 2010 as an administrator.</w:t>
      </w:r>
    </w:p>
    <w:p w:rsidR="00436764" w:rsidRPr="001061D8" w:rsidRDefault="00436764" w:rsidP="00436764">
      <w:pPr>
        <w:pStyle w:val="ppNumberList"/>
      </w:pPr>
      <w:r>
        <w:t xml:space="preserve">Open the solution named </w:t>
      </w:r>
      <w:r w:rsidRPr="00F77958">
        <w:rPr>
          <w:b/>
        </w:rPr>
        <w:t>Lab0</w:t>
      </w:r>
      <w:r w:rsidR="007B173A">
        <w:rPr>
          <w:b/>
        </w:rPr>
        <w:t>3</w:t>
      </w:r>
      <w:r w:rsidRPr="00F77958">
        <w:rPr>
          <w:b/>
        </w:rPr>
        <w:t>.Ex0</w:t>
      </w:r>
      <w:r>
        <w:rPr>
          <w:b/>
        </w:rPr>
        <w:t>3</w:t>
      </w:r>
      <w:r w:rsidRPr="00F77958">
        <w:t xml:space="preserve"> </w:t>
      </w:r>
      <w:r>
        <w:t xml:space="preserve">from the folder </w:t>
      </w:r>
      <w:r w:rsidRPr="002D3339">
        <w:rPr>
          <w:b/>
        </w:rPr>
        <w:t>Lab0</w:t>
      </w:r>
      <w:r w:rsidR="007B173A">
        <w:rPr>
          <w:b/>
        </w:rPr>
        <w:t>3</w:t>
      </w:r>
      <w:r w:rsidRPr="002D3339">
        <w:rPr>
          <w:b/>
        </w:rPr>
        <w:t>-</w:t>
      </w:r>
      <w:r w:rsidR="007B173A">
        <w:rPr>
          <w:b/>
        </w:rPr>
        <w:t>ACS</w:t>
      </w:r>
      <w:r w:rsidRPr="002D3339">
        <w:rPr>
          <w:b/>
        </w:rPr>
        <w:t>\Source\Ex0</w:t>
      </w:r>
      <w:r>
        <w:rPr>
          <w:b/>
        </w:rPr>
        <w:t>3</w:t>
      </w:r>
      <w:r w:rsidRPr="002D3339">
        <w:rPr>
          <w:b/>
        </w:rPr>
        <w:t>\</w:t>
      </w:r>
      <w:r>
        <w:rPr>
          <w:b/>
        </w:rPr>
        <w:t>Begin</w:t>
      </w:r>
      <w:r w:rsidRPr="001061D8">
        <w:t>.</w:t>
      </w:r>
    </w:p>
    <w:p w:rsidR="00DD1132" w:rsidRDefault="00DD1132" w:rsidP="00DD1132">
      <w:pPr>
        <w:pStyle w:val="ppNumberList"/>
      </w:pPr>
      <w:r>
        <w:t xml:space="preserve">In Solution Explorer right-click the top-level solution item, point to </w:t>
      </w:r>
      <w:r w:rsidRPr="00CE0E52">
        <w:rPr>
          <w:b/>
        </w:rPr>
        <w:t>Add</w:t>
      </w:r>
      <w:r>
        <w:t xml:space="preserve">, and click </w:t>
      </w:r>
      <w:r w:rsidRPr="00CE0E52">
        <w:rPr>
          <w:b/>
        </w:rPr>
        <w:t>New Project</w:t>
      </w:r>
      <w:r>
        <w:t>.</w:t>
      </w:r>
      <w:r w:rsidR="00CE0E52">
        <w:t xml:space="preserve"> In the New project dialog select the </w:t>
      </w:r>
      <w:r w:rsidR="00CE0E52" w:rsidRPr="00CE0E52">
        <w:rPr>
          <w:b/>
        </w:rPr>
        <w:t>Visual C# Console Application</w:t>
      </w:r>
      <w:r w:rsidR="00CE0E52">
        <w:t xml:space="preserve"> and change the name to </w:t>
      </w:r>
      <w:r w:rsidRPr="00CE0E52">
        <w:rPr>
          <w:b/>
        </w:rPr>
        <w:t>Acs.Setup.Lab03.Ex03</w:t>
      </w:r>
      <w:r w:rsidR="00CE0E52">
        <w:t>.</w:t>
      </w:r>
    </w:p>
    <w:p w:rsidR="00DD1132" w:rsidRPr="00DD1132" w:rsidRDefault="00DD1132" w:rsidP="00DD1132">
      <w:pPr>
        <w:pStyle w:val="ppFigureIndent"/>
      </w:pPr>
      <w:r>
        <w:rPr>
          <w:noProof/>
          <w:lang w:val="en-GB" w:eastAsia="en-GB" w:bidi="ar-SA"/>
        </w:rPr>
        <w:drawing>
          <wp:inline distT="0" distB="0" distL="0" distR="0" wp14:anchorId="21FA8C42" wp14:editId="23E38BCE">
            <wp:extent cx="5716800" cy="34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80" cstate="print"/>
                    <a:stretch>
                      <a:fillRect/>
                    </a:stretch>
                  </pic:blipFill>
                  <pic:spPr>
                    <a:xfrm>
                      <a:off x="0" y="0"/>
                      <a:ext cx="5716800" cy="3402000"/>
                    </a:xfrm>
                    <a:prstGeom prst="rect">
                      <a:avLst/>
                    </a:prstGeom>
                  </pic:spPr>
                </pic:pic>
              </a:graphicData>
            </a:graphic>
          </wp:inline>
        </w:drawing>
      </w:r>
    </w:p>
    <w:p w:rsidR="00CE0E52" w:rsidRDefault="00CE0E52" w:rsidP="00436764">
      <w:pPr>
        <w:pStyle w:val="ppNumberList"/>
      </w:pPr>
      <w:r>
        <w:lastRenderedPageBreak/>
        <w:t xml:space="preserve">Click </w:t>
      </w:r>
      <w:r w:rsidRPr="00CE0E52">
        <w:rPr>
          <w:b/>
        </w:rPr>
        <w:t>OK</w:t>
      </w:r>
      <w:r>
        <w:t xml:space="preserve">. The new project appears in Solution Explorer and the file </w:t>
      </w:r>
      <w:proofErr w:type="spellStart"/>
      <w:r w:rsidRPr="00CE0E52">
        <w:rPr>
          <w:b/>
        </w:rPr>
        <w:t>Program.cs</w:t>
      </w:r>
      <w:proofErr w:type="spellEnd"/>
      <w:r w:rsidRPr="00CE0E52">
        <w:rPr>
          <w:b/>
        </w:rPr>
        <w:t xml:space="preserve"> </w:t>
      </w:r>
      <w:r>
        <w:t>opens in the Visual Studio code editor.</w:t>
      </w:r>
    </w:p>
    <w:p w:rsidR="00CE0E52" w:rsidRPr="00CE0E52" w:rsidRDefault="00CE0E52" w:rsidP="00CE0E52">
      <w:pPr>
        <w:pStyle w:val="ppFigureIndent"/>
      </w:pPr>
      <w:r>
        <w:rPr>
          <w:noProof/>
          <w:lang w:val="en-GB" w:eastAsia="en-GB" w:bidi="ar-SA"/>
        </w:rPr>
        <w:drawing>
          <wp:inline distT="0" distB="0" distL="0" distR="0" wp14:anchorId="6B7730C7" wp14:editId="5697456B">
            <wp:extent cx="2847600" cy="194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82" cstate="print"/>
                    <a:stretch>
                      <a:fillRect/>
                    </a:stretch>
                  </pic:blipFill>
                  <pic:spPr>
                    <a:xfrm>
                      <a:off x="0" y="0"/>
                      <a:ext cx="2847600" cy="1944000"/>
                    </a:xfrm>
                    <a:prstGeom prst="rect">
                      <a:avLst/>
                    </a:prstGeom>
                  </pic:spPr>
                </pic:pic>
              </a:graphicData>
            </a:graphic>
          </wp:inline>
        </w:drawing>
      </w:r>
    </w:p>
    <w:p w:rsidR="00260337" w:rsidRDefault="00260337" w:rsidP="00902E92">
      <w:pPr>
        <w:pStyle w:val="ppNumberList"/>
      </w:pPr>
      <w:r>
        <w:t xml:space="preserve">In Solution Explorer right-click the </w:t>
      </w:r>
      <w:r w:rsidRPr="00902E92">
        <w:rPr>
          <w:b/>
        </w:rPr>
        <w:t>Acs.Setup.Lab03.Ex03</w:t>
      </w:r>
      <w:r>
        <w:t xml:space="preserve"> project item and click </w:t>
      </w:r>
      <w:r w:rsidRPr="00260337">
        <w:rPr>
          <w:b/>
        </w:rPr>
        <w:t>Properties</w:t>
      </w:r>
      <w:r>
        <w:t xml:space="preserve">. Ensure that the Target framework is set to </w:t>
      </w:r>
      <w:r w:rsidRPr="00260337">
        <w:rPr>
          <w:b/>
        </w:rPr>
        <w:t>.NET Framework 4</w:t>
      </w:r>
      <w:r>
        <w:t xml:space="preserve"> (</w:t>
      </w:r>
      <w:r w:rsidRPr="00260337">
        <w:rPr>
          <w:i/>
        </w:rPr>
        <w:t>not</w:t>
      </w:r>
      <w:r>
        <w:t xml:space="preserve"> .NET Framework 4 Client Profile).  If you need to change the setting, you must close and then re-open the solution afterwards.</w:t>
      </w:r>
    </w:p>
    <w:p w:rsidR="00260337" w:rsidRPr="00260337" w:rsidRDefault="00260337" w:rsidP="00260337">
      <w:pPr>
        <w:pStyle w:val="ppFigureIndent"/>
      </w:pPr>
      <w:r>
        <w:rPr>
          <w:noProof/>
          <w:lang w:val="en-GB" w:eastAsia="en-GB" w:bidi="ar-SA"/>
        </w:rPr>
        <w:drawing>
          <wp:inline distT="0" distB="0" distL="0" distR="0" wp14:anchorId="044EEEC5" wp14:editId="632AA753">
            <wp:extent cx="4277322" cy="307700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r:link="rId84" cstate="print"/>
                    <a:stretch>
                      <a:fillRect/>
                    </a:stretch>
                  </pic:blipFill>
                  <pic:spPr>
                    <a:xfrm>
                      <a:off x="0" y="0"/>
                      <a:ext cx="4277322" cy="3077005"/>
                    </a:xfrm>
                    <a:prstGeom prst="rect">
                      <a:avLst/>
                    </a:prstGeom>
                  </pic:spPr>
                </pic:pic>
              </a:graphicData>
            </a:graphic>
          </wp:inline>
        </w:drawing>
      </w:r>
    </w:p>
    <w:p w:rsidR="00DD1132" w:rsidRDefault="00564AFA" w:rsidP="00902E92">
      <w:pPr>
        <w:pStyle w:val="ppNumberList"/>
      </w:pPr>
      <w:r>
        <w:t>In Solution Explorer r</w:t>
      </w:r>
      <w:r w:rsidR="00CE0E52">
        <w:t xml:space="preserve">ight-click the </w:t>
      </w:r>
      <w:r w:rsidR="00CE0E52" w:rsidRPr="00902E92">
        <w:rPr>
          <w:b/>
        </w:rPr>
        <w:t>Acs.Setup.Lab03.Ex03</w:t>
      </w:r>
      <w:r w:rsidR="00CE0E52">
        <w:t xml:space="preserve"> project item and click </w:t>
      </w:r>
      <w:r w:rsidR="00CE0E52" w:rsidRPr="00902E92">
        <w:rPr>
          <w:b/>
        </w:rPr>
        <w:t>Add Reference</w:t>
      </w:r>
      <w:r w:rsidR="00CE0E52">
        <w:t xml:space="preserve">. In the </w:t>
      </w:r>
      <w:r w:rsidR="00902E92">
        <w:t xml:space="preserve">Add Reference dialog open the </w:t>
      </w:r>
      <w:r w:rsidR="00902E92" w:rsidRPr="00902E92">
        <w:rPr>
          <w:b/>
        </w:rPr>
        <w:t>Browse</w:t>
      </w:r>
      <w:r w:rsidR="00902E92">
        <w:t xml:space="preserve"> tab and navigate to the folder</w:t>
      </w:r>
      <w:r w:rsidR="00902E92" w:rsidRPr="00902E92">
        <w:rPr>
          <w:b/>
        </w:rPr>
        <w:t xml:space="preserve"> Lab03-ACS//Source/Shared Code/Libs</w:t>
      </w:r>
      <w:r w:rsidR="00902E92">
        <w:t xml:space="preserve">. Select the three assemblies named </w:t>
      </w:r>
      <w:proofErr w:type="spellStart"/>
      <w:r w:rsidR="00902E92" w:rsidRPr="00902E92">
        <w:rPr>
          <w:b/>
        </w:rPr>
        <w:t>ACS.ServiceManagementWrapper</w:t>
      </w:r>
      <w:proofErr w:type="spellEnd"/>
      <w:r w:rsidR="00902E92">
        <w:t xml:space="preserve">, </w:t>
      </w:r>
      <w:proofErr w:type="spellStart"/>
      <w:r w:rsidR="00902E92" w:rsidRPr="00902E92">
        <w:rPr>
          <w:b/>
        </w:rPr>
        <w:t>Samples.Web.ClaimsUtilities</w:t>
      </w:r>
      <w:proofErr w:type="spellEnd"/>
      <w:r w:rsidR="00902E92">
        <w:t xml:space="preserve">, and </w:t>
      </w:r>
      <w:proofErr w:type="spellStart"/>
      <w:r w:rsidR="00902E92" w:rsidRPr="00902E92">
        <w:rPr>
          <w:b/>
        </w:rPr>
        <w:t>Microsoft.IdentityModel</w:t>
      </w:r>
      <w:proofErr w:type="spellEnd"/>
      <w:r w:rsidR="00902E92">
        <w:t>.</w:t>
      </w:r>
    </w:p>
    <w:p w:rsidR="00902E92" w:rsidRPr="00902E92" w:rsidRDefault="00902E92" w:rsidP="00902E92">
      <w:pPr>
        <w:pStyle w:val="ppFigureIndent"/>
      </w:pPr>
      <w:r>
        <w:rPr>
          <w:noProof/>
          <w:lang w:val="en-GB" w:eastAsia="en-GB" w:bidi="ar-SA"/>
        </w:rPr>
        <w:lastRenderedPageBreak/>
        <w:drawing>
          <wp:inline distT="0" distB="0" distL="0" distR="0" wp14:anchorId="7661F7FC" wp14:editId="277380C6">
            <wp:extent cx="5554800" cy="388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54800" cy="3888000"/>
                    </a:xfrm>
                    <a:prstGeom prst="rect">
                      <a:avLst/>
                    </a:prstGeom>
                  </pic:spPr>
                </pic:pic>
              </a:graphicData>
            </a:graphic>
          </wp:inline>
        </w:drawing>
      </w:r>
    </w:p>
    <w:p w:rsidR="00902E92" w:rsidRDefault="00902E92" w:rsidP="00436764">
      <w:pPr>
        <w:pStyle w:val="ppNumberList"/>
      </w:pPr>
      <w:r>
        <w:t xml:space="preserve">Click </w:t>
      </w:r>
      <w:r w:rsidRPr="00902E92">
        <w:rPr>
          <w:b/>
        </w:rPr>
        <w:t>OK</w:t>
      </w:r>
      <w:r>
        <w:t xml:space="preserve"> to add the assembl</w:t>
      </w:r>
      <w:r w:rsidR="00564AFA">
        <w:t>y references</w:t>
      </w:r>
      <w:r>
        <w:t xml:space="preserve"> to your project. </w:t>
      </w:r>
      <w:r w:rsidR="00564AFA">
        <w:t xml:space="preserve">Then right-click the </w:t>
      </w:r>
      <w:r w:rsidR="00564AFA" w:rsidRPr="00902E92">
        <w:rPr>
          <w:b/>
        </w:rPr>
        <w:t>Acs.Setup.Lab03.Ex03</w:t>
      </w:r>
      <w:r w:rsidR="00564AFA">
        <w:t xml:space="preserve"> project item and click </w:t>
      </w:r>
      <w:r w:rsidR="00564AFA" w:rsidRPr="00902E92">
        <w:rPr>
          <w:b/>
        </w:rPr>
        <w:t>Add Reference</w:t>
      </w:r>
      <w:r w:rsidR="00564AFA">
        <w:t xml:space="preserve"> again. In the Add Reference dialog open the </w:t>
      </w:r>
      <w:r w:rsidR="00564AFA">
        <w:rPr>
          <w:b/>
        </w:rPr>
        <w:t>.NET</w:t>
      </w:r>
      <w:r w:rsidR="00564AFA">
        <w:t xml:space="preserve"> tab and select the assembly named </w:t>
      </w:r>
      <w:proofErr w:type="spellStart"/>
      <w:r w:rsidR="00564AFA">
        <w:rPr>
          <w:b/>
        </w:rPr>
        <w:t>System.Data.Services.Client</w:t>
      </w:r>
      <w:proofErr w:type="spellEnd"/>
      <w:r w:rsidR="00564AFA">
        <w:t>.</w:t>
      </w:r>
    </w:p>
    <w:p w:rsidR="00564AFA" w:rsidRPr="00564AFA" w:rsidRDefault="00564AFA" w:rsidP="00564AFA">
      <w:pPr>
        <w:pStyle w:val="ppFigureIndent"/>
      </w:pPr>
      <w:r>
        <w:rPr>
          <w:noProof/>
          <w:lang w:val="en-GB" w:eastAsia="en-GB" w:bidi="ar-SA"/>
        </w:rPr>
        <w:lastRenderedPageBreak/>
        <w:drawing>
          <wp:inline distT="0" distB="0" distL="0" distR="0" wp14:anchorId="151FF9EF" wp14:editId="06C3FCAD">
            <wp:extent cx="5554800" cy="388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54800" cy="3888000"/>
                    </a:xfrm>
                    <a:prstGeom prst="rect">
                      <a:avLst/>
                    </a:prstGeom>
                  </pic:spPr>
                </pic:pic>
              </a:graphicData>
            </a:graphic>
          </wp:inline>
        </w:drawing>
      </w:r>
    </w:p>
    <w:p w:rsidR="00C97B9E" w:rsidRDefault="00564AFA" w:rsidP="00436764">
      <w:pPr>
        <w:pStyle w:val="ppNumberList"/>
      </w:pPr>
      <w:r>
        <w:t xml:space="preserve">Click </w:t>
      </w:r>
      <w:r w:rsidRPr="00902E92">
        <w:rPr>
          <w:b/>
        </w:rPr>
        <w:t>OK</w:t>
      </w:r>
      <w:r>
        <w:t xml:space="preserve"> to add the assembly reference to your project. </w:t>
      </w:r>
    </w:p>
    <w:p w:rsidR="00902E92" w:rsidRDefault="00C97B9E" w:rsidP="00436764">
      <w:pPr>
        <w:pStyle w:val="ppNumberList"/>
      </w:pPr>
      <w:r>
        <w:t>I</w:t>
      </w:r>
      <w:r w:rsidR="00564AFA">
        <w:t>n</w:t>
      </w:r>
      <w:r w:rsidR="00AD53D3">
        <w:t xml:space="preserve"> the </w:t>
      </w:r>
      <w:proofErr w:type="spellStart"/>
      <w:r w:rsidR="00AD53D3" w:rsidRPr="00AD53D3">
        <w:rPr>
          <w:b/>
        </w:rPr>
        <w:t>Program.cs</w:t>
      </w:r>
      <w:proofErr w:type="spellEnd"/>
      <w:r w:rsidR="00AD53D3">
        <w:t xml:space="preserve"> file delete all of the existing content and replace it with the following code that declares the namespace, references the types it will use, and makes the class internal.</w:t>
      </w:r>
    </w:p>
    <w:p w:rsidR="00AD53D3" w:rsidRDefault="00AD53D3" w:rsidP="00AD53D3">
      <w:pPr>
        <w:pStyle w:val="ppCodeLanguageIndent"/>
      </w:pPr>
      <w:r>
        <w:t>C#</w:t>
      </w:r>
    </w:p>
    <w:p w:rsidR="00AD53D3" w:rsidRDefault="00AD53D3" w:rsidP="00AD53D3">
      <w:pPr>
        <w:pStyle w:val="ppCodeIndent"/>
      </w:pPr>
      <w:r>
        <w:t xml:space="preserve">namespace </w:t>
      </w:r>
      <w:proofErr w:type="spellStart"/>
      <w:r>
        <w:t>Acs.Setup</w:t>
      </w:r>
      <w:proofErr w:type="spellEnd"/>
    </w:p>
    <w:p w:rsidR="00AD53D3" w:rsidRDefault="00AD53D3" w:rsidP="00AD53D3">
      <w:pPr>
        <w:pStyle w:val="ppCodeIndent"/>
      </w:pPr>
      <w:r>
        <w:t>{</w:t>
      </w:r>
    </w:p>
    <w:p w:rsidR="00280FC4" w:rsidRDefault="00280FC4" w:rsidP="00280FC4">
      <w:pPr>
        <w:pStyle w:val="ppCodeIndent"/>
      </w:pPr>
      <w:r>
        <w:t xml:space="preserve"> </w:t>
      </w:r>
      <w:r w:rsidRPr="00280FC4">
        <w:t xml:space="preserve"> using System;</w:t>
      </w:r>
    </w:p>
    <w:p w:rsidR="00AD53D3" w:rsidRDefault="00280FC4" w:rsidP="00280FC4">
      <w:pPr>
        <w:pStyle w:val="ppCodeIndent"/>
      </w:pPr>
      <w:r>
        <w:t xml:space="preserve">  </w:t>
      </w:r>
      <w:r w:rsidR="00AD53D3">
        <w:t xml:space="preserve">using </w:t>
      </w:r>
      <w:proofErr w:type="spellStart"/>
      <w:r w:rsidR="00AD53D3">
        <w:t>System.Linq</w:t>
      </w:r>
      <w:proofErr w:type="spellEnd"/>
      <w:r w:rsidR="00AD53D3">
        <w:t>;</w:t>
      </w:r>
    </w:p>
    <w:p w:rsidR="00AD53D3" w:rsidRDefault="00AD53D3" w:rsidP="00AD53D3">
      <w:pPr>
        <w:pStyle w:val="ppCodeIndent"/>
      </w:pPr>
      <w:r>
        <w:t xml:space="preserve">  using </w:t>
      </w:r>
      <w:proofErr w:type="spellStart"/>
      <w:r>
        <w:t>ACS.ServiceManagementWrapper</w:t>
      </w:r>
      <w:proofErr w:type="spellEnd"/>
      <w:r>
        <w:t>;</w:t>
      </w:r>
    </w:p>
    <w:p w:rsidR="00AD53D3" w:rsidRDefault="00AD53D3" w:rsidP="00AD53D3">
      <w:pPr>
        <w:pStyle w:val="ppCodeIndent"/>
      </w:pPr>
      <w:r>
        <w:t xml:space="preserve">  using </w:t>
      </w:r>
      <w:proofErr w:type="spellStart"/>
      <w:r>
        <w:t>ACS.ServiceManagementWrapper.ACS.Management</w:t>
      </w:r>
      <w:proofErr w:type="spellEnd"/>
      <w:r>
        <w:t>;</w:t>
      </w:r>
    </w:p>
    <w:p w:rsidR="00AD53D3" w:rsidRDefault="00AD53D3" w:rsidP="00AD53D3">
      <w:pPr>
        <w:pStyle w:val="ppCodeIndent"/>
      </w:pPr>
      <w:r>
        <w:t xml:space="preserve">  using </w:t>
      </w:r>
      <w:proofErr w:type="spellStart"/>
      <w:r>
        <w:t>Microsoft.IdentityModel.Claims</w:t>
      </w:r>
      <w:proofErr w:type="spellEnd"/>
      <w:r>
        <w:t>;</w:t>
      </w:r>
    </w:p>
    <w:p w:rsidR="00AD53D3" w:rsidRDefault="00AD53D3" w:rsidP="00AD53D3">
      <w:pPr>
        <w:pStyle w:val="ppCodeIndent"/>
      </w:pPr>
    </w:p>
    <w:p w:rsidR="00AD53D3" w:rsidRDefault="00AD53D3" w:rsidP="00AD53D3">
      <w:pPr>
        <w:pStyle w:val="ppCodeIndent"/>
      </w:pPr>
      <w:r>
        <w:t xml:space="preserve">  internal class Program</w:t>
      </w:r>
    </w:p>
    <w:p w:rsidR="00AD53D3" w:rsidRDefault="00AD53D3" w:rsidP="00AD53D3">
      <w:pPr>
        <w:pStyle w:val="ppCodeIndent"/>
      </w:pPr>
      <w:r>
        <w:t xml:space="preserve">  {</w:t>
      </w:r>
    </w:p>
    <w:p w:rsidR="002B45D4" w:rsidRDefault="002B45D4" w:rsidP="00AD53D3">
      <w:pPr>
        <w:pStyle w:val="ppCodeIndent"/>
      </w:pPr>
    </w:p>
    <w:p w:rsidR="00AD53D3" w:rsidRDefault="00AD53D3" w:rsidP="00AD53D3">
      <w:pPr>
        <w:pStyle w:val="ppCodeIndent"/>
      </w:pPr>
      <w:r>
        <w:t xml:space="preserve">    static void Main()</w:t>
      </w:r>
    </w:p>
    <w:p w:rsidR="00AD53D3" w:rsidRDefault="00AD53D3" w:rsidP="00AD53D3">
      <w:pPr>
        <w:pStyle w:val="ppCodeIndent"/>
      </w:pPr>
      <w:r>
        <w:t xml:space="preserve">    {</w:t>
      </w:r>
    </w:p>
    <w:p w:rsidR="0087382B" w:rsidRDefault="0087382B" w:rsidP="00AD53D3">
      <w:pPr>
        <w:pStyle w:val="ppCodeIndent"/>
      </w:pPr>
    </w:p>
    <w:p w:rsidR="00AD53D3" w:rsidRDefault="00AD53D3" w:rsidP="00AD53D3">
      <w:pPr>
        <w:pStyle w:val="ppCodeIndent"/>
      </w:pPr>
      <w:r>
        <w:t xml:space="preserve">    }</w:t>
      </w:r>
    </w:p>
    <w:p w:rsidR="00AD53D3" w:rsidRDefault="00AD53D3" w:rsidP="00AD53D3">
      <w:pPr>
        <w:pStyle w:val="ppCodeIndent"/>
      </w:pPr>
      <w:r>
        <w:t xml:space="preserve">  }</w:t>
      </w:r>
    </w:p>
    <w:p w:rsidR="00902E92" w:rsidRDefault="00AD53D3" w:rsidP="00AD53D3">
      <w:pPr>
        <w:pStyle w:val="ppCodeIndent"/>
      </w:pPr>
      <w:r>
        <w:t>}</w:t>
      </w:r>
    </w:p>
    <w:p w:rsidR="00902E92" w:rsidRDefault="003470C6" w:rsidP="00436764">
      <w:pPr>
        <w:pStyle w:val="ppNumberList"/>
      </w:pPr>
      <w:r>
        <w:lastRenderedPageBreak/>
        <w:t>Add the following highlighted code to the class to declare the password</w:t>
      </w:r>
      <w:r w:rsidR="00A64516">
        <w:t xml:space="preserve"> (key)</w:t>
      </w:r>
      <w:r>
        <w:t>, namespace, and user name that the program will use to access the ACS Management API.</w:t>
      </w:r>
    </w:p>
    <w:p w:rsidR="002B45D4" w:rsidRDefault="002B45D4" w:rsidP="002B45D4">
      <w:pPr>
        <w:pStyle w:val="ppCodeLanguageIndent"/>
      </w:pPr>
      <w:r>
        <w:t>C#</w:t>
      </w:r>
    </w:p>
    <w:p w:rsidR="002B45D4" w:rsidRDefault="002B45D4" w:rsidP="002B45D4">
      <w:pPr>
        <w:pStyle w:val="ppCodeIndent"/>
      </w:pPr>
      <w:r>
        <w:t xml:space="preserve">  internal class Program</w:t>
      </w:r>
    </w:p>
    <w:p w:rsidR="002B45D4" w:rsidRDefault="002B45D4" w:rsidP="002B45D4">
      <w:pPr>
        <w:pStyle w:val="ppCodeIndent"/>
      </w:pPr>
      <w:r>
        <w:t xml:space="preserve">  {</w:t>
      </w:r>
    </w:p>
    <w:p w:rsidR="002B45D4" w:rsidRPr="002B45D4" w:rsidRDefault="002B45D4" w:rsidP="003A2BCD">
      <w:pPr>
        <w:pStyle w:val="ppCodeIndent"/>
        <w:rPr>
          <w:highlight w:val="yellow"/>
        </w:rPr>
      </w:pPr>
      <w:r w:rsidRPr="002B45D4">
        <w:t xml:space="preserve">    </w:t>
      </w:r>
      <w:r w:rsidRPr="002B45D4">
        <w:rPr>
          <w:highlight w:val="yellow"/>
        </w:rPr>
        <w:t xml:space="preserve">private </w:t>
      </w:r>
      <w:proofErr w:type="spellStart"/>
      <w:r w:rsidRPr="002B45D4">
        <w:rPr>
          <w:highlight w:val="yellow"/>
        </w:rPr>
        <w:t>const</w:t>
      </w:r>
      <w:proofErr w:type="spellEnd"/>
      <w:r w:rsidRPr="002B45D4">
        <w:rPr>
          <w:highlight w:val="yellow"/>
        </w:rPr>
        <w:t xml:space="preserve"> string </w:t>
      </w:r>
      <w:proofErr w:type="spellStart"/>
      <w:r w:rsidRPr="002B45D4">
        <w:rPr>
          <w:highlight w:val="yellow"/>
        </w:rPr>
        <w:t>MyAcsPassword</w:t>
      </w:r>
      <w:proofErr w:type="spellEnd"/>
      <w:r w:rsidRPr="002B45D4">
        <w:rPr>
          <w:highlight w:val="yellow"/>
        </w:rPr>
        <w:t xml:space="preserve"> = "</w:t>
      </w:r>
      <w:r w:rsidR="00BF1D10" w:rsidRPr="00EC3D04">
        <w:rPr>
          <w:b/>
          <w:i/>
          <w:highlight w:val="yellow"/>
        </w:rPr>
        <w:t>{your-</w:t>
      </w:r>
      <w:proofErr w:type="spellStart"/>
      <w:r w:rsidR="00BF1D10" w:rsidRPr="00EC3D04">
        <w:rPr>
          <w:b/>
          <w:i/>
          <w:highlight w:val="yellow"/>
        </w:rPr>
        <w:t>acs</w:t>
      </w:r>
      <w:proofErr w:type="spellEnd"/>
      <w:r w:rsidR="00BF1D10" w:rsidRPr="00EC3D04">
        <w:rPr>
          <w:b/>
          <w:i/>
          <w:highlight w:val="yellow"/>
        </w:rPr>
        <w:t>-password}</w:t>
      </w:r>
      <w:r w:rsidRPr="002B45D4">
        <w:rPr>
          <w:highlight w:val="yellow"/>
        </w:rPr>
        <w:t>";</w:t>
      </w:r>
    </w:p>
    <w:p w:rsidR="002B45D4" w:rsidRPr="002B45D4" w:rsidRDefault="002B45D4" w:rsidP="003A2BCD">
      <w:pPr>
        <w:pStyle w:val="ppCodeIndent"/>
        <w:rPr>
          <w:highlight w:val="yellow"/>
        </w:rPr>
      </w:pPr>
      <w:r w:rsidRPr="002B45D4">
        <w:t xml:space="preserve">    </w:t>
      </w:r>
      <w:r w:rsidRPr="002B45D4">
        <w:rPr>
          <w:highlight w:val="yellow"/>
        </w:rPr>
        <w:t xml:space="preserve">private </w:t>
      </w:r>
      <w:proofErr w:type="spellStart"/>
      <w:r w:rsidRPr="002B45D4">
        <w:rPr>
          <w:highlight w:val="yellow"/>
        </w:rPr>
        <w:t>const</w:t>
      </w:r>
      <w:proofErr w:type="spellEnd"/>
      <w:r w:rsidRPr="002B45D4">
        <w:rPr>
          <w:highlight w:val="yellow"/>
        </w:rPr>
        <w:t xml:space="preserve"> string </w:t>
      </w:r>
      <w:proofErr w:type="spellStart"/>
      <w:r w:rsidRPr="002B45D4">
        <w:rPr>
          <w:highlight w:val="yellow"/>
        </w:rPr>
        <w:t>MyAcsServiceNamespace</w:t>
      </w:r>
      <w:proofErr w:type="spellEnd"/>
      <w:r w:rsidRPr="002B45D4">
        <w:rPr>
          <w:highlight w:val="yellow"/>
        </w:rPr>
        <w:t xml:space="preserve"> = "</w:t>
      </w:r>
      <w:r w:rsidR="00BF1D10" w:rsidRPr="00EC3D04">
        <w:rPr>
          <w:b/>
          <w:i/>
          <w:highlight w:val="yellow"/>
        </w:rPr>
        <w:t>{your-</w:t>
      </w:r>
      <w:proofErr w:type="spellStart"/>
      <w:r w:rsidR="00BF1D10" w:rsidRPr="00EC3D04">
        <w:rPr>
          <w:b/>
          <w:i/>
          <w:highlight w:val="yellow"/>
        </w:rPr>
        <w:t>acs</w:t>
      </w:r>
      <w:proofErr w:type="spellEnd"/>
      <w:r w:rsidR="00BF1D10" w:rsidRPr="00EC3D04">
        <w:rPr>
          <w:b/>
          <w:i/>
          <w:highlight w:val="yellow"/>
        </w:rPr>
        <w:t>-namespace}</w:t>
      </w:r>
      <w:r w:rsidRPr="002B45D4">
        <w:rPr>
          <w:highlight w:val="yellow"/>
        </w:rPr>
        <w:t>";</w:t>
      </w:r>
    </w:p>
    <w:p w:rsidR="002B45D4" w:rsidRPr="002B45D4" w:rsidRDefault="002B45D4" w:rsidP="002B45D4">
      <w:pPr>
        <w:pStyle w:val="ppCodeIndent"/>
        <w:rPr>
          <w:b/>
          <w:highlight w:val="yellow"/>
        </w:rPr>
      </w:pPr>
      <w:r w:rsidRPr="002B45D4">
        <w:rPr>
          <w:b/>
        </w:rPr>
        <w:t xml:space="preserve">    </w:t>
      </w:r>
      <w:r w:rsidRPr="002B45D4">
        <w:rPr>
          <w:b/>
          <w:highlight w:val="yellow"/>
        </w:rPr>
        <w:t xml:space="preserve">private </w:t>
      </w:r>
      <w:proofErr w:type="spellStart"/>
      <w:r w:rsidRPr="002B45D4">
        <w:rPr>
          <w:b/>
          <w:highlight w:val="yellow"/>
        </w:rPr>
        <w:t>const</w:t>
      </w:r>
      <w:proofErr w:type="spellEnd"/>
      <w:r w:rsidRPr="002B45D4">
        <w:rPr>
          <w:b/>
          <w:highlight w:val="yellow"/>
        </w:rPr>
        <w:t xml:space="preserve"> string </w:t>
      </w:r>
      <w:proofErr w:type="spellStart"/>
      <w:r w:rsidRPr="002B45D4">
        <w:rPr>
          <w:b/>
          <w:highlight w:val="yellow"/>
        </w:rPr>
        <w:t>MyAcsUsername</w:t>
      </w:r>
      <w:proofErr w:type="spellEnd"/>
      <w:r w:rsidRPr="002B45D4">
        <w:rPr>
          <w:b/>
          <w:highlight w:val="yellow"/>
        </w:rPr>
        <w:t xml:space="preserve"> = "</w:t>
      </w:r>
      <w:proofErr w:type="spellStart"/>
      <w:r w:rsidRPr="002B45D4">
        <w:rPr>
          <w:b/>
          <w:highlight w:val="yellow"/>
        </w:rPr>
        <w:t>ManagementClient</w:t>
      </w:r>
      <w:proofErr w:type="spellEnd"/>
      <w:r w:rsidRPr="002B45D4">
        <w:rPr>
          <w:b/>
          <w:highlight w:val="yellow"/>
        </w:rPr>
        <w:t>";</w:t>
      </w:r>
    </w:p>
    <w:p w:rsidR="002B45D4" w:rsidRDefault="002B45D4" w:rsidP="002B45D4">
      <w:pPr>
        <w:pStyle w:val="ppCodeIndent"/>
      </w:pPr>
    </w:p>
    <w:p w:rsidR="002B45D4" w:rsidRDefault="002B45D4" w:rsidP="002B45D4">
      <w:pPr>
        <w:pStyle w:val="ppCodeIndent"/>
      </w:pPr>
      <w:r>
        <w:t xml:space="preserve">    static void Main()</w:t>
      </w:r>
    </w:p>
    <w:p w:rsidR="002B45D4" w:rsidRDefault="002B45D4" w:rsidP="002B45D4">
      <w:pPr>
        <w:pStyle w:val="ppCodeIndent"/>
      </w:pPr>
      <w:r>
        <w:t xml:space="preserve">    {</w:t>
      </w:r>
    </w:p>
    <w:p w:rsidR="000000D0" w:rsidRDefault="005F51D4" w:rsidP="005F51D4">
      <w:pPr>
        <w:pStyle w:val="ppNoteIndent"/>
        <w:pBdr>
          <w:left w:val="single" w:sz="12" w:space="3" w:color="999999"/>
        </w:pBdr>
      </w:pPr>
      <w:r>
        <w:t xml:space="preserve">This code uses the default management account in ACS named </w:t>
      </w:r>
      <w:proofErr w:type="spellStart"/>
      <w:r w:rsidRPr="005F51D4">
        <w:rPr>
          <w:b/>
        </w:rPr>
        <w:t>ManagementClient</w:t>
      </w:r>
      <w:proofErr w:type="spellEnd"/>
      <w:r>
        <w:t xml:space="preserve">. </w:t>
      </w:r>
      <w:r w:rsidR="000000D0">
        <w:t>For help locating the correct values to use for the password key and namespace, see the section "</w:t>
      </w:r>
      <w:r w:rsidR="000000D0" w:rsidRPr="00317274">
        <w:rPr>
          <w:i/>
        </w:rPr>
        <w:t>Locating Your ACS Password Key and Namespace</w:t>
      </w:r>
      <w:r w:rsidR="000000D0">
        <w:t>" at the start of this lab.</w:t>
      </w:r>
    </w:p>
    <w:p w:rsidR="00DD1132" w:rsidRDefault="003A333A" w:rsidP="00436764">
      <w:pPr>
        <w:pStyle w:val="ppNumberList"/>
      </w:pPr>
      <w:r>
        <w:t xml:space="preserve">Now you can create the code that will call the Management API. Add the following highlighted code to the </w:t>
      </w:r>
      <w:r w:rsidRPr="003A333A">
        <w:rPr>
          <w:b/>
        </w:rPr>
        <w:t>Main</w:t>
      </w:r>
      <w:r>
        <w:t xml:space="preserve"> method to create a new instance of the service management wrapper class, </w:t>
      </w:r>
      <w:r w:rsidR="00B965D2">
        <w:t xml:space="preserve">and </w:t>
      </w:r>
      <w:r>
        <w:t>add the OpenID identity provider</w:t>
      </w:r>
      <w:r w:rsidR="00E70FF3">
        <w:t xml:space="preserve"> to </w:t>
      </w:r>
      <w:r w:rsidR="00B965D2">
        <w:t>your</w:t>
      </w:r>
      <w:r w:rsidR="00E70FF3">
        <w:t xml:space="preserve"> namespace in ACS</w:t>
      </w:r>
      <w:r>
        <w:t>.</w:t>
      </w:r>
    </w:p>
    <w:p w:rsidR="00E70FF3" w:rsidRDefault="00E70FF3" w:rsidP="00E70FF3">
      <w:pPr>
        <w:pStyle w:val="ppCodeLanguageIndent"/>
      </w:pPr>
      <w:r>
        <w:t>C#</w:t>
      </w:r>
    </w:p>
    <w:p w:rsidR="00E70FF3" w:rsidRDefault="00E70FF3" w:rsidP="00E70FF3">
      <w:pPr>
        <w:pStyle w:val="ppCodeIndent"/>
      </w:pPr>
      <w:r>
        <w:t>static void Main()</w:t>
      </w:r>
    </w:p>
    <w:p w:rsidR="00E70FF3" w:rsidRDefault="00E70FF3" w:rsidP="00E70FF3">
      <w:pPr>
        <w:pStyle w:val="ppCodeIndent"/>
      </w:pPr>
      <w:r>
        <w:t>{</w:t>
      </w:r>
    </w:p>
    <w:p w:rsidR="00E70FF3" w:rsidRDefault="00E70FF3" w:rsidP="00E70FF3">
      <w:pPr>
        <w:pStyle w:val="ppCodeIndent"/>
      </w:pPr>
    </w:p>
    <w:p w:rsidR="00E70FF3" w:rsidRPr="00B90802" w:rsidRDefault="00E70FF3" w:rsidP="00E70FF3">
      <w:pPr>
        <w:pStyle w:val="ppCodeIndent"/>
        <w:rPr>
          <w:b/>
          <w:highlight w:val="yellow"/>
        </w:rPr>
      </w:pPr>
      <w:r w:rsidRPr="00B90802">
        <w:rPr>
          <w:b/>
        </w:rPr>
        <w:t xml:space="preserve">  </w:t>
      </w:r>
      <w:proofErr w:type="spellStart"/>
      <w:r w:rsidRPr="00B90802">
        <w:rPr>
          <w:b/>
          <w:highlight w:val="yellow"/>
        </w:rPr>
        <w:t>var</w:t>
      </w:r>
      <w:proofErr w:type="spellEnd"/>
      <w:r w:rsidRPr="00B90802">
        <w:rPr>
          <w:b/>
          <w:highlight w:val="yellow"/>
        </w:rPr>
        <w:t xml:space="preserve"> </w:t>
      </w:r>
      <w:proofErr w:type="spellStart"/>
      <w:r w:rsidRPr="00B90802">
        <w:rPr>
          <w:b/>
          <w:highlight w:val="yellow"/>
        </w:rPr>
        <w:t>acsWrapper</w:t>
      </w:r>
      <w:proofErr w:type="spellEnd"/>
      <w:r w:rsidRPr="00B90802">
        <w:rPr>
          <w:b/>
          <w:highlight w:val="yellow"/>
        </w:rPr>
        <w:t xml:space="preserve"> = new </w:t>
      </w:r>
      <w:proofErr w:type="spellStart"/>
      <w:r w:rsidRPr="00B90802">
        <w:rPr>
          <w:b/>
          <w:highlight w:val="yellow"/>
        </w:rPr>
        <w:t>ServiceManagementWrapper</w:t>
      </w:r>
      <w:proofErr w:type="spellEnd"/>
      <w:r w:rsidRPr="00B90802">
        <w:rPr>
          <w:b/>
          <w:highlight w:val="yellow"/>
        </w:rPr>
        <w:t>(</w:t>
      </w:r>
      <w:proofErr w:type="spellStart"/>
      <w:r w:rsidRPr="00B90802">
        <w:rPr>
          <w:b/>
          <w:highlight w:val="yellow"/>
        </w:rPr>
        <w:t>MyAcsServiceNamespace</w:t>
      </w:r>
      <w:proofErr w:type="spellEnd"/>
      <w:r w:rsidRPr="00B90802">
        <w:rPr>
          <w:b/>
          <w:highlight w:val="yellow"/>
        </w:rPr>
        <w:t xml:space="preserve">, </w:t>
      </w:r>
    </w:p>
    <w:p w:rsidR="00E70FF3" w:rsidRPr="00B90802" w:rsidRDefault="00E70FF3" w:rsidP="00E70FF3">
      <w:pPr>
        <w:pStyle w:val="ppCodeIndent"/>
        <w:rPr>
          <w:b/>
          <w:highlight w:val="yellow"/>
        </w:rPr>
      </w:pPr>
      <w:r w:rsidRPr="00B90802">
        <w:rPr>
          <w:b/>
        </w:rPr>
        <w:t xml:space="preserve">                              </w:t>
      </w:r>
      <w:proofErr w:type="spellStart"/>
      <w:r w:rsidRPr="00B90802">
        <w:rPr>
          <w:b/>
          <w:highlight w:val="yellow"/>
        </w:rPr>
        <w:t>MyAcsUsername</w:t>
      </w:r>
      <w:proofErr w:type="spellEnd"/>
      <w:r w:rsidRPr="00B90802">
        <w:rPr>
          <w:b/>
          <w:highlight w:val="yellow"/>
        </w:rPr>
        <w:t xml:space="preserve">, </w:t>
      </w:r>
      <w:proofErr w:type="spellStart"/>
      <w:r w:rsidRPr="00B90802">
        <w:rPr>
          <w:b/>
          <w:highlight w:val="yellow"/>
        </w:rPr>
        <w:t>MyAcsPassword</w:t>
      </w:r>
      <w:proofErr w:type="spellEnd"/>
      <w:r w:rsidRPr="00B90802">
        <w:rPr>
          <w:b/>
          <w:highlight w:val="yellow"/>
        </w:rPr>
        <w:t>);</w:t>
      </w:r>
    </w:p>
    <w:p w:rsidR="00E70FF3" w:rsidRPr="00B90802" w:rsidRDefault="00E70FF3" w:rsidP="00E70FF3">
      <w:pPr>
        <w:pStyle w:val="ppCodeIndent"/>
        <w:rPr>
          <w:b/>
          <w:highlight w:val="yellow"/>
        </w:rPr>
      </w:pPr>
    </w:p>
    <w:p w:rsidR="00E70FF3" w:rsidRPr="00B90802" w:rsidRDefault="00E70FF3" w:rsidP="00E70FF3">
      <w:pPr>
        <w:pStyle w:val="ppCodeIndent"/>
        <w:rPr>
          <w:b/>
          <w:highlight w:val="yellow"/>
        </w:rPr>
      </w:pPr>
      <w:r w:rsidRPr="00B90802">
        <w:rPr>
          <w:b/>
        </w:rPr>
        <w:t xml:space="preserve">  </w:t>
      </w:r>
      <w:proofErr w:type="spellStart"/>
      <w:r w:rsidRPr="00B90802">
        <w:rPr>
          <w:b/>
          <w:highlight w:val="yellow"/>
        </w:rPr>
        <w:t>Console.WriteLine</w:t>
      </w:r>
      <w:proofErr w:type="spellEnd"/>
      <w:r w:rsidRPr="00B90802">
        <w:rPr>
          <w:b/>
          <w:highlight w:val="yellow"/>
        </w:rPr>
        <w:t xml:space="preserve">("Setting up ACS namespace:" + </w:t>
      </w:r>
      <w:proofErr w:type="spellStart"/>
      <w:r w:rsidRPr="00B90802">
        <w:rPr>
          <w:b/>
          <w:highlight w:val="yellow"/>
        </w:rPr>
        <w:t>MyAcsServiceNamespace</w:t>
      </w:r>
      <w:proofErr w:type="spellEnd"/>
      <w:r w:rsidRPr="00B90802">
        <w:rPr>
          <w:b/>
          <w:highlight w:val="yellow"/>
        </w:rPr>
        <w:t>);</w:t>
      </w:r>
    </w:p>
    <w:p w:rsidR="00E70FF3" w:rsidRPr="00B90802" w:rsidRDefault="00E70FF3" w:rsidP="00E70FF3">
      <w:pPr>
        <w:pStyle w:val="ppCodeIndent"/>
        <w:rPr>
          <w:b/>
          <w:highlight w:val="yellow"/>
        </w:rPr>
      </w:pPr>
      <w:r w:rsidRPr="00B90802">
        <w:rPr>
          <w:b/>
        </w:rPr>
        <w:t xml:space="preserve">  </w:t>
      </w:r>
      <w:r w:rsidRPr="00B90802">
        <w:rPr>
          <w:b/>
          <w:highlight w:val="yellow"/>
        </w:rPr>
        <w:t>try</w:t>
      </w:r>
    </w:p>
    <w:p w:rsidR="00E70FF3" w:rsidRPr="00B90802" w:rsidRDefault="00E70FF3" w:rsidP="00E70FF3">
      <w:pPr>
        <w:pStyle w:val="ppCodeIndent"/>
        <w:rPr>
          <w:b/>
          <w:highlight w:val="yellow"/>
        </w:rPr>
      </w:pPr>
      <w:r w:rsidRPr="00B90802">
        <w:rPr>
          <w:b/>
        </w:rPr>
        <w:t xml:space="preserve">  </w:t>
      </w:r>
      <w:r w:rsidRPr="00B90802">
        <w:rPr>
          <w:b/>
          <w:highlight w:val="yellow"/>
        </w:rPr>
        <w:t>{</w:t>
      </w:r>
    </w:p>
    <w:p w:rsidR="00E70FF3" w:rsidRPr="00B90802" w:rsidRDefault="00E70FF3" w:rsidP="00E70FF3">
      <w:pPr>
        <w:pStyle w:val="ppCodeIndent"/>
      </w:pPr>
      <w:r w:rsidRPr="00B90802">
        <w:t xml:space="preserve">    // Add identity provider for OpenID</w:t>
      </w:r>
    </w:p>
    <w:p w:rsidR="00E70FF3" w:rsidRPr="00B90802" w:rsidRDefault="00E70FF3" w:rsidP="00E70FF3">
      <w:pPr>
        <w:pStyle w:val="ppCodeIndent"/>
        <w:rPr>
          <w:b/>
          <w:highlight w:val="yellow"/>
        </w:rPr>
      </w:pPr>
      <w:r w:rsidRPr="00B90802">
        <w:rPr>
          <w:b/>
        </w:rPr>
        <w:t xml:space="preserve">    </w:t>
      </w:r>
      <w:proofErr w:type="spellStart"/>
      <w:r w:rsidRPr="00B90802">
        <w:rPr>
          <w:b/>
          <w:highlight w:val="yellow"/>
        </w:rPr>
        <w:t>acsWrapper.AddIdentityProviderManually</w:t>
      </w:r>
      <w:proofErr w:type="spellEnd"/>
      <w:r w:rsidRPr="00B90802">
        <w:rPr>
          <w:b/>
          <w:highlight w:val="yellow"/>
        </w:rPr>
        <w:t>(</w:t>
      </w:r>
    </w:p>
    <w:p w:rsidR="00E70FF3" w:rsidRPr="00B90802" w:rsidRDefault="00E70FF3" w:rsidP="00E70FF3">
      <w:pPr>
        <w:pStyle w:val="ppCodeIndent"/>
        <w:rPr>
          <w:b/>
          <w:highlight w:val="yellow"/>
        </w:rPr>
      </w:pPr>
      <w:r w:rsidRPr="00B90802">
        <w:rPr>
          <w:b/>
        </w:rPr>
        <w:t xml:space="preserve">               </w:t>
      </w:r>
      <w:proofErr w:type="spellStart"/>
      <w:r w:rsidRPr="00B90802">
        <w:rPr>
          <w:b/>
          <w:highlight w:val="yellow"/>
        </w:rPr>
        <w:t>SocialIdentityProviders.MyOpenID.DisplayName</w:t>
      </w:r>
      <w:proofErr w:type="spellEnd"/>
      <w:r w:rsidRPr="00B90802">
        <w:rPr>
          <w:b/>
          <w:highlight w:val="yellow"/>
        </w:rPr>
        <w:t>,</w:t>
      </w:r>
    </w:p>
    <w:p w:rsidR="00E70FF3" w:rsidRPr="00B90802" w:rsidRDefault="00E70FF3" w:rsidP="00E70FF3">
      <w:pPr>
        <w:pStyle w:val="ppCodeIndent"/>
        <w:rPr>
          <w:b/>
          <w:highlight w:val="yellow"/>
        </w:rPr>
      </w:pPr>
      <w:r w:rsidRPr="00B90802">
        <w:rPr>
          <w:b/>
        </w:rPr>
        <w:t xml:space="preserve">               </w:t>
      </w:r>
      <w:r w:rsidRPr="00B90802">
        <w:rPr>
          <w:b/>
          <w:highlight w:val="yellow"/>
        </w:rPr>
        <w:t xml:space="preserve">"https://www.myopenid.com/server", </w:t>
      </w:r>
    </w:p>
    <w:p w:rsidR="00E70FF3" w:rsidRPr="00B90802" w:rsidRDefault="00E70FF3" w:rsidP="00E70FF3">
      <w:pPr>
        <w:pStyle w:val="ppCodeIndent"/>
        <w:rPr>
          <w:b/>
          <w:highlight w:val="yellow"/>
        </w:rPr>
      </w:pPr>
      <w:r w:rsidRPr="00B90802">
        <w:rPr>
          <w:b/>
        </w:rPr>
        <w:t xml:space="preserve">               </w:t>
      </w:r>
      <w:proofErr w:type="spellStart"/>
      <w:r w:rsidRPr="00B90802">
        <w:rPr>
          <w:b/>
          <w:highlight w:val="yellow"/>
        </w:rPr>
        <w:t>WebSSOProtocolType.OpenId</w:t>
      </w:r>
      <w:proofErr w:type="spellEnd"/>
      <w:r w:rsidRPr="00B90802">
        <w:rPr>
          <w:b/>
          <w:highlight w:val="yellow"/>
        </w:rPr>
        <w:t>);</w:t>
      </w:r>
    </w:p>
    <w:p w:rsidR="00E70FF3" w:rsidRPr="00B90802" w:rsidRDefault="00E70FF3" w:rsidP="00E70FF3">
      <w:pPr>
        <w:pStyle w:val="ppCodeIndent"/>
        <w:rPr>
          <w:b/>
        </w:rPr>
      </w:pPr>
    </w:p>
    <w:p w:rsidR="00E70FF3" w:rsidRPr="003970DC" w:rsidRDefault="00E70FF3" w:rsidP="00E70FF3">
      <w:pPr>
        <w:pStyle w:val="ppCodeIndent"/>
      </w:pPr>
      <w:r w:rsidRPr="003970DC">
        <w:t xml:space="preserve">    ... code to </w:t>
      </w:r>
      <w:r>
        <w:t>create relying party</w:t>
      </w:r>
      <w:r w:rsidRPr="003970DC">
        <w:t xml:space="preserve"> goes here</w:t>
      </w:r>
      <w:r>
        <w:t xml:space="preserve"> ...</w:t>
      </w:r>
    </w:p>
    <w:p w:rsidR="00E70FF3" w:rsidRDefault="00E70FF3" w:rsidP="00E70FF3">
      <w:pPr>
        <w:pStyle w:val="ppCodeIndent"/>
      </w:pPr>
    </w:p>
    <w:p w:rsidR="00E70FF3" w:rsidRPr="003970DC" w:rsidRDefault="00E70FF3" w:rsidP="00E70FF3">
      <w:pPr>
        <w:pStyle w:val="ppCodeIndent"/>
      </w:pPr>
      <w:r w:rsidRPr="003970DC">
        <w:t xml:space="preserve">    ... code to add rules goes here</w:t>
      </w:r>
      <w:r>
        <w:t xml:space="preserve"> ...</w:t>
      </w:r>
    </w:p>
    <w:p w:rsidR="00E70FF3" w:rsidRPr="003970DC" w:rsidRDefault="00E70FF3" w:rsidP="00E70FF3">
      <w:pPr>
        <w:pStyle w:val="ppCodeIndent"/>
        <w:rPr>
          <w:b/>
          <w:highlight w:val="yellow"/>
        </w:rPr>
      </w:pPr>
    </w:p>
    <w:p w:rsidR="00E70FF3" w:rsidRPr="00B90802" w:rsidRDefault="00E70FF3" w:rsidP="00E70FF3">
      <w:pPr>
        <w:pStyle w:val="ppCodeIndent"/>
        <w:rPr>
          <w:b/>
          <w:highlight w:val="yellow"/>
        </w:rPr>
      </w:pPr>
      <w:r w:rsidRPr="00B90802">
        <w:rPr>
          <w:b/>
        </w:rPr>
        <w:t xml:space="preserve">  </w:t>
      </w:r>
      <w:r w:rsidRPr="00B90802">
        <w:rPr>
          <w:b/>
          <w:highlight w:val="yellow"/>
        </w:rPr>
        <w:t>}</w:t>
      </w:r>
    </w:p>
    <w:p w:rsidR="00E70FF3" w:rsidRPr="00B90802" w:rsidRDefault="00E70FF3" w:rsidP="00E70FF3">
      <w:pPr>
        <w:pStyle w:val="ppCodeIndent"/>
        <w:rPr>
          <w:b/>
        </w:rPr>
      </w:pPr>
    </w:p>
    <w:p w:rsidR="00E70FF3" w:rsidRPr="00B90802" w:rsidRDefault="00E70FF3" w:rsidP="00E70FF3">
      <w:pPr>
        <w:pStyle w:val="ppCodeIndent"/>
        <w:rPr>
          <w:b/>
          <w:highlight w:val="yellow"/>
        </w:rPr>
      </w:pPr>
      <w:r w:rsidRPr="00B90802">
        <w:rPr>
          <w:b/>
        </w:rPr>
        <w:t xml:space="preserve">  </w:t>
      </w:r>
      <w:r w:rsidRPr="00B90802">
        <w:rPr>
          <w:b/>
          <w:highlight w:val="yellow"/>
        </w:rPr>
        <w:t>catch (Exception ex)</w:t>
      </w:r>
    </w:p>
    <w:p w:rsidR="00E70FF3" w:rsidRPr="00B90802" w:rsidRDefault="00E70FF3" w:rsidP="00E70FF3">
      <w:pPr>
        <w:pStyle w:val="ppCodeIndent"/>
        <w:rPr>
          <w:b/>
          <w:highlight w:val="yellow"/>
        </w:rPr>
      </w:pPr>
      <w:r w:rsidRPr="00B90802">
        <w:rPr>
          <w:b/>
        </w:rPr>
        <w:t xml:space="preserve">  </w:t>
      </w:r>
      <w:r w:rsidRPr="00B90802">
        <w:rPr>
          <w:b/>
          <w:highlight w:val="yellow"/>
        </w:rPr>
        <w:t>{</w:t>
      </w:r>
    </w:p>
    <w:p w:rsidR="00E70FF3" w:rsidRPr="00B90802" w:rsidRDefault="00E70FF3" w:rsidP="00E70FF3">
      <w:pPr>
        <w:pStyle w:val="ppCodeIndent"/>
        <w:rPr>
          <w:b/>
          <w:highlight w:val="yellow"/>
        </w:rPr>
      </w:pPr>
      <w:r w:rsidRPr="00B90802">
        <w:rPr>
          <w:b/>
        </w:rPr>
        <w:t xml:space="preserve">    </w:t>
      </w:r>
      <w:proofErr w:type="spellStart"/>
      <w:r w:rsidRPr="00B90802">
        <w:rPr>
          <w:b/>
          <w:highlight w:val="yellow"/>
        </w:rPr>
        <w:t>Console.WriteLine</w:t>
      </w:r>
      <w:proofErr w:type="spellEnd"/>
      <w:r w:rsidRPr="00B90802">
        <w:rPr>
          <w:b/>
          <w:highlight w:val="yellow"/>
        </w:rPr>
        <w:t>(</w:t>
      </w:r>
      <w:proofErr w:type="spellStart"/>
      <w:r w:rsidRPr="00B90802">
        <w:rPr>
          <w:b/>
          <w:highlight w:val="yellow"/>
        </w:rPr>
        <w:t>ex.Message</w:t>
      </w:r>
      <w:proofErr w:type="spellEnd"/>
      <w:r w:rsidRPr="00B90802">
        <w:rPr>
          <w:b/>
          <w:highlight w:val="yellow"/>
        </w:rPr>
        <w:t>);</w:t>
      </w:r>
    </w:p>
    <w:p w:rsidR="00E70FF3" w:rsidRPr="00B90802" w:rsidRDefault="00E70FF3" w:rsidP="00E70FF3">
      <w:pPr>
        <w:pStyle w:val="ppCodeIndent"/>
        <w:rPr>
          <w:b/>
          <w:highlight w:val="yellow"/>
        </w:rPr>
      </w:pPr>
      <w:r w:rsidRPr="00B90802">
        <w:rPr>
          <w:b/>
        </w:rPr>
        <w:t xml:space="preserve">  </w:t>
      </w:r>
      <w:r w:rsidRPr="00B90802">
        <w:rPr>
          <w:b/>
          <w:highlight w:val="yellow"/>
        </w:rPr>
        <w:t>}</w:t>
      </w:r>
    </w:p>
    <w:p w:rsidR="00E70FF3" w:rsidRPr="00B90802" w:rsidRDefault="00E70FF3" w:rsidP="00E70FF3">
      <w:pPr>
        <w:pStyle w:val="ppCodeIndent"/>
        <w:rPr>
          <w:b/>
        </w:rPr>
      </w:pPr>
    </w:p>
    <w:p w:rsidR="00E70FF3" w:rsidRPr="00B90802" w:rsidRDefault="00E70FF3" w:rsidP="00E70FF3">
      <w:pPr>
        <w:pStyle w:val="ppCodeIndent"/>
        <w:rPr>
          <w:b/>
          <w:highlight w:val="yellow"/>
        </w:rPr>
      </w:pPr>
      <w:r w:rsidRPr="00B90802">
        <w:rPr>
          <w:b/>
        </w:rPr>
        <w:t xml:space="preserve">  </w:t>
      </w:r>
      <w:proofErr w:type="spellStart"/>
      <w:proofErr w:type="gramStart"/>
      <w:r w:rsidRPr="00B90802">
        <w:rPr>
          <w:b/>
          <w:highlight w:val="yellow"/>
        </w:rPr>
        <w:t>Console.WriteLine</w:t>
      </w:r>
      <w:proofErr w:type="spellEnd"/>
      <w:r w:rsidRPr="00B90802">
        <w:rPr>
          <w:b/>
          <w:highlight w:val="yellow"/>
        </w:rPr>
        <w:t>(</w:t>
      </w:r>
      <w:proofErr w:type="gramEnd"/>
      <w:r w:rsidRPr="00B90802">
        <w:rPr>
          <w:b/>
          <w:highlight w:val="yellow"/>
        </w:rPr>
        <w:t>"Setup complete. Press any key to exit.");</w:t>
      </w:r>
    </w:p>
    <w:p w:rsidR="00E70FF3" w:rsidRPr="00B90802" w:rsidRDefault="00E70FF3" w:rsidP="00E70FF3">
      <w:pPr>
        <w:pStyle w:val="ppCodeIndent"/>
        <w:rPr>
          <w:b/>
          <w:highlight w:val="yellow"/>
        </w:rPr>
      </w:pPr>
      <w:r w:rsidRPr="00B90802">
        <w:rPr>
          <w:b/>
        </w:rPr>
        <w:lastRenderedPageBreak/>
        <w:t xml:space="preserve">  </w:t>
      </w:r>
      <w:proofErr w:type="spellStart"/>
      <w:r w:rsidRPr="00B90802">
        <w:rPr>
          <w:b/>
          <w:highlight w:val="yellow"/>
        </w:rPr>
        <w:t>Console.ReadKey</w:t>
      </w:r>
      <w:proofErr w:type="spellEnd"/>
      <w:r w:rsidRPr="00B90802">
        <w:rPr>
          <w:b/>
          <w:highlight w:val="yellow"/>
        </w:rPr>
        <w:t>();</w:t>
      </w:r>
    </w:p>
    <w:p w:rsidR="00E70FF3" w:rsidRDefault="00E70FF3" w:rsidP="00E70FF3">
      <w:pPr>
        <w:pStyle w:val="ppCodeIndent"/>
      </w:pPr>
      <w:r>
        <w:t>}</w:t>
      </w:r>
    </w:p>
    <w:p w:rsidR="00EC3D04" w:rsidRDefault="00EC3D04" w:rsidP="00EC3D04">
      <w:pPr>
        <w:pStyle w:val="ppNoteIndent"/>
      </w:pPr>
      <w:r>
        <w:t>If you are creating a program that you need to execute more than once, you should consider including code that removes any existing identity providers, relying parties, and rules that may conflict if you try to add them again. If you decide to perform this task again, you should manually remove the relevant identity providers, relying parties, and rules from your ACS namespace before re-running the setup program.</w:t>
      </w:r>
    </w:p>
    <w:p w:rsidR="00E70FF3" w:rsidRDefault="00B965D2" w:rsidP="00E70FF3">
      <w:pPr>
        <w:pStyle w:val="ppNumberList"/>
      </w:pPr>
      <w:r>
        <w:t xml:space="preserve">Next you must add the relying party for this exercise. Add the following highlighted code to specify the name for the relying party, define the realm and reply addresses, specify </w:t>
      </w:r>
      <w:r w:rsidR="00F77C2D">
        <w:t>the</w:t>
      </w:r>
      <w:r>
        <w:t xml:space="preserve"> identity provider</w:t>
      </w:r>
      <w:r w:rsidR="00F77C2D">
        <w:t>s</w:t>
      </w:r>
      <w:r>
        <w:t xml:space="preserve"> to use for this relying party, and then add the relying party to the namespace in ACS.</w:t>
      </w:r>
    </w:p>
    <w:p w:rsidR="00206626" w:rsidRDefault="00206626" w:rsidP="00206626">
      <w:pPr>
        <w:pStyle w:val="ppCodeLanguageIndent"/>
      </w:pPr>
      <w:r>
        <w:t>C#</w:t>
      </w:r>
    </w:p>
    <w:p w:rsidR="00B965D2" w:rsidRDefault="00B965D2" w:rsidP="00206626">
      <w:pPr>
        <w:pStyle w:val="ppCodeIndent"/>
      </w:pPr>
      <w:r>
        <w:t xml:space="preserve">          ... </w:t>
      </w:r>
    </w:p>
    <w:p w:rsidR="00206626" w:rsidRPr="00B965D2" w:rsidRDefault="00B965D2" w:rsidP="00206626">
      <w:pPr>
        <w:pStyle w:val="ppCodeIndent"/>
      </w:pPr>
      <w:r>
        <w:t xml:space="preserve"> </w:t>
      </w:r>
      <w:r w:rsidR="00206626" w:rsidRPr="00B965D2">
        <w:t xml:space="preserve">          </w:t>
      </w:r>
      <w:proofErr w:type="spellStart"/>
      <w:r w:rsidR="00206626" w:rsidRPr="00B965D2">
        <w:t>WebSSOProtocolType.OpenId</w:t>
      </w:r>
      <w:proofErr w:type="spellEnd"/>
      <w:r w:rsidR="00206626" w:rsidRPr="00B965D2">
        <w:t>);</w:t>
      </w:r>
    </w:p>
    <w:p w:rsidR="00206626" w:rsidRPr="00B90802" w:rsidRDefault="00206626" w:rsidP="00206626">
      <w:pPr>
        <w:pStyle w:val="ppCodeIndent"/>
        <w:rPr>
          <w:b/>
        </w:rPr>
      </w:pPr>
    </w:p>
    <w:p w:rsidR="00B90802" w:rsidRPr="00B90802" w:rsidRDefault="00B90802" w:rsidP="00206626">
      <w:pPr>
        <w:pStyle w:val="ppCodeIndent"/>
      </w:pPr>
      <w:r w:rsidRPr="00B90802">
        <w:t xml:space="preserve">    // Specify the relying party name</w:t>
      </w:r>
    </w:p>
    <w:p w:rsidR="003970DC" w:rsidRPr="003970DC" w:rsidRDefault="003970DC" w:rsidP="003970DC">
      <w:pPr>
        <w:pStyle w:val="ppCodeIndent"/>
        <w:rPr>
          <w:b/>
          <w:highlight w:val="yellow"/>
        </w:rPr>
      </w:pPr>
      <w:r w:rsidRPr="003970DC">
        <w:rPr>
          <w:b/>
        </w:rPr>
        <w:t xml:space="preserve">    </w:t>
      </w:r>
      <w:proofErr w:type="spellStart"/>
      <w:r w:rsidRPr="003970DC">
        <w:rPr>
          <w:b/>
          <w:highlight w:val="yellow"/>
        </w:rPr>
        <w:t>var</w:t>
      </w:r>
      <w:proofErr w:type="spellEnd"/>
      <w:r w:rsidRPr="003970DC">
        <w:rPr>
          <w:b/>
          <w:highlight w:val="yellow"/>
        </w:rPr>
        <w:t xml:space="preserve"> </w:t>
      </w:r>
      <w:proofErr w:type="spellStart"/>
      <w:r w:rsidRPr="003970DC">
        <w:rPr>
          <w:b/>
          <w:highlight w:val="yellow"/>
        </w:rPr>
        <w:t>relyingPartyName</w:t>
      </w:r>
      <w:proofErr w:type="spellEnd"/>
      <w:r w:rsidRPr="003970DC">
        <w:rPr>
          <w:b/>
          <w:highlight w:val="yellow"/>
        </w:rPr>
        <w:t xml:space="preserve"> = "Adatum.FederationProvider.Lab03.Ex03";</w:t>
      </w:r>
    </w:p>
    <w:p w:rsidR="003970DC" w:rsidRDefault="003970DC" w:rsidP="003970DC">
      <w:pPr>
        <w:pStyle w:val="ppCodeIndent"/>
        <w:rPr>
          <w:b/>
        </w:rPr>
      </w:pPr>
    </w:p>
    <w:p w:rsidR="003970DC" w:rsidRPr="003970DC" w:rsidRDefault="003970DC" w:rsidP="003970DC">
      <w:pPr>
        <w:pStyle w:val="ppCodeIndent"/>
      </w:pPr>
      <w:r w:rsidRPr="003970DC">
        <w:t xml:space="preserve">    // Create the relying party in ACS</w:t>
      </w:r>
    </w:p>
    <w:p w:rsidR="003970DC" w:rsidRPr="003970DC" w:rsidRDefault="003970DC" w:rsidP="003970DC">
      <w:pPr>
        <w:pStyle w:val="ppCodeIndent"/>
        <w:rPr>
          <w:b/>
          <w:highlight w:val="yellow"/>
        </w:rPr>
      </w:pPr>
      <w:r w:rsidRPr="003970DC">
        <w:rPr>
          <w:b/>
        </w:rPr>
        <w:t xml:space="preserve">    </w:t>
      </w:r>
      <w:proofErr w:type="spellStart"/>
      <w:r w:rsidRPr="003970DC">
        <w:rPr>
          <w:b/>
          <w:highlight w:val="yellow"/>
        </w:rPr>
        <w:t>Console.Write</w:t>
      </w:r>
      <w:proofErr w:type="spellEnd"/>
      <w:r w:rsidRPr="003970DC">
        <w:rPr>
          <w:b/>
          <w:highlight w:val="yellow"/>
        </w:rPr>
        <w:t>(</w:t>
      </w:r>
      <w:proofErr w:type="spellStart"/>
      <w:r w:rsidRPr="003970DC">
        <w:rPr>
          <w:b/>
          <w:highlight w:val="yellow"/>
        </w:rPr>
        <w:t>string.Format</w:t>
      </w:r>
      <w:proofErr w:type="spellEnd"/>
      <w:r w:rsidRPr="003970DC">
        <w:rPr>
          <w:b/>
          <w:highlight w:val="yellow"/>
        </w:rPr>
        <w:t xml:space="preserve">("Creating {0} relying party....", </w:t>
      </w:r>
      <w:proofErr w:type="spellStart"/>
      <w:r w:rsidRPr="003970DC">
        <w:rPr>
          <w:b/>
          <w:highlight w:val="yellow"/>
        </w:rPr>
        <w:t>relyingPartyName</w:t>
      </w:r>
      <w:proofErr w:type="spellEnd"/>
      <w:r w:rsidRPr="003970DC">
        <w:rPr>
          <w:b/>
          <w:highlight w:val="yellow"/>
        </w:rPr>
        <w:t>));</w:t>
      </w:r>
    </w:p>
    <w:p w:rsidR="003970DC" w:rsidRPr="003970DC" w:rsidRDefault="003970DC" w:rsidP="003970DC">
      <w:pPr>
        <w:pStyle w:val="ppCodeIndent"/>
        <w:rPr>
          <w:b/>
          <w:highlight w:val="yellow"/>
        </w:rPr>
      </w:pPr>
      <w:r w:rsidRPr="003970DC">
        <w:rPr>
          <w:b/>
        </w:rPr>
        <w:t xml:space="preserve">    </w:t>
      </w:r>
      <w:proofErr w:type="spellStart"/>
      <w:r w:rsidRPr="003970DC">
        <w:rPr>
          <w:b/>
          <w:highlight w:val="yellow"/>
        </w:rPr>
        <w:t>var</w:t>
      </w:r>
      <w:proofErr w:type="spellEnd"/>
      <w:r w:rsidRPr="003970DC">
        <w:rPr>
          <w:b/>
          <w:highlight w:val="yellow"/>
        </w:rPr>
        <w:t xml:space="preserve"> </w:t>
      </w:r>
      <w:proofErr w:type="spellStart"/>
      <w:r w:rsidRPr="003970DC">
        <w:rPr>
          <w:b/>
          <w:highlight w:val="yellow"/>
        </w:rPr>
        <w:t>realmAddress</w:t>
      </w:r>
      <w:proofErr w:type="spellEnd"/>
      <w:r w:rsidRPr="003970DC">
        <w:rPr>
          <w:b/>
          <w:highlight w:val="yellow"/>
        </w:rPr>
        <w:t xml:space="preserve"> </w:t>
      </w:r>
    </w:p>
    <w:p w:rsidR="003970DC" w:rsidRPr="003970DC" w:rsidRDefault="003970DC" w:rsidP="003970DC">
      <w:pPr>
        <w:pStyle w:val="ppCodeIndent"/>
        <w:rPr>
          <w:b/>
          <w:highlight w:val="yellow"/>
        </w:rPr>
      </w:pPr>
      <w:r>
        <w:rPr>
          <w:b/>
        </w:rPr>
        <w:t xml:space="preserve">        </w:t>
      </w:r>
      <w:r w:rsidRPr="003970DC">
        <w:rPr>
          <w:b/>
          <w:highlight w:val="yellow"/>
        </w:rPr>
        <w:t>= "https://localhost/Adatum.FederationProvider.Lab03.Ex03</w:t>
      </w:r>
      <w:r w:rsidR="00B743B6">
        <w:rPr>
          <w:b/>
          <w:highlight w:val="yellow"/>
        </w:rPr>
        <w:t>/</w:t>
      </w:r>
      <w:r w:rsidRPr="003970DC">
        <w:rPr>
          <w:b/>
          <w:highlight w:val="yellow"/>
        </w:rPr>
        <w:t>";</w:t>
      </w:r>
    </w:p>
    <w:p w:rsidR="003970DC" w:rsidRPr="003970DC" w:rsidRDefault="003970DC" w:rsidP="003970DC">
      <w:pPr>
        <w:pStyle w:val="ppCodeIndent"/>
        <w:rPr>
          <w:b/>
          <w:highlight w:val="yellow"/>
        </w:rPr>
      </w:pPr>
      <w:r w:rsidRPr="003970DC">
        <w:rPr>
          <w:b/>
        </w:rPr>
        <w:t xml:space="preserve">    </w:t>
      </w:r>
      <w:proofErr w:type="spellStart"/>
      <w:r w:rsidRPr="003970DC">
        <w:rPr>
          <w:b/>
          <w:highlight w:val="yellow"/>
        </w:rPr>
        <w:t>var</w:t>
      </w:r>
      <w:proofErr w:type="spellEnd"/>
      <w:r w:rsidRPr="003970DC">
        <w:rPr>
          <w:b/>
          <w:highlight w:val="yellow"/>
        </w:rPr>
        <w:t xml:space="preserve"> </w:t>
      </w:r>
      <w:proofErr w:type="spellStart"/>
      <w:r w:rsidRPr="003970DC">
        <w:rPr>
          <w:b/>
          <w:highlight w:val="yellow"/>
        </w:rPr>
        <w:t>replyAddress</w:t>
      </w:r>
      <w:proofErr w:type="spellEnd"/>
      <w:r w:rsidRPr="003970DC">
        <w:rPr>
          <w:b/>
          <w:highlight w:val="yellow"/>
        </w:rPr>
        <w:t xml:space="preserve"> </w:t>
      </w:r>
    </w:p>
    <w:p w:rsidR="003970DC" w:rsidRPr="003970DC" w:rsidRDefault="003970DC" w:rsidP="003970DC">
      <w:pPr>
        <w:pStyle w:val="ppCodeIndent"/>
        <w:rPr>
          <w:b/>
          <w:highlight w:val="yellow"/>
        </w:rPr>
      </w:pPr>
      <w:r>
        <w:rPr>
          <w:b/>
        </w:rPr>
        <w:t xml:space="preserve">        </w:t>
      </w:r>
      <w:r w:rsidRPr="003970DC">
        <w:rPr>
          <w:b/>
          <w:highlight w:val="yellow"/>
        </w:rPr>
        <w:t>= "https://localhost/Adatum.FederationProvider.Lab03.Ex03/Federation.aspx";</w:t>
      </w:r>
    </w:p>
    <w:p w:rsidR="003970DC" w:rsidRPr="003970DC" w:rsidRDefault="003970DC" w:rsidP="003970DC">
      <w:pPr>
        <w:pStyle w:val="ppCodeIndent"/>
        <w:rPr>
          <w:b/>
          <w:highlight w:val="yellow"/>
        </w:rPr>
      </w:pPr>
      <w:r>
        <w:rPr>
          <w:b/>
        </w:rPr>
        <w:t xml:space="preserve"> </w:t>
      </w:r>
      <w:r w:rsidRPr="003970DC">
        <w:rPr>
          <w:b/>
        </w:rPr>
        <w:t xml:space="preserve">   </w:t>
      </w:r>
      <w:proofErr w:type="spellStart"/>
      <w:r w:rsidRPr="003970DC">
        <w:rPr>
          <w:b/>
          <w:highlight w:val="yellow"/>
        </w:rPr>
        <w:t>var</w:t>
      </w:r>
      <w:proofErr w:type="spellEnd"/>
      <w:r w:rsidRPr="003970DC">
        <w:rPr>
          <w:b/>
          <w:highlight w:val="yellow"/>
        </w:rPr>
        <w:t xml:space="preserve"> </w:t>
      </w:r>
      <w:proofErr w:type="spellStart"/>
      <w:r w:rsidRPr="003970DC">
        <w:rPr>
          <w:b/>
          <w:highlight w:val="yellow"/>
        </w:rPr>
        <w:t>ruleGroup</w:t>
      </w:r>
      <w:proofErr w:type="spellEnd"/>
      <w:r w:rsidRPr="003970DC">
        <w:rPr>
          <w:b/>
          <w:highlight w:val="yellow"/>
        </w:rPr>
        <w:t xml:space="preserve"> = </w:t>
      </w:r>
      <w:proofErr w:type="spellStart"/>
      <w:r w:rsidRPr="003970DC">
        <w:rPr>
          <w:b/>
          <w:highlight w:val="yellow"/>
        </w:rPr>
        <w:t>string.Format</w:t>
      </w:r>
      <w:proofErr w:type="spellEnd"/>
      <w:r w:rsidRPr="003970DC">
        <w:rPr>
          <w:b/>
          <w:highlight w:val="yellow"/>
        </w:rPr>
        <w:t xml:space="preserve">("Default Rule Group for {0}", </w:t>
      </w:r>
      <w:proofErr w:type="spellStart"/>
      <w:r w:rsidRPr="003970DC">
        <w:rPr>
          <w:b/>
          <w:highlight w:val="yellow"/>
        </w:rPr>
        <w:t>relyingPartyName</w:t>
      </w:r>
      <w:proofErr w:type="spellEnd"/>
      <w:r w:rsidRPr="003970DC">
        <w:rPr>
          <w:b/>
          <w:highlight w:val="yellow"/>
        </w:rPr>
        <w:t>);</w:t>
      </w:r>
    </w:p>
    <w:p w:rsidR="003970DC" w:rsidRPr="003970DC" w:rsidRDefault="003970DC" w:rsidP="003970DC">
      <w:pPr>
        <w:pStyle w:val="ppCodeIndent"/>
        <w:rPr>
          <w:b/>
          <w:highlight w:val="yellow"/>
        </w:rPr>
      </w:pPr>
      <w:r w:rsidRPr="003970DC">
        <w:rPr>
          <w:b/>
        </w:rPr>
        <w:t xml:space="preserve">    </w:t>
      </w:r>
      <w:proofErr w:type="spellStart"/>
      <w:r w:rsidRPr="003970DC">
        <w:rPr>
          <w:b/>
          <w:highlight w:val="yellow"/>
        </w:rPr>
        <w:t>var</w:t>
      </w:r>
      <w:proofErr w:type="spellEnd"/>
      <w:r w:rsidRPr="003970DC">
        <w:rPr>
          <w:b/>
          <w:highlight w:val="yellow"/>
        </w:rPr>
        <w:t xml:space="preserve"> </w:t>
      </w:r>
      <w:proofErr w:type="spellStart"/>
      <w:r w:rsidRPr="003970DC">
        <w:rPr>
          <w:b/>
          <w:highlight w:val="yellow"/>
        </w:rPr>
        <w:t>ips</w:t>
      </w:r>
      <w:proofErr w:type="spellEnd"/>
      <w:r w:rsidRPr="003970DC">
        <w:rPr>
          <w:b/>
          <w:highlight w:val="yellow"/>
        </w:rPr>
        <w:t xml:space="preserve"> = new[] { </w:t>
      </w:r>
      <w:proofErr w:type="spellStart"/>
      <w:r w:rsidRPr="003970DC">
        <w:rPr>
          <w:b/>
          <w:highlight w:val="yellow"/>
        </w:rPr>
        <w:t>SocialIdentityProviders.MyOpenID.DisplayName</w:t>
      </w:r>
      <w:proofErr w:type="spellEnd"/>
      <w:r w:rsidRPr="003970DC">
        <w:rPr>
          <w:b/>
          <w:highlight w:val="yellow"/>
        </w:rPr>
        <w:t xml:space="preserve"> };</w:t>
      </w:r>
    </w:p>
    <w:p w:rsidR="003970DC" w:rsidRPr="003970DC" w:rsidRDefault="003970DC" w:rsidP="003970DC">
      <w:pPr>
        <w:pStyle w:val="ppCodeIndent"/>
        <w:rPr>
          <w:b/>
          <w:highlight w:val="yellow"/>
        </w:rPr>
      </w:pPr>
      <w:r w:rsidRPr="003970DC">
        <w:rPr>
          <w:b/>
        </w:rPr>
        <w:t xml:space="preserve">    </w:t>
      </w:r>
      <w:proofErr w:type="spellStart"/>
      <w:r w:rsidRPr="003970DC">
        <w:rPr>
          <w:b/>
          <w:highlight w:val="yellow"/>
        </w:rPr>
        <w:t>acsWrapper.AddRelyingParty</w:t>
      </w:r>
      <w:proofErr w:type="spellEnd"/>
      <w:r w:rsidRPr="003970DC">
        <w:rPr>
          <w:b/>
          <w:highlight w:val="yellow"/>
        </w:rPr>
        <w:t>(</w:t>
      </w:r>
      <w:proofErr w:type="spellStart"/>
      <w:r w:rsidRPr="003970DC">
        <w:rPr>
          <w:b/>
          <w:highlight w:val="yellow"/>
        </w:rPr>
        <w:t>relyingPartyName</w:t>
      </w:r>
      <w:proofErr w:type="spellEnd"/>
      <w:r w:rsidRPr="003970DC">
        <w:rPr>
          <w:b/>
          <w:highlight w:val="yellow"/>
        </w:rPr>
        <w:t xml:space="preserve">, </w:t>
      </w:r>
      <w:proofErr w:type="spellStart"/>
      <w:r w:rsidRPr="003970DC">
        <w:rPr>
          <w:b/>
          <w:highlight w:val="yellow"/>
        </w:rPr>
        <w:t>realmAddress</w:t>
      </w:r>
      <w:proofErr w:type="spellEnd"/>
      <w:r w:rsidRPr="003970DC">
        <w:rPr>
          <w:b/>
          <w:highlight w:val="yellow"/>
        </w:rPr>
        <w:t xml:space="preserve">, </w:t>
      </w:r>
      <w:proofErr w:type="spellStart"/>
      <w:r w:rsidRPr="003970DC">
        <w:rPr>
          <w:b/>
          <w:highlight w:val="yellow"/>
        </w:rPr>
        <w:t>replyAddress</w:t>
      </w:r>
      <w:proofErr w:type="spellEnd"/>
      <w:r w:rsidRPr="003970DC">
        <w:rPr>
          <w:b/>
          <w:highlight w:val="yellow"/>
        </w:rPr>
        <w:t xml:space="preserve">, </w:t>
      </w:r>
    </w:p>
    <w:p w:rsidR="003970DC" w:rsidRPr="003970DC" w:rsidRDefault="003970DC" w:rsidP="003970DC">
      <w:pPr>
        <w:pStyle w:val="ppCodeIndent"/>
        <w:rPr>
          <w:b/>
          <w:highlight w:val="yellow"/>
        </w:rPr>
      </w:pPr>
      <w:r>
        <w:rPr>
          <w:b/>
        </w:rPr>
        <w:t xml:space="preserve">                               </w:t>
      </w:r>
      <w:r w:rsidRPr="003970DC">
        <w:rPr>
          <w:b/>
          <w:highlight w:val="yellow"/>
        </w:rPr>
        <w:t xml:space="preserve">null, null, null, </w:t>
      </w:r>
      <w:proofErr w:type="spellStart"/>
      <w:r w:rsidRPr="003970DC">
        <w:rPr>
          <w:b/>
          <w:highlight w:val="yellow"/>
        </w:rPr>
        <w:t>ruleGroup</w:t>
      </w:r>
      <w:proofErr w:type="spellEnd"/>
      <w:r w:rsidRPr="003970DC">
        <w:rPr>
          <w:b/>
          <w:highlight w:val="yellow"/>
        </w:rPr>
        <w:t xml:space="preserve">, </w:t>
      </w:r>
      <w:proofErr w:type="spellStart"/>
      <w:r w:rsidRPr="003970DC">
        <w:rPr>
          <w:b/>
          <w:highlight w:val="yellow"/>
        </w:rPr>
        <w:t>ips</w:t>
      </w:r>
      <w:proofErr w:type="spellEnd"/>
      <w:r w:rsidRPr="003970DC">
        <w:rPr>
          <w:b/>
          <w:highlight w:val="yellow"/>
        </w:rPr>
        <w:t>);</w:t>
      </w:r>
    </w:p>
    <w:p w:rsidR="003970DC" w:rsidRPr="003970DC" w:rsidRDefault="003970DC" w:rsidP="003970DC">
      <w:pPr>
        <w:pStyle w:val="ppCodeIndent"/>
        <w:rPr>
          <w:b/>
        </w:rPr>
      </w:pPr>
    </w:p>
    <w:p w:rsidR="00B90802" w:rsidRPr="003970DC" w:rsidRDefault="003970DC" w:rsidP="003970DC">
      <w:pPr>
        <w:pStyle w:val="ppCodeIndent"/>
        <w:rPr>
          <w:b/>
          <w:highlight w:val="yellow"/>
        </w:rPr>
      </w:pPr>
      <w:r w:rsidRPr="003970DC">
        <w:rPr>
          <w:b/>
        </w:rPr>
        <w:t xml:space="preserve">    </w:t>
      </w:r>
      <w:proofErr w:type="spellStart"/>
      <w:proofErr w:type="gramStart"/>
      <w:r w:rsidRPr="003970DC">
        <w:rPr>
          <w:b/>
          <w:highlight w:val="yellow"/>
        </w:rPr>
        <w:t>Console.WriteLine</w:t>
      </w:r>
      <w:proofErr w:type="spellEnd"/>
      <w:r w:rsidRPr="003970DC">
        <w:rPr>
          <w:b/>
          <w:highlight w:val="yellow"/>
        </w:rPr>
        <w:t>(</w:t>
      </w:r>
      <w:proofErr w:type="gramEnd"/>
      <w:r w:rsidRPr="003970DC">
        <w:rPr>
          <w:b/>
          <w:highlight w:val="yellow"/>
        </w:rPr>
        <w:t>"done.");</w:t>
      </w:r>
    </w:p>
    <w:p w:rsidR="003970DC" w:rsidRDefault="003970DC" w:rsidP="003970DC">
      <w:pPr>
        <w:pStyle w:val="ppCodeIndent"/>
      </w:pPr>
    </w:p>
    <w:p w:rsidR="003970DC" w:rsidRPr="003970DC" w:rsidRDefault="003970DC" w:rsidP="00206626">
      <w:pPr>
        <w:pStyle w:val="ppCodeIndent"/>
      </w:pPr>
      <w:r w:rsidRPr="003970DC">
        <w:t xml:space="preserve">    ... code to add rules goes here</w:t>
      </w:r>
      <w:r>
        <w:t xml:space="preserve"> ...</w:t>
      </w:r>
    </w:p>
    <w:p w:rsidR="00206626" w:rsidRDefault="003A333A" w:rsidP="00436764">
      <w:pPr>
        <w:pStyle w:val="ppNumberList"/>
      </w:pPr>
      <w:r>
        <w:t xml:space="preserve">Now add the following highlighted code to the </w:t>
      </w:r>
      <w:r w:rsidRPr="003A333A">
        <w:rPr>
          <w:b/>
        </w:rPr>
        <w:t>Main</w:t>
      </w:r>
      <w:r>
        <w:t xml:space="preserve"> method to remove any existing rules for this relying party and add two rules that pass through the display name claim returned by OpenID as the </w:t>
      </w:r>
      <w:proofErr w:type="spellStart"/>
      <w:r w:rsidRPr="003A333A">
        <w:rPr>
          <w:b/>
        </w:rPr>
        <w:t>nameidentifier</w:t>
      </w:r>
      <w:proofErr w:type="spellEnd"/>
      <w:r>
        <w:t xml:space="preserve"> and </w:t>
      </w:r>
      <w:r w:rsidRPr="003A333A">
        <w:rPr>
          <w:b/>
        </w:rPr>
        <w:t>name</w:t>
      </w:r>
      <w:r>
        <w:t xml:space="preserve"> claims (which, you'll recall, are required by the a-Order application).</w:t>
      </w:r>
    </w:p>
    <w:p w:rsidR="00206626" w:rsidRDefault="00206626" w:rsidP="00206626">
      <w:pPr>
        <w:pStyle w:val="ppCodeLanguageIndent"/>
      </w:pPr>
      <w:r>
        <w:t>C#</w:t>
      </w:r>
    </w:p>
    <w:p w:rsidR="003970DC" w:rsidRDefault="003970DC" w:rsidP="003970DC">
      <w:pPr>
        <w:pStyle w:val="ppCodeIndent"/>
      </w:pPr>
      <w:r w:rsidRPr="003970DC">
        <w:t xml:space="preserve">    </w:t>
      </w:r>
      <w:r>
        <w:t>...</w:t>
      </w:r>
    </w:p>
    <w:p w:rsidR="003970DC" w:rsidRPr="003970DC" w:rsidRDefault="003970DC" w:rsidP="003970DC">
      <w:pPr>
        <w:pStyle w:val="ppCodeIndent"/>
      </w:pPr>
      <w:r>
        <w:t xml:space="preserve">    </w:t>
      </w:r>
      <w:proofErr w:type="spellStart"/>
      <w:proofErr w:type="gramStart"/>
      <w:r w:rsidRPr="003970DC">
        <w:t>Console.WriteLine</w:t>
      </w:r>
      <w:proofErr w:type="spellEnd"/>
      <w:r w:rsidRPr="003970DC">
        <w:t>(</w:t>
      </w:r>
      <w:proofErr w:type="gramEnd"/>
      <w:r w:rsidRPr="003970DC">
        <w:t>"done.");</w:t>
      </w:r>
    </w:p>
    <w:p w:rsidR="00206626" w:rsidRDefault="00206626" w:rsidP="00206626">
      <w:pPr>
        <w:pStyle w:val="ppCodeIndent"/>
      </w:pPr>
    </w:p>
    <w:p w:rsidR="009A7F6D" w:rsidRPr="009A7F6D" w:rsidRDefault="00206626" w:rsidP="00206626">
      <w:pPr>
        <w:pStyle w:val="ppCodeIndent"/>
      </w:pPr>
      <w:r w:rsidRPr="009A7F6D">
        <w:t xml:space="preserve">    </w:t>
      </w:r>
      <w:r w:rsidR="009A7F6D" w:rsidRPr="009A7F6D">
        <w:t>// Remove any existing rules from rule group for this relying party</w:t>
      </w:r>
    </w:p>
    <w:p w:rsidR="00206626" w:rsidRPr="009A7F6D" w:rsidRDefault="009A7F6D" w:rsidP="00206626">
      <w:pPr>
        <w:pStyle w:val="ppCodeIndent"/>
        <w:rPr>
          <w:b/>
          <w:highlight w:val="yellow"/>
        </w:rPr>
      </w:pPr>
      <w:r>
        <w:rPr>
          <w:b/>
        </w:rPr>
        <w:t xml:space="preserve">    </w:t>
      </w:r>
      <w:proofErr w:type="spellStart"/>
      <w:r w:rsidR="00206626" w:rsidRPr="009A7F6D">
        <w:rPr>
          <w:b/>
          <w:highlight w:val="yellow"/>
        </w:rPr>
        <w:t>var</w:t>
      </w:r>
      <w:proofErr w:type="spellEnd"/>
      <w:r w:rsidR="00206626" w:rsidRPr="009A7F6D">
        <w:rPr>
          <w:b/>
          <w:highlight w:val="yellow"/>
        </w:rPr>
        <w:t xml:space="preserve"> </w:t>
      </w:r>
      <w:proofErr w:type="spellStart"/>
      <w:r w:rsidR="00206626" w:rsidRPr="009A7F6D">
        <w:rPr>
          <w:b/>
          <w:highlight w:val="yellow"/>
        </w:rPr>
        <w:t>relyingParty</w:t>
      </w:r>
      <w:proofErr w:type="spellEnd"/>
      <w:r w:rsidR="00206626" w:rsidRPr="009A7F6D">
        <w:rPr>
          <w:b/>
          <w:highlight w:val="yellow"/>
        </w:rPr>
        <w:t xml:space="preserve"> = </w:t>
      </w:r>
      <w:proofErr w:type="spellStart"/>
      <w:r w:rsidR="00206626" w:rsidRPr="009A7F6D">
        <w:rPr>
          <w:b/>
          <w:highlight w:val="yellow"/>
        </w:rPr>
        <w:t>acsWrapper.RetrieveRelyingParties</w:t>
      </w:r>
      <w:proofErr w:type="spellEnd"/>
      <w:r w:rsidR="00206626" w:rsidRPr="009A7F6D">
        <w:rPr>
          <w:b/>
          <w:highlight w:val="yellow"/>
        </w:rPr>
        <w:t>().Single(</w:t>
      </w:r>
    </w:p>
    <w:p w:rsidR="00206626" w:rsidRPr="009A7F6D" w:rsidRDefault="00206626" w:rsidP="00206626">
      <w:pPr>
        <w:pStyle w:val="ppCodeIndent"/>
        <w:rPr>
          <w:b/>
          <w:highlight w:val="yellow"/>
        </w:rPr>
      </w:pPr>
      <w:r w:rsidRPr="009A7F6D">
        <w:rPr>
          <w:b/>
        </w:rPr>
        <w:t xml:space="preserve">                                  </w:t>
      </w:r>
      <w:proofErr w:type="spellStart"/>
      <w:r w:rsidRPr="009A7F6D">
        <w:rPr>
          <w:b/>
          <w:highlight w:val="yellow"/>
        </w:rPr>
        <w:t>rp</w:t>
      </w:r>
      <w:proofErr w:type="spellEnd"/>
      <w:r w:rsidRPr="009A7F6D">
        <w:rPr>
          <w:b/>
          <w:highlight w:val="yellow"/>
        </w:rPr>
        <w:t xml:space="preserve"> =&gt; </w:t>
      </w:r>
      <w:proofErr w:type="spellStart"/>
      <w:r w:rsidRPr="009A7F6D">
        <w:rPr>
          <w:b/>
          <w:highlight w:val="yellow"/>
        </w:rPr>
        <w:t>rp.Name</w:t>
      </w:r>
      <w:proofErr w:type="spellEnd"/>
      <w:r w:rsidRPr="009A7F6D">
        <w:rPr>
          <w:b/>
          <w:highlight w:val="yellow"/>
        </w:rPr>
        <w:t xml:space="preserve"> == </w:t>
      </w:r>
      <w:proofErr w:type="spellStart"/>
      <w:r w:rsidRPr="009A7F6D">
        <w:rPr>
          <w:b/>
          <w:highlight w:val="yellow"/>
        </w:rPr>
        <w:t>relyingPartyName</w:t>
      </w:r>
      <w:proofErr w:type="spellEnd"/>
      <w:r w:rsidRPr="009A7F6D">
        <w:rPr>
          <w:b/>
          <w:highlight w:val="yellow"/>
        </w:rPr>
        <w:t>);</w:t>
      </w:r>
    </w:p>
    <w:p w:rsidR="00206626" w:rsidRPr="009A7F6D" w:rsidRDefault="00206626" w:rsidP="00206626">
      <w:pPr>
        <w:pStyle w:val="ppCodeIndent"/>
        <w:rPr>
          <w:b/>
          <w:highlight w:val="yellow"/>
        </w:rPr>
      </w:pPr>
      <w:r w:rsidRPr="009A7F6D">
        <w:rPr>
          <w:b/>
        </w:rPr>
        <w:t xml:space="preserve">    </w:t>
      </w:r>
      <w:proofErr w:type="spellStart"/>
      <w:r w:rsidRPr="009A7F6D">
        <w:rPr>
          <w:b/>
          <w:highlight w:val="yellow"/>
        </w:rPr>
        <w:t>var</w:t>
      </w:r>
      <w:proofErr w:type="spellEnd"/>
      <w:r w:rsidRPr="009A7F6D">
        <w:rPr>
          <w:b/>
          <w:highlight w:val="yellow"/>
        </w:rPr>
        <w:t xml:space="preserve"> </w:t>
      </w:r>
      <w:proofErr w:type="spellStart"/>
      <w:r w:rsidRPr="009A7F6D">
        <w:rPr>
          <w:b/>
          <w:highlight w:val="yellow"/>
        </w:rPr>
        <w:t>defaultRuleGroup</w:t>
      </w:r>
      <w:proofErr w:type="spellEnd"/>
      <w:r w:rsidRPr="009A7F6D">
        <w:rPr>
          <w:b/>
          <w:highlight w:val="yellow"/>
        </w:rPr>
        <w:t xml:space="preserve"> = </w:t>
      </w:r>
      <w:proofErr w:type="spellStart"/>
      <w:r w:rsidRPr="009A7F6D">
        <w:rPr>
          <w:b/>
          <w:highlight w:val="yellow"/>
        </w:rPr>
        <w:t>relyingParty.RelyingPartyRuleGroups.FirstOrDefault</w:t>
      </w:r>
      <w:proofErr w:type="spellEnd"/>
      <w:r w:rsidRPr="009A7F6D">
        <w:rPr>
          <w:b/>
          <w:highlight w:val="yellow"/>
        </w:rPr>
        <w:t>();</w:t>
      </w:r>
    </w:p>
    <w:p w:rsidR="00206626" w:rsidRPr="009A7F6D" w:rsidRDefault="00206626" w:rsidP="00206626">
      <w:pPr>
        <w:pStyle w:val="ppCodeIndent"/>
        <w:rPr>
          <w:b/>
          <w:highlight w:val="yellow"/>
        </w:rPr>
      </w:pPr>
      <w:r w:rsidRPr="009A7F6D">
        <w:rPr>
          <w:b/>
        </w:rPr>
        <w:t xml:space="preserve">    </w:t>
      </w:r>
      <w:r w:rsidRPr="009A7F6D">
        <w:rPr>
          <w:b/>
          <w:highlight w:val="yellow"/>
        </w:rPr>
        <w:t>acsWrapper.RemoveAllRulesInGroup(defaultRuleGroup.RuleGroup.Name);</w:t>
      </w:r>
    </w:p>
    <w:p w:rsidR="00206626" w:rsidRPr="009A7F6D" w:rsidRDefault="00206626" w:rsidP="00206626">
      <w:pPr>
        <w:pStyle w:val="ppCodeIndent"/>
        <w:rPr>
          <w:b/>
        </w:rPr>
      </w:pPr>
    </w:p>
    <w:p w:rsidR="00206626" w:rsidRPr="009A7F6D" w:rsidRDefault="00206626" w:rsidP="00206626">
      <w:pPr>
        <w:pStyle w:val="ppCodeIndent"/>
        <w:rPr>
          <w:b/>
          <w:highlight w:val="yellow"/>
        </w:rPr>
      </w:pPr>
      <w:r w:rsidRPr="009A7F6D">
        <w:rPr>
          <w:b/>
        </w:rPr>
        <w:lastRenderedPageBreak/>
        <w:t xml:space="preserve">    </w:t>
      </w:r>
      <w:proofErr w:type="spellStart"/>
      <w:proofErr w:type="gramStart"/>
      <w:r w:rsidRPr="009A7F6D">
        <w:rPr>
          <w:b/>
          <w:highlight w:val="yellow"/>
        </w:rPr>
        <w:t>Console.Write</w:t>
      </w:r>
      <w:proofErr w:type="spellEnd"/>
      <w:r w:rsidRPr="009A7F6D">
        <w:rPr>
          <w:b/>
          <w:highlight w:val="yellow"/>
        </w:rPr>
        <w:t>(</w:t>
      </w:r>
      <w:proofErr w:type="gramEnd"/>
      <w:r w:rsidRPr="009A7F6D">
        <w:rPr>
          <w:b/>
          <w:highlight w:val="yellow"/>
        </w:rPr>
        <w:t>"Creating Open ID mapping rules....");</w:t>
      </w:r>
    </w:p>
    <w:p w:rsidR="009A7F6D" w:rsidRDefault="009A7F6D" w:rsidP="00206626">
      <w:pPr>
        <w:pStyle w:val="ppCodeIndent"/>
        <w:rPr>
          <w:b/>
        </w:rPr>
      </w:pPr>
    </w:p>
    <w:p w:rsidR="00206626" w:rsidRPr="009A7F6D" w:rsidRDefault="00206626" w:rsidP="00206626">
      <w:pPr>
        <w:pStyle w:val="ppCodeIndent"/>
        <w:rPr>
          <w:b/>
          <w:highlight w:val="yellow"/>
        </w:rPr>
      </w:pPr>
      <w:r w:rsidRPr="009A7F6D">
        <w:rPr>
          <w:b/>
        </w:rPr>
        <w:t xml:space="preserve">    </w:t>
      </w:r>
      <w:proofErr w:type="spellStart"/>
      <w:r w:rsidRPr="009A7F6D">
        <w:rPr>
          <w:b/>
          <w:highlight w:val="yellow"/>
        </w:rPr>
        <w:t>var</w:t>
      </w:r>
      <w:proofErr w:type="spellEnd"/>
      <w:r w:rsidRPr="009A7F6D">
        <w:rPr>
          <w:b/>
          <w:highlight w:val="yellow"/>
        </w:rPr>
        <w:t xml:space="preserve"> name = </w:t>
      </w:r>
      <w:proofErr w:type="spellStart"/>
      <w:r w:rsidRPr="009A7F6D">
        <w:rPr>
          <w:b/>
          <w:highlight w:val="yellow"/>
        </w:rPr>
        <w:t>SocialIdentityProviders.MyOpenID.DisplayName</w:t>
      </w:r>
      <w:proofErr w:type="spellEnd"/>
      <w:r w:rsidRPr="009A7F6D">
        <w:rPr>
          <w:b/>
          <w:highlight w:val="yellow"/>
        </w:rPr>
        <w:t>;</w:t>
      </w:r>
    </w:p>
    <w:p w:rsidR="00206626" w:rsidRPr="009A7F6D" w:rsidRDefault="00206626" w:rsidP="00206626">
      <w:pPr>
        <w:pStyle w:val="ppCodeIndent"/>
        <w:rPr>
          <w:b/>
        </w:rPr>
      </w:pPr>
    </w:p>
    <w:p w:rsidR="00206626" w:rsidRPr="009A7F6D" w:rsidRDefault="00206626" w:rsidP="00206626">
      <w:pPr>
        <w:pStyle w:val="ppCodeIndent"/>
      </w:pPr>
      <w:r w:rsidRPr="009A7F6D">
        <w:t xml:space="preserve">    // Add rule to pass though </w:t>
      </w:r>
      <w:proofErr w:type="spellStart"/>
      <w:r w:rsidRPr="009A7F6D">
        <w:t>nameidentifier</w:t>
      </w:r>
      <w:proofErr w:type="spellEnd"/>
      <w:r w:rsidRPr="009A7F6D">
        <w:t xml:space="preserve"> claim</w:t>
      </w:r>
    </w:p>
    <w:p w:rsidR="00206626" w:rsidRPr="009A7F6D" w:rsidRDefault="00206626" w:rsidP="00206626">
      <w:pPr>
        <w:pStyle w:val="ppCodeIndent"/>
        <w:rPr>
          <w:b/>
          <w:highlight w:val="yellow"/>
        </w:rPr>
      </w:pPr>
      <w:r w:rsidRPr="009A7F6D">
        <w:rPr>
          <w:b/>
        </w:rPr>
        <w:t xml:space="preserve">    </w:t>
      </w:r>
      <w:r w:rsidRPr="009A7F6D">
        <w:rPr>
          <w:b/>
          <w:highlight w:val="yellow"/>
        </w:rPr>
        <w:t xml:space="preserve">acsWrapper.AddPassThroughRuleToRuleGroup(defaultRuleGroup.RuleGroup.Name, </w:t>
      </w:r>
    </w:p>
    <w:p w:rsidR="00206626" w:rsidRPr="009A7F6D" w:rsidRDefault="00206626" w:rsidP="00206626">
      <w:pPr>
        <w:pStyle w:val="ppCodeIndent"/>
        <w:rPr>
          <w:b/>
          <w:highlight w:val="yellow"/>
        </w:rPr>
      </w:pPr>
      <w:r w:rsidRPr="009A7F6D">
        <w:rPr>
          <w:b/>
        </w:rPr>
        <w:t xml:space="preserve">                      </w:t>
      </w:r>
      <w:r w:rsidRPr="009A7F6D">
        <w:rPr>
          <w:b/>
          <w:highlight w:val="yellow"/>
        </w:rPr>
        <w:t xml:space="preserve">name, </w:t>
      </w:r>
      <w:proofErr w:type="spellStart"/>
      <w:r w:rsidRPr="009A7F6D">
        <w:rPr>
          <w:b/>
          <w:highlight w:val="yellow"/>
        </w:rPr>
        <w:t>ClaimTypes.NameIdentifier</w:t>
      </w:r>
      <w:proofErr w:type="spellEnd"/>
      <w:r w:rsidRPr="009A7F6D">
        <w:rPr>
          <w:b/>
          <w:highlight w:val="yellow"/>
        </w:rPr>
        <w:t>);</w:t>
      </w:r>
    </w:p>
    <w:p w:rsidR="00206626" w:rsidRPr="009A7F6D" w:rsidRDefault="00206626" w:rsidP="00206626">
      <w:pPr>
        <w:pStyle w:val="ppCodeIndent"/>
        <w:rPr>
          <w:b/>
        </w:rPr>
      </w:pPr>
    </w:p>
    <w:p w:rsidR="00206626" w:rsidRPr="009A7F6D" w:rsidRDefault="00206626" w:rsidP="00206626">
      <w:pPr>
        <w:pStyle w:val="ppCodeIndent"/>
      </w:pPr>
      <w:r w:rsidRPr="009A7F6D">
        <w:t xml:space="preserve">    // Add rule to pass though name claim</w:t>
      </w:r>
    </w:p>
    <w:p w:rsidR="00206626" w:rsidRPr="009A7F6D" w:rsidRDefault="00206626" w:rsidP="00206626">
      <w:pPr>
        <w:pStyle w:val="ppCodeIndent"/>
        <w:rPr>
          <w:b/>
          <w:highlight w:val="yellow"/>
        </w:rPr>
      </w:pPr>
      <w:r w:rsidRPr="009A7F6D">
        <w:rPr>
          <w:b/>
        </w:rPr>
        <w:t xml:space="preserve">    </w:t>
      </w:r>
      <w:r w:rsidRPr="009A7F6D">
        <w:rPr>
          <w:b/>
          <w:highlight w:val="yellow"/>
        </w:rPr>
        <w:t xml:space="preserve">acsWrapper.AddPassThroughRuleToRuleGroup(defaultRuleGroup.RuleGroup.Name, </w:t>
      </w:r>
    </w:p>
    <w:p w:rsidR="00206626" w:rsidRPr="009A7F6D" w:rsidRDefault="00206626" w:rsidP="00206626">
      <w:pPr>
        <w:pStyle w:val="ppCodeIndent"/>
        <w:rPr>
          <w:b/>
          <w:highlight w:val="yellow"/>
        </w:rPr>
      </w:pPr>
      <w:r w:rsidRPr="009A7F6D">
        <w:rPr>
          <w:b/>
        </w:rPr>
        <w:t xml:space="preserve">                      </w:t>
      </w:r>
      <w:r w:rsidRPr="009A7F6D">
        <w:rPr>
          <w:b/>
          <w:highlight w:val="yellow"/>
        </w:rPr>
        <w:t xml:space="preserve">name, </w:t>
      </w:r>
      <w:proofErr w:type="spellStart"/>
      <w:r w:rsidRPr="009A7F6D">
        <w:rPr>
          <w:b/>
          <w:highlight w:val="yellow"/>
        </w:rPr>
        <w:t>ClaimTypes.NameIdentifier</w:t>
      </w:r>
      <w:proofErr w:type="spellEnd"/>
      <w:r w:rsidRPr="009A7F6D">
        <w:rPr>
          <w:b/>
          <w:highlight w:val="yellow"/>
        </w:rPr>
        <w:t xml:space="preserve">, </w:t>
      </w:r>
      <w:proofErr w:type="spellStart"/>
      <w:r w:rsidRPr="009A7F6D">
        <w:rPr>
          <w:b/>
          <w:highlight w:val="yellow"/>
        </w:rPr>
        <w:t>ClaimTypes.Name</w:t>
      </w:r>
      <w:proofErr w:type="spellEnd"/>
      <w:r w:rsidRPr="009A7F6D">
        <w:rPr>
          <w:b/>
          <w:highlight w:val="yellow"/>
        </w:rPr>
        <w:t>);</w:t>
      </w:r>
    </w:p>
    <w:p w:rsidR="00206626" w:rsidRPr="009A7F6D" w:rsidRDefault="00206626" w:rsidP="00206626">
      <w:pPr>
        <w:pStyle w:val="ppCodeIndent"/>
        <w:rPr>
          <w:b/>
        </w:rPr>
      </w:pPr>
    </w:p>
    <w:p w:rsidR="00206626" w:rsidRPr="009A7F6D" w:rsidRDefault="00206626" w:rsidP="00206626">
      <w:pPr>
        <w:pStyle w:val="ppCodeIndent"/>
        <w:rPr>
          <w:b/>
          <w:highlight w:val="yellow"/>
        </w:rPr>
      </w:pPr>
      <w:r w:rsidRPr="009A7F6D">
        <w:rPr>
          <w:b/>
        </w:rPr>
        <w:t xml:space="preserve">    </w:t>
      </w:r>
      <w:proofErr w:type="spellStart"/>
      <w:proofErr w:type="gramStart"/>
      <w:r w:rsidRPr="009A7F6D">
        <w:rPr>
          <w:b/>
          <w:highlight w:val="yellow"/>
        </w:rPr>
        <w:t>Console.WriteLine</w:t>
      </w:r>
      <w:proofErr w:type="spellEnd"/>
      <w:r w:rsidRPr="009A7F6D">
        <w:rPr>
          <w:b/>
          <w:highlight w:val="yellow"/>
        </w:rPr>
        <w:t>(</w:t>
      </w:r>
      <w:proofErr w:type="gramEnd"/>
      <w:r w:rsidRPr="009A7F6D">
        <w:rPr>
          <w:b/>
          <w:highlight w:val="yellow"/>
        </w:rPr>
        <w:t>"done.");</w:t>
      </w:r>
    </w:p>
    <w:p w:rsidR="00206626" w:rsidRDefault="00206626" w:rsidP="00206626">
      <w:pPr>
        <w:pStyle w:val="ppCodeIndent"/>
      </w:pPr>
      <w:r>
        <w:t xml:space="preserve">  }</w:t>
      </w:r>
    </w:p>
    <w:p w:rsidR="003970DC" w:rsidRDefault="003970DC" w:rsidP="00206626">
      <w:pPr>
        <w:pStyle w:val="ppCodeIndent"/>
      </w:pPr>
      <w:r>
        <w:t xml:space="preserve">  ...</w:t>
      </w:r>
    </w:p>
    <w:p w:rsidR="00436764" w:rsidRDefault="00436764" w:rsidP="00436764">
      <w:pPr>
        <w:pStyle w:val="ppNumberList"/>
      </w:pPr>
      <w:r>
        <w:t xml:space="preserve">Open the </w:t>
      </w:r>
      <w:r w:rsidRPr="001061D8">
        <w:rPr>
          <w:b/>
        </w:rPr>
        <w:t>Build</w:t>
      </w:r>
      <w:r>
        <w:t xml:space="preserve"> menu and click </w:t>
      </w:r>
      <w:r w:rsidRPr="001061D8">
        <w:rPr>
          <w:b/>
        </w:rPr>
        <w:t>Rebuild Solution</w:t>
      </w:r>
      <w:r>
        <w:t>.</w:t>
      </w:r>
      <w:r w:rsidR="00F43D76">
        <w:t xml:space="preserve"> Ensure that the solution builds without errors.</w:t>
      </w:r>
    </w:p>
    <w:p w:rsidR="00EF097D" w:rsidRPr="00EF097D" w:rsidRDefault="00EF097D" w:rsidP="00EF097D">
      <w:pPr>
        <w:pStyle w:val="ppListEnd"/>
      </w:pPr>
    </w:p>
    <w:p w:rsidR="00EF097D" w:rsidRDefault="007B7B35" w:rsidP="00F13D6B">
      <w:pPr>
        <w:pStyle w:val="ppBodyText"/>
        <w:numPr>
          <w:ilvl w:val="0"/>
          <w:numId w:val="0"/>
        </w:numPr>
      </w:pPr>
      <w:r>
        <w:t xml:space="preserve">You have now completed this task. In the next task you will </w:t>
      </w:r>
      <w:r w:rsidR="00921366">
        <w:t>use the setup program you have created to programmatically configure ACS with the OpenID provider, a relying party, and the required rules for this exercise</w:t>
      </w:r>
      <w:r>
        <w:t>.</w:t>
      </w:r>
    </w:p>
    <w:p w:rsidR="00F13D6B" w:rsidRDefault="00F13D6B" w:rsidP="007B7B35">
      <w:pPr>
        <w:pStyle w:val="Heading2"/>
      </w:pPr>
      <w:bookmarkStart w:id="14" w:name="Ex03Task02"/>
      <w:r>
        <w:t>Task 2</w:t>
      </w:r>
      <w:bookmarkEnd w:id="14"/>
      <w:r>
        <w:t xml:space="preserve">: </w:t>
      </w:r>
      <w:r w:rsidR="00921366" w:rsidRPr="00921366">
        <w:t xml:space="preserve">Run the </w:t>
      </w:r>
      <w:r w:rsidR="00921366">
        <w:t>S</w:t>
      </w:r>
      <w:r w:rsidR="00921366" w:rsidRPr="00921366">
        <w:t xml:space="preserve">etup </w:t>
      </w:r>
      <w:r w:rsidR="00921366">
        <w:t>P</w:t>
      </w:r>
      <w:r w:rsidR="00921366" w:rsidRPr="00921366">
        <w:t xml:space="preserve">rogram and </w:t>
      </w:r>
      <w:r w:rsidR="00921366">
        <w:t>E</w:t>
      </w:r>
      <w:r w:rsidR="00921366" w:rsidRPr="00921366">
        <w:t xml:space="preserve">xamine the </w:t>
      </w:r>
      <w:r w:rsidR="00921366">
        <w:t>R</w:t>
      </w:r>
      <w:r w:rsidR="00921366" w:rsidRPr="00921366">
        <w:t>esults</w:t>
      </w:r>
    </w:p>
    <w:p w:rsidR="007B7B35" w:rsidRDefault="007B7B35" w:rsidP="007B7B35">
      <w:pPr>
        <w:pStyle w:val="ppBodyText"/>
        <w:numPr>
          <w:ilvl w:val="0"/>
          <w:numId w:val="0"/>
        </w:numPr>
      </w:pPr>
      <w:r>
        <w:t xml:space="preserve">In this task you will </w:t>
      </w:r>
      <w:r w:rsidR="006A457A">
        <w:t>use the setup program you have created to programmatically configure ACS with the OpenID provider, a relying party, and the required rules; and then examine the results in the ACS web portal and by executing the a-Order application</w:t>
      </w:r>
      <w:r w:rsidR="00F804A1">
        <w:t>.</w:t>
      </w:r>
    </w:p>
    <w:p w:rsidR="007B7B35" w:rsidRDefault="007B7B35" w:rsidP="007B7B35">
      <w:pPr>
        <w:pStyle w:val="ppProcedureStart"/>
      </w:pPr>
      <w:r>
        <w:t xml:space="preserve">To </w:t>
      </w:r>
      <w:r w:rsidR="00921366">
        <w:t>r</w:t>
      </w:r>
      <w:r w:rsidR="00921366" w:rsidRPr="00921366">
        <w:t>un the setup program and examine the results</w:t>
      </w:r>
    </w:p>
    <w:p w:rsidR="003F3E4F" w:rsidRDefault="003F3E4F" w:rsidP="003F3E4F">
      <w:pPr>
        <w:pStyle w:val="ppNumberList"/>
      </w:pPr>
      <w:r>
        <w:t xml:space="preserve">Continue with the </w:t>
      </w:r>
      <w:r w:rsidRPr="00E82F06">
        <w:rPr>
          <w:b/>
        </w:rPr>
        <w:t>Lab0</w:t>
      </w:r>
      <w:r w:rsidR="007B173A">
        <w:rPr>
          <w:b/>
        </w:rPr>
        <w:t>3</w:t>
      </w:r>
      <w:r w:rsidRPr="00E82F06">
        <w:rPr>
          <w:b/>
        </w:rPr>
        <w:t>.Ex0</w:t>
      </w:r>
      <w:r>
        <w:rPr>
          <w:b/>
        </w:rPr>
        <w:t>3</w:t>
      </w:r>
      <w:r w:rsidRPr="00E82F06">
        <w:rPr>
          <w:b/>
        </w:rPr>
        <w:t xml:space="preserve"> </w:t>
      </w:r>
      <w:r>
        <w:t>solution you used in the previous task.</w:t>
      </w:r>
    </w:p>
    <w:p w:rsidR="007C1C4A" w:rsidRDefault="007C1C4A" w:rsidP="007C1C4A">
      <w:pPr>
        <w:pStyle w:val="ppNumberList"/>
        <w:rPr>
          <w:bCs/>
        </w:rPr>
      </w:pPr>
      <w:r>
        <w:rPr>
          <w:bCs/>
        </w:rPr>
        <w:t xml:space="preserve">In Solution Explorer expand the </w:t>
      </w:r>
      <w:r w:rsidRPr="00FB3349">
        <w:rPr>
          <w:b/>
          <w:bCs/>
        </w:rPr>
        <w:t>Adatum.FederationProvider.Lab03.Ex0</w:t>
      </w:r>
      <w:r>
        <w:rPr>
          <w:b/>
          <w:bCs/>
        </w:rPr>
        <w:t>3</w:t>
      </w:r>
      <w:r>
        <w:rPr>
          <w:bCs/>
        </w:rPr>
        <w:t xml:space="preserve"> project item and double-click the file </w:t>
      </w:r>
      <w:proofErr w:type="spellStart"/>
      <w:r w:rsidRPr="00FB3349">
        <w:rPr>
          <w:b/>
          <w:bCs/>
        </w:rPr>
        <w:t>Web.config</w:t>
      </w:r>
      <w:proofErr w:type="spellEnd"/>
      <w:r>
        <w:rPr>
          <w:bCs/>
        </w:rPr>
        <w:t xml:space="preserve"> to open it in the Visual Studio editor.</w:t>
      </w:r>
    </w:p>
    <w:p w:rsidR="007C1C4A" w:rsidRDefault="007C1C4A" w:rsidP="007C1C4A">
      <w:pPr>
        <w:pStyle w:val="ppNumberList"/>
        <w:rPr>
          <w:bCs/>
        </w:rPr>
      </w:pPr>
      <w:r>
        <w:rPr>
          <w:bCs/>
        </w:rPr>
        <w:t xml:space="preserve">Scroll down to the </w:t>
      </w:r>
      <w:r w:rsidRPr="00244D9C">
        <w:rPr>
          <w:b/>
          <w:bCs/>
        </w:rPr>
        <w:t>&lt;</w:t>
      </w:r>
      <w:proofErr w:type="spellStart"/>
      <w:r w:rsidRPr="00244D9C">
        <w:rPr>
          <w:b/>
          <w:bCs/>
        </w:rPr>
        <w:t>trustedIssuers</w:t>
      </w:r>
      <w:proofErr w:type="spellEnd"/>
      <w:r w:rsidRPr="00244D9C">
        <w:rPr>
          <w:b/>
          <w:bCs/>
        </w:rPr>
        <w:t>&gt;</w:t>
      </w:r>
      <w:r>
        <w:rPr>
          <w:bCs/>
        </w:rPr>
        <w:t xml:space="preserve"> element and edit it to specify the thumbprint of the certificate the application will use to validate tokens received from ACS. Insert the value of the thumbprint you made a note of while performing the first task in Exercise 1 of this lab.</w:t>
      </w:r>
    </w:p>
    <w:p w:rsidR="007C1C4A" w:rsidRDefault="007C1C4A" w:rsidP="007C1C4A">
      <w:pPr>
        <w:pStyle w:val="ppCodeLanguageIndent"/>
      </w:pPr>
      <w:r>
        <w:t>XML</w:t>
      </w:r>
    </w:p>
    <w:p w:rsidR="007C1C4A" w:rsidRDefault="007C1C4A" w:rsidP="007C1C4A">
      <w:pPr>
        <w:pStyle w:val="ppCodeIndent"/>
      </w:pPr>
      <w:r>
        <w:t>&lt;</w:t>
      </w:r>
      <w:proofErr w:type="spellStart"/>
      <w:r>
        <w:t>trustedIssuers</w:t>
      </w:r>
      <w:proofErr w:type="spellEnd"/>
      <w:r>
        <w:t>&gt;</w:t>
      </w:r>
    </w:p>
    <w:p w:rsidR="007C1C4A" w:rsidRDefault="007C1C4A" w:rsidP="007C1C4A">
      <w:pPr>
        <w:pStyle w:val="ppCodeIndent"/>
      </w:pPr>
      <w:r>
        <w:t xml:space="preserve">        </w:t>
      </w:r>
    </w:p>
    <w:p w:rsidR="007C1C4A" w:rsidRDefault="007C1C4A" w:rsidP="007C1C4A">
      <w:pPr>
        <w:pStyle w:val="ppCodeIndent"/>
      </w:pPr>
      <w:r>
        <w:t xml:space="preserve">  &lt;!-- Adatum issuer certificate --&gt;</w:t>
      </w:r>
    </w:p>
    <w:p w:rsidR="007C1C4A" w:rsidRDefault="007C1C4A" w:rsidP="007C1C4A">
      <w:pPr>
        <w:pStyle w:val="ppCodeIndent"/>
      </w:pPr>
      <w:r>
        <w:t xml:space="preserve">  &lt;add thumbprint="f260042d59e14817984c6183fbc6bfc71baf5462" name="</w:t>
      </w:r>
      <w:proofErr w:type="spellStart"/>
      <w:r>
        <w:t>adatum</w:t>
      </w:r>
      <w:proofErr w:type="spellEnd"/>
      <w:r>
        <w:t>" /&gt;</w:t>
      </w:r>
    </w:p>
    <w:p w:rsidR="007C1C4A" w:rsidRDefault="007C1C4A" w:rsidP="007C1C4A">
      <w:pPr>
        <w:pStyle w:val="ppCodeIndent"/>
      </w:pPr>
    </w:p>
    <w:p w:rsidR="007C1C4A" w:rsidRDefault="007C1C4A" w:rsidP="007C1C4A">
      <w:pPr>
        <w:pStyle w:val="ppCodeIndent"/>
      </w:pPr>
      <w:r>
        <w:t xml:space="preserve">  &lt;!-- ACS issuer certificate --&gt;</w:t>
      </w:r>
    </w:p>
    <w:p w:rsidR="007C1C4A" w:rsidRDefault="007C1C4A" w:rsidP="003A2BCD">
      <w:pPr>
        <w:pStyle w:val="ppCodeIndent"/>
      </w:pPr>
      <w:r>
        <w:t xml:space="preserve">  &lt;add thumbprint="</w:t>
      </w:r>
      <w:r w:rsidR="00BF1D10" w:rsidRPr="00565918">
        <w:rPr>
          <w:b/>
          <w:highlight w:val="yellow"/>
        </w:rPr>
        <w:t>{</w:t>
      </w:r>
      <w:r w:rsidR="00BF1D10" w:rsidRPr="00EE38E9">
        <w:rPr>
          <w:b/>
          <w:i/>
          <w:highlight w:val="yellow"/>
        </w:rPr>
        <w:t>your-</w:t>
      </w:r>
      <w:proofErr w:type="spellStart"/>
      <w:r w:rsidR="00BF1D10" w:rsidRPr="00EE38E9">
        <w:rPr>
          <w:b/>
          <w:i/>
          <w:highlight w:val="yellow"/>
        </w:rPr>
        <w:t>acs</w:t>
      </w:r>
      <w:proofErr w:type="spellEnd"/>
      <w:r w:rsidR="00BF1D10" w:rsidRPr="00EE38E9">
        <w:rPr>
          <w:b/>
          <w:i/>
          <w:highlight w:val="yellow"/>
        </w:rPr>
        <w:t>-thumbprint-here</w:t>
      </w:r>
      <w:r w:rsidR="00BF1D10" w:rsidRPr="00565918">
        <w:rPr>
          <w:b/>
          <w:highlight w:val="yellow"/>
        </w:rPr>
        <w:t>}</w:t>
      </w:r>
      <w:r>
        <w:t>" name="</w:t>
      </w:r>
      <w:proofErr w:type="spellStart"/>
      <w:r>
        <w:t>acs</w:t>
      </w:r>
      <w:proofErr w:type="spellEnd"/>
      <w:r>
        <w:t>" /&gt;</w:t>
      </w:r>
    </w:p>
    <w:p w:rsidR="007C1C4A" w:rsidRDefault="007C1C4A" w:rsidP="007C1C4A">
      <w:pPr>
        <w:pStyle w:val="ppCodeIndent"/>
      </w:pPr>
      <w:r>
        <w:t xml:space="preserve">          </w:t>
      </w:r>
    </w:p>
    <w:p w:rsidR="007C1C4A" w:rsidRDefault="007C1C4A" w:rsidP="007C1C4A">
      <w:pPr>
        <w:pStyle w:val="ppCodeIndent"/>
      </w:pPr>
      <w:r>
        <w:t>&lt;/</w:t>
      </w:r>
      <w:proofErr w:type="spellStart"/>
      <w:r>
        <w:t>trustedIssuers</w:t>
      </w:r>
      <w:proofErr w:type="spellEnd"/>
      <w:r>
        <w:t>&gt;</w:t>
      </w:r>
    </w:p>
    <w:p w:rsidR="007C1C4A" w:rsidRDefault="007C1C4A" w:rsidP="007C1C4A">
      <w:pPr>
        <w:pStyle w:val="ppNumberList"/>
        <w:rPr>
          <w:bCs/>
        </w:rPr>
      </w:pPr>
      <w:r>
        <w:rPr>
          <w:bCs/>
        </w:rPr>
        <w:lastRenderedPageBreak/>
        <w:t xml:space="preserve">Save and close the </w:t>
      </w:r>
      <w:proofErr w:type="spellStart"/>
      <w:r>
        <w:rPr>
          <w:bCs/>
        </w:rPr>
        <w:t>Web.config</w:t>
      </w:r>
      <w:proofErr w:type="spellEnd"/>
      <w:r>
        <w:rPr>
          <w:bCs/>
        </w:rPr>
        <w:t xml:space="preserve"> file. </w:t>
      </w:r>
    </w:p>
    <w:p w:rsidR="007C1C4A" w:rsidRDefault="007C1C4A" w:rsidP="007C1C4A">
      <w:pPr>
        <w:pStyle w:val="ppNumberList"/>
      </w:pPr>
      <w:r>
        <w:t xml:space="preserve">In Solution Explorer double-click the file </w:t>
      </w:r>
      <w:proofErr w:type="spellStart"/>
      <w:r w:rsidRPr="00723D45">
        <w:rPr>
          <w:b/>
          <w:bCs/>
        </w:rPr>
        <w:t>TrustedIssuers.cs</w:t>
      </w:r>
      <w:proofErr w:type="spellEnd"/>
      <w:r>
        <w:rPr>
          <w:bCs/>
        </w:rPr>
        <w:t xml:space="preserve"> to open it in the Visual Studio code editor. Modify the URLs of the ACS issuer so that they contain the name of the </w:t>
      </w:r>
      <w:r w:rsidR="00EC3D04">
        <w:rPr>
          <w:bCs/>
        </w:rPr>
        <w:t xml:space="preserve">namespace </w:t>
      </w:r>
      <w:r>
        <w:rPr>
          <w:bCs/>
        </w:rPr>
        <w:t>you have defined in ACS, as shown in the following highlighted code.</w:t>
      </w:r>
    </w:p>
    <w:p w:rsidR="007C1C4A" w:rsidRDefault="007C1C4A" w:rsidP="007C1C4A">
      <w:pPr>
        <w:pStyle w:val="ppCodeLanguageIndent"/>
      </w:pPr>
      <w:r>
        <w:t>C#</w:t>
      </w:r>
    </w:p>
    <w:p w:rsidR="007C1C4A" w:rsidRPr="00723D45" w:rsidRDefault="007C1C4A" w:rsidP="007C1C4A">
      <w:pPr>
        <w:pStyle w:val="ppCodeIndent"/>
      </w:pPr>
      <w:r w:rsidRPr="00723D45">
        <w:t xml:space="preserve">public class </w:t>
      </w:r>
      <w:proofErr w:type="spellStart"/>
      <w:r w:rsidRPr="00723D45">
        <w:t>TrustedIssuers</w:t>
      </w:r>
      <w:proofErr w:type="spellEnd"/>
    </w:p>
    <w:p w:rsidR="007C1C4A" w:rsidRPr="00723D45" w:rsidRDefault="007C1C4A" w:rsidP="007C1C4A">
      <w:pPr>
        <w:pStyle w:val="ppCodeIndent"/>
      </w:pPr>
      <w:r w:rsidRPr="00723D45">
        <w:t>{</w:t>
      </w:r>
    </w:p>
    <w:p w:rsidR="007C1C4A" w:rsidRDefault="007C1C4A" w:rsidP="007C1C4A">
      <w:pPr>
        <w:pStyle w:val="ppCodeIndent"/>
      </w:pPr>
      <w:r w:rsidRPr="00723D45">
        <w:t xml:space="preserve">  public static </w:t>
      </w:r>
      <w:proofErr w:type="spellStart"/>
      <w:r w:rsidRPr="00723D45">
        <w:t>readonly</w:t>
      </w:r>
      <w:proofErr w:type="spellEnd"/>
      <w:r w:rsidRPr="00723D45">
        <w:t xml:space="preserve"> </w:t>
      </w:r>
      <w:proofErr w:type="spellStart"/>
      <w:r w:rsidRPr="00723D45">
        <w:t>IssuerInfo</w:t>
      </w:r>
      <w:proofErr w:type="spellEnd"/>
      <w:r w:rsidRPr="00723D45">
        <w:t xml:space="preserve"> Adatum = new </w:t>
      </w:r>
      <w:proofErr w:type="spellStart"/>
      <w:r w:rsidRPr="00723D45">
        <w:t>IssuerInfo</w:t>
      </w:r>
      <w:proofErr w:type="spellEnd"/>
      <w:r w:rsidRPr="00723D45">
        <w:t>("</w:t>
      </w:r>
      <w:proofErr w:type="spellStart"/>
      <w:r w:rsidRPr="00723D45">
        <w:t>adatum</w:t>
      </w:r>
      <w:proofErr w:type="spellEnd"/>
      <w:r w:rsidRPr="00723D45">
        <w:t xml:space="preserve">", </w:t>
      </w:r>
    </w:p>
    <w:p w:rsidR="007C1C4A" w:rsidRDefault="007C1C4A" w:rsidP="007C1C4A">
      <w:pPr>
        <w:pStyle w:val="ppCodeIndent"/>
      </w:pPr>
      <w:r>
        <w:t xml:space="preserve">         </w:t>
      </w:r>
      <w:r w:rsidRPr="00723D45">
        <w:t>"adatum.com",</w:t>
      </w:r>
      <w:r>
        <w:t xml:space="preserve"> </w:t>
      </w:r>
      <w:r w:rsidRPr="00723D45">
        <w:t>"https://localhost/Adatum.SimulatedIssuer.Lab03.Ex0</w:t>
      </w:r>
      <w:r w:rsidR="00565918">
        <w:t>3</w:t>
      </w:r>
      <w:r w:rsidRPr="00723D45">
        <w:t>/");</w:t>
      </w:r>
    </w:p>
    <w:p w:rsidR="007C1C4A" w:rsidRDefault="007C1C4A" w:rsidP="007C1C4A">
      <w:pPr>
        <w:pStyle w:val="ppCodeIndent"/>
      </w:pPr>
    </w:p>
    <w:p w:rsidR="007C1C4A" w:rsidRPr="002E46AB" w:rsidRDefault="007C1C4A" w:rsidP="007C1C4A">
      <w:pPr>
        <w:pStyle w:val="ppCodeIndent"/>
      </w:pPr>
      <w:r w:rsidRPr="002E46AB">
        <w:t xml:space="preserve">  public static </w:t>
      </w:r>
      <w:proofErr w:type="spellStart"/>
      <w:r w:rsidRPr="002E46AB">
        <w:t>readonly</w:t>
      </w:r>
      <w:proofErr w:type="spellEnd"/>
      <w:r w:rsidRPr="002E46AB">
        <w:t xml:space="preserve"> </w:t>
      </w:r>
      <w:proofErr w:type="spellStart"/>
      <w:r w:rsidRPr="002E46AB">
        <w:t>IssuerInfo</w:t>
      </w:r>
      <w:proofErr w:type="spellEnd"/>
      <w:r w:rsidRPr="002E46AB">
        <w:t xml:space="preserve"> </w:t>
      </w:r>
      <w:proofErr w:type="spellStart"/>
      <w:r w:rsidRPr="002E46AB">
        <w:t>Acs</w:t>
      </w:r>
      <w:proofErr w:type="spellEnd"/>
      <w:r w:rsidRPr="002E46AB">
        <w:t xml:space="preserve"> = new </w:t>
      </w:r>
      <w:proofErr w:type="spellStart"/>
      <w:r w:rsidRPr="002E46AB">
        <w:t>IssuerInfo</w:t>
      </w:r>
      <w:proofErr w:type="spellEnd"/>
      <w:r w:rsidRPr="002E46AB">
        <w:t>("</w:t>
      </w:r>
      <w:proofErr w:type="spellStart"/>
      <w:r w:rsidRPr="002E46AB">
        <w:t>acs</w:t>
      </w:r>
      <w:proofErr w:type="spellEnd"/>
      <w:r w:rsidRPr="002E46AB">
        <w:t>",</w:t>
      </w:r>
    </w:p>
    <w:p w:rsidR="007C1C4A" w:rsidRPr="002E46AB" w:rsidRDefault="007C1C4A" w:rsidP="007C1C4A">
      <w:pPr>
        <w:pStyle w:val="ppCodeIndent"/>
      </w:pPr>
      <w:r w:rsidRPr="002E46AB">
        <w:t xml:space="preserve">         "https://</w:t>
      </w:r>
      <w:r w:rsidR="00BF1D10" w:rsidRPr="00EE38E9">
        <w:rPr>
          <w:highlight w:val="yellow"/>
        </w:rPr>
        <w:t>{</w:t>
      </w:r>
      <w:r w:rsidRPr="0022374A">
        <w:rPr>
          <w:b/>
          <w:i/>
          <w:highlight w:val="yellow"/>
        </w:rPr>
        <w:t>your-namespace-name</w:t>
      </w:r>
      <w:r w:rsidR="00BF1D10" w:rsidRPr="00565918">
        <w:rPr>
          <w:b/>
          <w:highlight w:val="yellow"/>
        </w:rPr>
        <w:t>}</w:t>
      </w:r>
      <w:r w:rsidRPr="002E46AB">
        <w:t>.accesscontrol.windows.net/",</w:t>
      </w:r>
    </w:p>
    <w:p w:rsidR="007C1C4A" w:rsidRPr="002E46AB" w:rsidRDefault="007C1C4A" w:rsidP="007C1C4A">
      <w:pPr>
        <w:pStyle w:val="ppCodeIndent"/>
      </w:pPr>
      <w:r w:rsidRPr="002E46AB">
        <w:t xml:space="preserve">         "https://</w:t>
      </w:r>
      <w:r w:rsidR="00BF1D10" w:rsidRPr="00EE38E9">
        <w:rPr>
          <w:highlight w:val="yellow"/>
        </w:rPr>
        <w:t>{</w:t>
      </w:r>
      <w:r w:rsidRPr="0022374A">
        <w:rPr>
          <w:b/>
          <w:i/>
          <w:highlight w:val="yellow"/>
        </w:rPr>
        <w:t>your-namespace-name</w:t>
      </w:r>
      <w:r w:rsidR="00BF1D10" w:rsidRPr="00565918">
        <w:rPr>
          <w:b/>
          <w:highlight w:val="yellow"/>
        </w:rPr>
        <w:t>}</w:t>
      </w:r>
      <w:r w:rsidRPr="002E46AB">
        <w:t xml:space="preserve">.accesscontrol.windows.net/v2/wsfederation"); </w:t>
      </w:r>
    </w:p>
    <w:p w:rsidR="007C1C4A" w:rsidRDefault="007C1C4A" w:rsidP="007C1C4A">
      <w:pPr>
        <w:pStyle w:val="ppNumberList"/>
        <w:rPr>
          <w:bCs/>
        </w:rPr>
      </w:pPr>
      <w:r>
        <w:rPr>
          <w:bCs/>
        </w:rPr>
        <w:t xml:space="preserve">Save and close the </w:t>
      </w:r>
      <w:proofErr w:type="spellStart"/>
      <w:r w:rsidRPr="00723D45">
        <w:rPr>
          <w:b/>
          <w:bCs/>
        </w:rPr>
        <w:t>TrustedIssuers.cs</w:t>
      </w:r>
      <w:proofErr w:type="spellEnd"/>
      <w:r>
        <w:rPr>
          <w:b/>
          <w:bCs/>
        </w:rPr>
        <w:t xml:space="preserve"> </w:t>
      </w:r>
      <w:r w:rsidRPr="001B787C">
        <w:rPr>
          <w:bCs/>
        </w:rPr>
        <w:t>file.</w:t>
      </w:r>
    </w:p>
    <w:p w:rsidR="003970DC" w:rsidRDefault="003F3E4F" w:rsidP="007B173A">
      <w:pPr>
        <w:pStyle w:val="ppNumberList"/>
      </w:pPr>
      <w:r>
        <w:t xml:space="preserve">In Solution Explorer </w:t>
      </w:r>
      <w:r w:rsidR="00923304">
        <w:t>right-click</w:t>
      </w:r>
      <w:r>
        <w:t xml:space="preserve"> </w:t>
      </w:r>
      <w:r w:rsidR="00923304">
        <w:t xml:space="preserve">the </w:t>
      </w:r>
      <w:r w:rsidR="00923304" w:rsidRPr="000161ED">
        <w:rPr>
          <w:b/>
        </w:rPr>
        <w:t>Acs.Setup.Lab03.Ex03</w:t>
      </w:r>
      <w:r w:rsidR="00923304">
        <w:t xml:space="preserve"> project item, </w:t>
      </w:r>
      <w:r w:rsidR="003970DC">
        <w:t xml:space="preserve">point to </w:t>
      </w:r>
      <w:r w:rsidR="003970DC" w:rsidRPr="00923304">
        <w:rPr>
          <w:b/>
        </w:rPr>
        <w:t>Debug</w:t>
      </w:r>
      <w:r w:rsidR="003970DC">
        <w:t xml:space="preserve">, and click </w:t>
      </w:r>
      <w:r w:rsidR="003970DC" w:rsidRPr="00923304">
        <w:rPr>
          <w:b/>
        </w:rPr>
        <w:t>Start new instance</w:t>
      </w:r>
      <w:r w:rsidR="003970DC">
        <w:t xml:space="preserve">. </w:t>
      </w:r>
      <w:r w:rsidR="00923304">
        <w:t xml:space="preserve">You will see the results </w:t>
      </w:r>
      <w:r w:rsidR="000161ED">
        <w:t xml:space="preserve">as the program configures ACS </w:t>
      </w:r>
      <w:r w:rsidR="00923304">
        <w:t>in the command window.</w:t>
      </w:r>
    </w:p>
    <w:p w:rsidR="00923304" w:rsidRPr="00923304" w:rsidRDefault="00923304" w:rsidP="00923304">
      <w:pPr>
        <w:pStyle w:val="ppFigureIndent"/>
      </w:pPr>
      <w:r>
        <w:rPr>
          <w:noProof/>
          <w:lang w:val="en-GB" w:eastAsia="en-GB" w:bidi="ar-SA"/>
        </w:rPr>
        <w:drawing>
          <wp:inline distT="0" distB="0" distL="0" distR="0" wp14:anchorId="27C12AD4" wp14:editId="3894C069">
            <wp:extent cx="5716800" cy="288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r:link="rId88" cstate="print"/>
                    <a:stretch>
                      <a:fillRect/>
                    </a:stretch>
                  </pic:blipFill>
                  <pic:spPr>
                    <a:xfrm>
                      <a:off x="0" y="0"/>
                      <a:ext cx="5716800" cy="2887200"/>
                    </a:xfrm>
                    <a:prstGeom prst="rect">
                      <a:avLst/>
                    </a:prstGeom>
                  </pic:spPr>
                </pic:pic>
              </a:graphicData>
            </a:graphic>
          </wp:inline>
        </w:drawing>
      </w:r>
    </w:p>
    <w:p w:rsidR="007B173A" w:rsidRDefault="00110C8A" w:rsidP="007B173A">
      <w:pPr>
        <w:pStyle w:val="ppNumberList"/>
      </w:pPr>
      <w:r>
        <w:t>Press any key to close the window, and then open the ACS web portal in your browser. Sign in</w:t>
      </w:r>
      <w:r w:rsidR="000161ED">
        <w:t>,</w:t>
      </w:r>
      <w:r>
        <w:t xml:space="preserve"> go to the </w:t>
      </w:r>
      <w:r w:rsidRPr="00110C8A">
        <w:rPr>
          <w:b/>
        </w:rPr>
        <w:t>Access Control</w:t>
      </w:r>
      <w:r>
        <w:t xml:space="preserve"> pages, and click the </w:t>
      </w:r>
      <w:r w:rsidRPr="00831CAD">
        <w:rPr>
          <w:b/>
        </w:rPr>
        <w:t>Identity Providers</w:t>
      </w:r>
      <w:r>
        <w:t xml:space="preserve"> link.</w:t>
      </w:r>
      <w:r w:rsidR="000161ED">
        <w:t xml:space="preserve"> You will see the OpenID identity provider in the list.</w:t>
      </w:r>
    </w:p>
    <w:p w:rsidR="000161ED" w:rsidRPr="000161ED" w:rsidRDefault="000161ED" w:rsidP="000161ED">
      <w:pPr>
        <w:pStyle w:val="ppFigureIndent"/>
      </w:pPr>
      <w:r>
        <w:rPr>
          <w:noProof/>
          <w:lang w:val="en-GB" w:eastAsia="en-GB" w:bidi="ar-SA"/>
        </w:rPr>
        <w:lastRenderedPageBreak/>
        <w:drawing>
          <wp:inline distT="0" distB="0" distL="0" distR="0" wp14:anchorId="3DA65B3B" wp14:editId="3206AD2B">
            <wp:extent cx="5115600" cy="258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0" cstate="print"/>
                    <a:stretch>
                      <a:fillRect/>
                    </a:stretch>
                  </pic:blipFill>
                  <pic:spPr>
                    <a:xfrm>
                      <a:off x="0" y="0"/>
                      <a:ext cx="5115600" cy="2581200"/>
                    </a:xfrm>
                    <a:prstGeom prst="rect">
                      <a:avLst/>
                    </a:prstGeom>
                  </pic:spPr>
                </pic:pic>
              </a:graphicData>
            </a:graphic>
          </wp:inline>
        </w:drawing>
      </w:r>
    </w:p>
    <w:p w:rsidR="00923304" w:rsidRDefault="000161ED" w:rsidP="000161ED">
      <w:pPr>
        <w:pStyle w:val="ppNoteIndent"/>
      </w:pPr>
      <w:r>
        <w:t>Notice that it is shown as "Unsupported", and clicking the link does nothing. There are no configurable properties for this identity provider.</w:t>
      </w:r>
    </w:p>
    <w:p w:rsidR="00923304" w:rsidRDefault="000161ED" w:rsidP="007B173A">
      <w:pPr>
        <w:pStyle w:val="ppNumberList"/>
      </w:pPr>
      <w:r>
        <w:t xml:space="preserve">In the ACS web portal look at the remaining settings that the setup program has configured for the </w:t>
      </w:r>
      <w:r w:rsidRPr="000161ED">
        <w:rPr>
          <w:b/>
        </w:rPr>
        <w:t>Adatum.FederationProvider.Lab03.Ex03</w:t>
      </w:r>
      <w:r>
        <w:t xml:space="preserve"> relaying party application. You will see there is a rule group containing the two pass-through rules for the </w:t>
      </w:r>
      <w:r w:rsidRPr="000161ED">
        <w:rPr>
          <w:b/>
        </w:rPr>
        <w:t>name</w:t>
      </w:r>
      <w:r>
        <w:t xml:space="preserve"> and </w:t>
      </w:r>
      <w:proofErr w:type="spellStart"/>
      <w:r w:rsidRPr="000161ED">
        <w:rPr>
          <w:b/>
        </w:rPr>
        <w:t>nameidentifier</w:t>
      </w:r>
      <w:proofErr w:type="spellEnd"/>
      <w:r>
        <w:t xml:space="preserve"> claims required by the a-Order application. </w:t>
      </w:r>
    </w:p>
    <w:p w:rsidR="000161ED" w:rsidRPr="000161ED" w:rsidRDefault="000161ED" w:rsidP="000161ED">
      <w:pPr>
        <w:pStyle w:val="ppFigureIndent"/>
      </w:pPr>
      <w:r>
        <w:rPr>
          <w:noProof/>
          <w:lang w:val="en-GB" w:eastAsia="en-GB" w:bidi="ar-SA"/>
        </w:rPr>
        <w:lastRenderedPageBreak/>
        <w:drawing>
          <wp:inline distT="0" distB="0" distL="0" distR="0" wp14:anchorId="452E1014" wp14:editId="132BB7B8">
            <wp:extent cx="5716800" cy="4942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r:link="rId92" cstate="print"/>
                    <a:stretch>
                      <a:fillRect/>
                    </a:stretch>
                  </pic:blipFill>
                  <pic:spPr>
                    <a:xfrm>
                      <a:off x="0" y="0"/>
                      <a:ext cx="5716800" cy="4942800"/>
                    </a:xfrm>
                    <a:prstGeom prst="rect">
                      <a:avLst/>
                    </a:prstGeom>
                  </pic:spPr>
                </pic:pic>
              </a:graphicData>
            </a:graphic>
          </wp:inline>
        </w:drawing>
      </w:r>
    </w:p>
    <w:p w:rsidR="00923304" w:rsidRDefault="000161ED" w:rsidP="000161ED">
      <w:pPr>
        <w:pStyle w:val="ppNumberList"/>
      </w:pPr>
      <w:r>
        <w:t xml:space="preserve">In Visual Studio Solution Explorer right-click the </w:t>
      </w:r>
      <w:r w:rsidRPr="004923E3">
        <w:rPr>
          <w:b/>
        </w:rPr>
        <w:t>a-Order.OrderTracking.Lab03.Ex03</w:t>
      </w:r>
      <w:r>
        <w:t xml:space="preserve"> project item and click </w:t>
      </w:r>
      <w:r w:rsidRPr="004923E3">
        <w:rPr>
          <w:b/>
        </w:rPr>
        <w:t>View in Browser</w:t>
      </w:r>
      <w:r>
        <w:t>.</w:t>
      </w:r>
      <w:r w:rsidR="004923E3">
        <w:t xml:space="preserve"> </w:t>
      </w:r>
      <w:r w:rsidR="00276C9B">
        <w:t xml:space="preserve">Because you are not currently authenticated, the WIF modules in the a-Order application pipeline redirect your browser to the Adatum federation provider. </w:t>
      </w:r>
      <w:r w:rsidR="004923E3">
        <w:t xml:space="preserve">When the </w:t>
      </w:r>
      <w:r w:rsidR="004923E3" w:rsidRPr="00276C9B">
        <w:rPr>
          <w:b/>
        </w:rPr>
        <w:t xml:space="preserve">Adatum Federation Provider </w:t>
      </w:r>
      <w:r w:rsidR="00276C9B">
        <w:t>page</w:t>
      </w:r>
      <w:r w:rsidR="004923E3">
        <w:t xml:space="preserve"> appears, select </w:t>
      </w:r>
      <w:r w:rsidR="004923E3" w:rsidRPr="004923E3">
        <w:rPr>
          <w:b/>
        </w:rPr>
        <w:t>Sign in with a Social identity</w:t>
      </w:r>
      <w:r w:rsidR="004923E3">
        <w:t xml:space="preserve"> and click the </w:t>
      </w:r>
      <w:r w:rsidR="004923E3" w:rsidRPr="004923E3">
        <w:rPr>
          <w:b/>
        </w:rPr>
        <w:t>Sign In</w:t>
      </w:r>
      <w:r w:rsidR="004923E3">
        <w:t xml:space="preserve"> button.</w:t>
      </w:r>
    </w:p>
    <w:p w:rsidR="004923E3" w:rsidRPr="004923E3" w:rsidRDefault="004923E3" w:rsidP="004923E3">
      <w:pPr>
        <w:pStyle w:val="ppFigureIndent"/>
      </w:pPr>
      <w:r>
        <w:rPr>
          <w:noProof/>
          <w:lang w:val="en-GB" w:eastAsia="en-GB" w:bidi="ar-SA"/>
        </w:rPr>
        <w:lastRenderedPageBreak/>
        <w:drawing>
          <wp:inline distT="0" distB="0" distL="0" distR="0" wp14:anchorId="0F33C944" wp14:editId="50BCEAC0">
            <wp:extent cx="5715798" cy="3067478"/>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r:link="rId94" cstate="print"/>
                    <a:stretch>
                      <a:fillRect/>
                    </a:stretch>
                  </pic:blipFill>
                  <pic:spPr>
                    <a:xfrm>
                      <a:off x="0" y="0"/>
                      <a:ext cx="5715798" cy="3067478"/>
                    </a:xfrm>
                    <a:prstGeom prst="rect">
                      <a:avLst/>
                    </a:prstGeom>
                  </pic:spPr>
                </pic:pic>
              </a:graphicData>
            </a:graphic>
          </wp:inline>
        </w:drawing>
      </w:r>
    </w:p>
    <w:p w:rsidR="004923E3" w:rsidRDefault="00276C9B" w:rsidP="00276C9B">
      <w:pPr>
        <w:pStyle w:val="ppNumberList"/>
      </w:pPr>
      <w:r>
        <w:t xml:space="preserve">The federation provider redirects your browser to ACS. As there is only the OpenID identity provider configured, ACS </w:t>
      </w:r>
      <w:r w:rsidR="00B91545">
        <w:t xml:space="preserve">immediately </w:t>
      </w:r>
      <w:r>
        <w:t>redirect</w:t>
      </w:r>
      <w:r w:rsidR="009E4C91">
        <w:t>s</w:t>
      </w:r>
      <w:r>
        <w:t xml:space="preserve"> </w:t>
      </w:r>
      <w:r w:rsidR="00B91545">
        <w:t>your</w:t>
      </w:r>
      <w:r>
        <w:t xml:space="preserve"> browser to the login page URL of the OpenID provider you specified in the setup program (</w:t>
      </w:r>
      <w:r w:rsidR="00B91545">
        <w:t xml:space="preserve">in this example, </w:t>
      </w:r>
      <w:hyperlink r:id="rId95" w:history="1">
        <w:r w:rsidRPr="00B91545">
          <w:rPr>
            <w:rStyle w:val="Hyperlink"/>
          </w:rPr>
          <w:t>https://www.myopenid.com/server</w:t>
        </w:r>
      </w:hyperlink>
      <w:r>
        <w:t xml:space="preserve">).  </w:t>
      </w:r>
    </w:p>
    <w:p w:rsidR="00273725" w:rsidRPr="00273725" w:rsidRDefault="00273725" w:rsidP="00273725">
      <w:pPr>
        <w:pStyle w:val="ppFigureIndent"/>
      </w:pPr>
      <w:r>
        <w:rPr>
          <w:noProof/>
          <w:lang w:val="en-GB" w:eastAsia="en-GB" w:bidi="ar-SA"/>
        </w:rPr>
        <w:drawing>
          <wp:inline distT="0" distB="0" distL="0" distR="0" wp14:anchorId="7A86B8AA" wp14:editId="1D6747B3">
            <wp:extent cx="5716800" cy="359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r:link="rId97" cstate="print"/>
                    <a:stretch>
                      <a:fillRect/>
                    </a:stretch>
                  </pic:blipFill>
                  <pic:spPr>
                    <a:xfrm>
                      <a:off x="0" y="0"/>
                      <a:ext cx="5716800" cy="3592800"/>
                    </a:xfrm>
                    <a:prstGeom prst="rect">
                      <a:avLst/>
                    </a:prstGeom>
                  </pic:spPr>
                </pic:pic>
              </a:graphicData>
            </a:graphic>
          </wp:inline>
        </w:drawing>
      </w:r>
    </w:p>
    <w:p w:rsidR="00276C9B" w:rsidRDefault="00276C9B" w:rsidP="000161ED">
      <w:pPr>
        <w:pStyle w:val="ppNumberList"/>
      </w:pPr>
      <w:r>
        <w:lastRenderedPageBreak/>
        <w:t xml:space="preserve">Enter your OpenID credentials and click the </w:t>
      </w:r>
      <w:r w:rsidRPr="00EE4006">
        <w:rPr>
          <w:b/>
        </w:rPr>
        <w:t>Sign In</w:t>
      </w:r>
      <w:r>
        <w:t xml:space="preserve"> button.</w:t>
      </w:r>
      <w:r w:rsidR="00EE4006">
        <w:t xml:space="preserve"> After successful authentication t</w:t>
      </w:r>
      <w:r>
        <w:t xml:space="preserve">he </w:t>
      </w:r>
      <w:proofErr w:type="spellStart"/>
      <w:r w:rsidR="00273725">
        <w:t>m</w:t>
      </w:r>
      <w:r w:rsidR="00EE4006">
        <w:t>yOpenID</w:t>
      </w:r>
      <w:proofErr w:type="spellEnd"/>
      <w:r w:rsidR="00EE4006">
        <w:t xml:space="preserve"> </w:t>
      </w:r>
      <w:r>
        <w:t xml:space="preserve">identity provider displays a confirmation </w:t>
      </w:r>
      <w:r w:rsidR="00273725">
        <w:t>including</w:t>
      </w:r>
      <w:r>
        <w:t xml:space="preserve"> the URL of the site that requested </w:t>
      </w:r>
      <w:r w:rsidR="00273725">
        <w:t>authentication</w:t>
      </w:r>
      <w:r>
        <w:t>. Notice that users can specify this confirmation page is not shown again.</w:t>
      </w:r>
      <w:r w:rsidR="00EE4006">
        <w:t xml:space="preserve"> </w:t>
      </w:r>
    </w:p>
    <w:p w:rsidR="00273725" w:rsidRPr="00273725" w:rsidRDefault="00273725" w:rsidP="00273725">
      <w:pPr>
        <w:pStyle w:val="ppFigureIndent"/>
      </w:pPr>
      <w:r>
        <w:rPr>
          <w:noProof/>
          <w:lang w:val="en-GB" w:eastAsia="en-GB" w:bidi="ar-SA"/>
        </w:rPr>
        <w:drawing>
          <wp:inline distT="0" distB="0" distL="0" distR="0" wp14:anchorId="1E364DC2" wp14:editId="2451DA01">
            <wp:extent cx="5715798" cy="304842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15798" cy="3048425"/>
                    </a:xfrm>
                    <a:prstGeom prst="rect">
                      <a:avLst/>
                    </a:prstGeom>
                  </pic:spPr>
                </pic:pic>
              </a:graphicData>
            </a:graphic>
          </wp:inline>
        </w:drawing>
      </w:r>
    </w:p>
    <w:p w:rsidR="00276C9B" w:rsidRDefault="00EE4006" w:rsidP="000161ED">
      <w:pPr>
        <w:pStyle w:val="ppNumberList"/>
      </w:pPr>
      <w:r>
        <w:t xml:space="preserve">Click </w:t>
      </w:r>
      <w:r w:rsidRPr="00EE4006">
        <w:rPr>
          <w:b/>
        </w:rPr>
        <w:t>Continue</w:t>
      </w:r>
      <w:r>
        <w:t>.</w:t>
      </w:r>
      <w:r w:rsidR="00276C9B">
        <w:t xml:space="preserve"> </w:t>
      </w:r>
      <w:r>
        <w:t>Y</w:t>
      </w:r>
      <w:r w:rsidR="00276C9B">
        <w:t xml:space="preserve">our browser is redirected back to ACS, which redirects it back to the a-Order application. You can see the values of the </w:t>
      </w:r>
      <w:r w:rsidR="00276C9B" w:rsidRPr="00276C9B">
        <w:rPr>
          <w:b/>
        </w:rPr>
        <w:t>name</w:t>
      </w:r>
      <w:r w:rsidR="00276C9B">
        <w:t xml:space="preserve"> and </w:t>
      </w:r>
      <w:proofErr w:type="spellStart"/>
      <w:r w:rsidR="00276C9B" w:rsidRPr="00276C9B">
        <w:rPr>
          <w:b/>
        </w:rPr>
        <w:t>nameidentifier</w:t>
      </w:r>
      <w:proofErr w:type="spellEnd"/>
      <w:r w:rsidR="00276C9B">
        <w:t xml:space="preserve"> claim in the page.</w:t>
      </w:r>
    </w:p>
    <w:p w:rsidR="00EE4006" w:rsidRDefault="00273725" w:rsidP="00273725">
      <w:pPr>
        <w:pStyle w:val="ppFigureCaptionIndent"/>
      </w:pPr>
      <w:r>
        <w:t>Insert Caption</w:t>
      </w:r>
    </w:p>
    <w:p w:rsidR="00273725" w:rsidRPr="00273725" w:rsidRDefault="00273725" w:rsidP="00273725">
      <w:pPr>
        <w:pStyle w:val="ppFigureIndent"/>
      </w:pPr>
      <w:r>
        <w:rPr>
          <w:noProof/>
          <w:lang w:val="en-GB" w:eastAsia="en-GB" w:bidi="ar-SA"/>
        </w:rPr>
        <w:drawing>
          <wp:inline distT="0" distB="0" distL="0" distR="0" wp14:anchorId="7325199F" wp14:editId="7154F0FB">
            <wp:extent cx="5716800" cy="201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r:link="rId100" cstate="print"/>
                    <a:stretch>
                      <a:fillRect/>
                    </a:stretch>
                  </pic:blipFill>
                  <pic:spPr>
                    <a:xfrm>
                      <a:off x="0" y="0"/>
                      <a:ext cx="5716800" cy="2019600"/>
                    </a:xfrm>
                    <a:prstGeom prst="rect">
                      <a:avLst/>
                    </a:prstGeom>
                  </pic:spPr>
                </pic:pic>
              </a:graphicData>
            </a:graphic>
          </wp:inline>
        </w:drawing>
      </w:r>
    </w:p>
    <w:p w:rsidR="007B7B35" w:rsidRPr="007B7B35" w:rsidRDefault="007B7B35" w:rsidP="007B7B35">
      <w:pPr>
        <w:pStyle w:val="ppListEnd"/>
      </w:pPr>
    </w:p>
    <w:p w:rsidR="003E7247" w:rsidRDefault="00D675F7" w:rsidP="007B173A">
      <w:pPr>
        <w:pStyle w:val="ppBodyText"/>
        <w:numPr>
          <w:ilvl w:val="0"/>
          <w:numId w:val="0"/>
        </w:numPr>
      </w:pPr>
      <w:r>
        <w:t xml:space="preserve">You have now completed this task and this exercise. You have seen </w:t>
      </w:r>
      <w:r w:rsidR="004923E3">
        <w:t>how ACS supports configuration using the Management API, and how you can use it to add identity providers, relying parties, and claims rules. You have also seen how you can use a non-supported identity provider such as OpenID with ACS. In the next exercise you will replace the Adatum federation provider you have been using in this lab with ADFS.</w:t>
      </w:r>
    </w:p>
    <w:p w:rsidR="004923E3" w:rsidRDefault="004923E3" w:rsidP="004923E3">
      <w:pPr>
        <w:pStyle w:val="Heading2"/>
      </w:pPr>
      <w:r>
        <w:lastRenderedPageBreak/>
        <w:t>Running the "End" Solution</w:t>
      </w:r>
    </w:p>
    <w:p w:rsidR="0084173C" w:rsidRDefault="0084173C" w:rsidP="0084173C">
      <w:pPr>
        <w:pStyle w:val="ppBodyText"/>
        <w:numPr>
          <w:ilvl w:val="0"/>
          <w:numId w:val="10"/>
        </w:numPr>
      </w:pPr>
      <w:r>
        <w:t>If you did not complete all of the tasks in this exercise, you can run the "end" solution we provide. Before you do you must have created a namespace instance within your own ACS service account. After you have created the namespace, you can use the following procedure to run the setup application we provide that will perform the appropriate configuration of ACS.</w:t>
      </w:r>
    </w:p>
    <w:p w:rsidR="0084173C" w:rsidRDefault="0084173C" w:rsidP="0084173C">
      <w:pPr>
        <w:pStyle w:val="ppNote"/>
      </w:pPr>
      <w:r>
        <w:t xml:space="preserve">You will need the value of the token signing certificate thumbprint to run the end solution. See the last steps of </w:t>
      </w:r>
      <w:hyperlink w:anchor="Ex01Task01" w:history="1">
        <w:r w:rsidRPr="008072F0">
          <w:rPr>
            <w:rStyle w:val="Hyperlink"/>
          </w:rPr>
          <w:t>Task 1 of Exercise 1</w:t>
        </w:r>
      </w:hyperlink>
      <w:r>
        <w:t xml:space="preserve"> in this lab for information on how to find this value.</w:t>
      </w:r>
    </w:p>
    <w:p w:rsidR="004923E3" w:rsidRDefault="004923E3" w:rsidP="004923E3">
      <w:pPr>
        <w:pStyle w:val="ppProcedureStart"/>
      </w:pPr>
      <w:r>
        <w:t>To run the end solution</w:t>
      </w:r>
    </w:p>
    <w:p w:rsidR="004923E3" w:rsidRDefault="004923E3" w:rsidP="004923E3">
      <w:pPr>
        <w:pStyle w:val="ppNumberList"/>
      </w:pPr>
      <w:r>
        <w:t>Start Visual Studio 2010 as an administrator.</w:t>
      </w:r>
    </w:p>
    <w:p w:rsidR="004923E3" w:rsidRDefault="004923E3" w:rsidP="004923E3">
      <w:pPr>
        <w:pStyle w:val="ppNumberList"/>
      </w:pPr>
      <w:r>
        <w:t xml:space="preserve">Open the solution named </w:t>
      </w:r>
      <w:r w:rsidRPr="00F77958">
        <w:rPr>
          <w:b/>
        </w:rPr>
        <w:t>Lab0</w:t>
      </w:r>
      <w:r>
        <w:rPr>
          <w:b/>
        </w:rPr>
        <w:t>3</w:t>
      </w:r>
      <w:r w:rsidRPr="00F77958">
        <w:rPr>
          <w:b/>
        </w:rPr>
        <w:t>.Ex0</w:t>
      </w:r>
      <w:r w:rsidR="00AC00EA">
        <w:rPr>
          <w:b/>
        </w:rPr>
        <w:t>3</w:t>
      </w:r>
      <w:r w:rsidRPr="00F77958">
        <w:rPr>
          <w:b/>
        </w:rPr>
        <w:t>.End</w:t>
      </w:r>
      <w:r w:rsidRPr="00F77958">
        <w:t xml:space="preserve"> </w:t>
      </w:r>
      <w:r>
        <w:t xml:space="preserve">from the folder </w:t>
      </w:r>
      <w:r w:rsidRPr="002D3339">
        <w:rPr>
          <w:b/>
        </w:rPr>
        <w:t>Lab0</w:t>
      </w:r>
      <w:r>
        <w:rPr>
          <w:b/>
        </w:rPr>
        <w:t>3</w:t>
      </w:r>
      <w:r w:rsidRPr="002D3339">
        <w:rPr>
          <w:b/>
        </w:rPr>
        <w:t>-</w:t>
      </w:r>
      <w:r>
        <w:rPr>
          <w:b/>
        </w:rPr>
        <w:t>ACS</w:t>
      </w:r>
      <w:r w:rsidRPr="002D3339">
        <w:rPr>
          <w:b/>
        </w:rPr>
        <w:t>\Source\Ex0</w:t>
      </w:r>
      <w:r w:rsidR="00AC00EA">
        <w:rPr>
          <w:b/>
        </w:rPr>
        <w:t>3</w:t>
      </w:r>
      <w:r w:rsidRPr="002D3339">
        <w:rPr>
          <w:b/>
        </w:rPr>
        <w:t>\End</w:t>
      </w:r>
      <w:r w:rsidRPr="001061D8">
        <w:t>.</w:t>
      </w:r>
    </w:p>
    <w:p w:rsidR="00CC23CF" w:rsidRDefault="00CC23CF" w:rsidP="00CC23CF">
      <w:pPr>
        <w:pStyle w:val="ppNumberList"/>
        <w:rPr>
          <w:bCs/>
        </w:rPr>
      </w:pPr>
      <w:r>
        <w:rPr>
          <w:bCs/>
        </w:rPr>
        <w:t xml:space="preserve">In Solution Explorer expand the </w:t>
      </w:r>
      <w:r w:rsidRPr="00FB3349">
        <w:rPr>
          <w:b/>
          <w:bCs/>
        </w:rPr>
        <w:t>Adatum.FederationProvider.Lab03.Ex0</w:t>
      </w:r>
      <w:r>
        <w:rPr>
          <w:b/>
          <w:bCs/>
        </w:rPr>
        <w:t>3</w:t>
      </w:r>
      <w:r w:rsidR="00EC3D04">
        <w:rPr>
          <w:b/>
          <w:bCs/>
        </w:rPr>
        <w:t>.End</w:t>
      </w:r>
      <w:r>
        <w:rPr>
          <w:bCs/>
        </w:rPr>
        <w:t xml:space="preserve"> project item and double-click the file </w:t>
      </w:r>
      <w:proofErr w:type="spellStart"/>
      <w:r w:rsidRPr="00FB3349">
        <w:rPr>
          <w:b/>
          <w:bCs/>
        </w:rPr>
        <w:t>Web.config</w:t>
      </w:r>
      <w:proofErr w:type="spellEnd"/>
      <w:r>
        <w:rPr>
          <w:bCs/>
        </w:rPr>
        <w:t xml:space="preserve"> to open it in the Visual Studio editor.</w:t>
      </w:r>
    </w:p>
    <w:p w:rsidR="00CC23CF" w:rsidRDefault="00CC23CF" w:rsidP="00CC23CF">
      <w:pPr>
        <w:pStyle w:val="ppNumberList"/>
        <w:rPr>
          <w:bCs/>
        </w:rPr>
      </w:pPr>
      <w:r>
        <w:rPr>
          <w:bCs/>
        </w:rPr>
        <w:t xml:space="preserve">Scroll down to the </w:t>
      </w:r>
      <w:r w:rsidRPr="00244D9C">
        <w:rPr>
          <w:b/>
          <w:bCs/>
        </w:rPr>
        <w:t>&lt;</w:t>
      </w:r>
      <w:proofErr w:type="spellStart"/>
      <w:r w:rsidRPr="00244D9C">
        <w:rPr>
          <w:b/>
          <w:bCs/>
        </w:rPr>
        <w:t>trustedIssuers</w:t>
      </w:r>
      <w:proofErr w:type="spellEnd"/>
      <w:r w:rsidRPr="00244D9C">
        <w:rPr>
          <w:b/>
          <w:bCs/>
        </w:rPr>
        <w:t>&gt;</w:t>
      </w:r>
      <w:r>
        <w:rPr>
          <w:bCs/>
        </w:rPr>
        <w:t xml:space="preserve"> element and edit it to specify the thumbprint of the certificate the application will use to validate tokens received from ACS. Insert the value of the thumbprint you made a note of while performing the first task in Exercise 1 of this lab.</w:t>
      </w:r>
    </w:p>
    <w:p w:rsidR="00CC23CF" w:rsidRDefault="00CC23CF" w:rsidP="00CC23CF">
      <w:pPr>
        <w:pStyle w:val="ppCodeLanguageIndent"/>
      </w:pPr>
      <w:r>
        <w:t>XML</w:t>
      </w:r>
    </w:p>
    <w:p w:rsidR="00CC23CF" w:rsidRDefault="00CC23CF" w:rsidP="00CC23CF">
      <w:pPr>
        <w:pStyle w:val="ppCodeIndent"/>
      </w:pPr>
      <w:r>
        <w:t>&lt;</w:t>
      </w:r>
      <w:proofErr w:type="spellStart"/>
      <w:r>
        <w:t>trustedIssuers</w:t>
      </w:r>
      <w:proofErr w:type="spellEnd"/>
      <w:r>
        <w:t>&gt;</w:t>
      </w:r>
    </w:p>
    <w:p w:rsidR="00CC23CF" w:rsidRDefault="00CC23CF" w:rsidP="00CC23CF">
      <w:pPr>
        <w:pStyle w:val="ppCodeIndent"/>
      </w:pPr>
      <w:r>
        <w:t xml:space="preserve">        </w:t>
      </w:r>
    </w:p>
    <w:p w:rsidR="00CC23CF" w:rsidRDefault="00CC23CF" w:rsidP="00CC23CF">
      <w:pPr>
        <w:pStyle w:val="ppCodeIndent"/>
      </w:pPr>
      <w:r>
        <w:t xml:space="preserve">  &lt;!-- Adatum issuer certificate --&gt;</w:t>
      </w:r>
    </w:p>
    <w:p w:rsidR="00CC23CF" w:rsidRDefault="00CC23CF" w:rsidP="00CC23CF">
      <w:pPr>
        <w:pStyle w:val="ppCodeIndent"/>
      </w:pPr>
      <w:r>
        <w:t xml:space="preserve">  &lt;add thumbprint="f260042d59e14817984c6183fbc6bfc71baf5462" name="</w:t>
      </w:r>
      <w:proofErr w:type="spellStart"/>
      <w:r>
        <w:t>adatum</w:t>
      </w:r>
      <w:proofErr w:type="spellEnd"/>
      <w:r>
        <w:t>" /&gt;</w:t>
      </w:r>
    </w:p>
    <w:p w:rsidR="00CC23CF" w:rsidRDefault="00CC23CF" w:rsidP="00CC23CF">
      <w:pPr>
        <w:pStyle w:val="ppCodeIndent"/>
      </w:pPr>
    </w:p>
    <w:p w:rsidR="00CC23CF" w:rsidRDefault="00CC23CF" w:rsidP="00CC23CF">
      <w:pPr>
        <w:pStyle w:val="ppCodeIndent"/>
      </w:pPr>
      <w:r>
        <w:t xml:space="preserve">  &lt;!-- ACS issuer certificate --&gt;</w:t>
      </w:r>
    </w:p>
    <w:p w:rsidR="00CC23CF" w:rsidRDefault="00CC23CF" w:rsidP="00DF195D">
      <w:pPr>
        <w:pStyle w:val="ppCodeIndent"/>
      </w:pPr>
      <w:r>
        <w:t xml:space="preserve">  &lt;add thumbprint="</w:t>
      </w:r>
      <w:r w:rsidR="00BF1D10" w:rsidRPr="00EF6E86">
        <w:rPr>
          <w:b/>
          <w:highlight w:val="yellow"/>
        </w:rPr>
        <w:t>{</w:t>
      </w:r>
      <w:r w:rsidR="00BF1D10" w:rsidRPr="00EE38E9">
        <w:rPr>
          <w:b/>
          <w:i/>
          <w:highlight w:val="yellow"/>
        </w:rPr>
        <w:t>your-</w:t>
      </w:r>
      <w:proofErr w:type="spellStart"/>
      <w:r w:rsidR="00BF1D10" w:rsidRPr="00EE38E9">
        <w:rPr>
          <w:b/>
          <w:i/>
          <w:highlight w:val="yellow"/>
        </w:rPr>
        <w:t>acs</w:t>
      </w:r>
      <w:proofErr w:type="spellEnd"/>
      <w:r w:rsidR="00BF1D10" w:rsidRPr="00EE38E9">
        <w:rPr>
          <w:b/>
          <w:i/>
          <w:highlight w:val="yellow"/>
        </w:rPr>
        <w:t>-thumbprint-here</w:t>
      </w:r>
      <w:r w:rsidR="00BF1D10" w:rsidRPr="00EF6E86">
        <w:rPr>
          <w:b/>
          <w:highlight w:val="yellow"/>
        </w:rPr>
        <w:t>}</w:t>
      </w:r>
      <w:r>
        <w:t>" name="</w:t>
      </w:r>
      <w:proofErr w:type="spellStart"/>
      <w:r>
        <w:t>acs</w:t>
      </w:r>
      <w:proofErr w:type="spellEnd"/>
      <w:r>
        <w:t>" /&gt;</w:t>
      </w:r>
    </w:p>
    <w:p w:rsidR="00CC23CF" w:rsidRDefault="00CC23CF" w:rsidP="00CC23CF">
      <w:pPr>
        <w:pStyle w:val="ppCodeIndent"/>
      </w:pPr>
      <w:r>
        <w:t xml:space="preserve">          </w:t>
      </w:r>
    </w:p>
    <w:p w:rsidR="00CC23CF" w:rsidRDefault="00CC23CF" w:rsidP="00CC23CF">
      <w:pPr>
        <w:pStyle w:val="ppCodeIndent"/>
      </w:pPr>
      <w:r>
        <w:t>&lt;/</w:t>
      </w:r>
      <w:proofErr w:type="spellStart"/>
      <w:r>
        <w:t>trustedIssuers</w:t>
      </w:r>
      <w:proofErr w:type="spellEnd"/>
      <w:r>
        <w:t>&gt;</w:t>
      </w:r>
    </w:p>
    <w:p w:rsidR="00CC23CF" w:rsidRDefault="00CC23CF" w:rsidP="00CC23CF">
      <w:pPr>
        <w:pStyle w:val="ppNumberList"/>
        <w:rPr>
          <w:bCs/>
        </w:rPr>
      </w:pPr>
      <w:r>
        <w:rPr>
          <w:bCs/>
        </w:rPr>
        <w:t xml:space="preserve">Save and close the </w:t>
      </w:r>
      <w:proofErr w:type="spellStart"/>
      <w:r>
        <w:rPr>
          <w:bCs/>
        </w:rPr>
        <w:t>Web.config</w:t>
      </w:r>
      <w:proofErr w:type="spellEnd"/>
      <w:r>
        <w:rPr>
          <w:bCs/>
        </w:rPr>
        <w:t xml:space="preserve"> file. </w:t>
      </w:r>
    </w:p>
    <w:p w:rsidR="00CC23CF" w:rsidRDefault="00CC23CF" w:rsidP="00CC23CF">
      <w:pPr>
        <w:pStyle w:val="ppNumberList"/>
      </w:pPr>
      <w:r>
        <w:t xml:space="preserve">In Solution Explorer double-click the file </w:t>
      </w:r>
      <w:proofErr w:type="spellStart"/>
      <w:r w:rsidRPr="00723D45">
        <w:rPr>
          <w:b/>
          <w:bCs/>
        </w:rPr>
        <w:t>TrustedIssuers.cs</w:t>
      </w:r>
      <w:proofErr w:type="spellEnd"/>
      <w:r>
        <w:rPr>
          <w:bCs/>
        </w:rPr>
        <w:t xml:space="preserve"> to open it in the Visual Studio code editor. Modify the URLs of the ACS issuer so that they contain the name of the </w:t>
      </w:r>
      <w:r w:rsidR="00EC3D04">
        <w:rPr>
          <w:bCs/>
        </w:rPr>
        <w:t xml:space="preserve">namespace </w:t>
      </w:r>
      <w:r>
        <w:rPr>
          <w:bCs/>
        </w:rPr>
        <w:t>you have defined in ACS, as shown in the following highlighted code.</w:t>
      </w:r>
    </w:p>
    <w:p w:rsidR="00CC23CF" w:rsidRDefault="00CC23CF" w:rsidP="00CC23CF">
      <w:pPr>
        <w:pStyle w:val="ppCodeLanguageIndent"/>
      </w:pPr>
      <w:r>
        <w:t>C#</w:t>
      </w:r>
    </w:p>
    <w:p w:rsidR="00CC23CF" w:rsidRPr="00723D45" w:rsidRDefault="00CC23CF" w:rsidP="00CC23CF">
      <w:pPr>
        <w:pStyle w:val="ppCodeIndent"/>
      </w:pPr>
      <w:r w:rsidRPr="00723D45">
        <w:t xml:space="preserve">public class </w:t>
      </w:r>
      <w:proofErr w:type="spellStart"/>
      <w:r w:rsidRPr="00723D45">
        <w:t>TrustedIssuers</w:t>
      </w:r>
      <w:proofErr w:type="spellEnd"/>
    </w:p>
    <w:p w:rsidR="00CC23CF" w:rsidRPr="00723D45" w:rsidRDefault="00CC23CF" w:rsidP="00CC23CF">
      <w:pPr>
        <w:pStyle w:val="ppCodeIndent"/>
      </w:pPr>
      <w:r w:rsidRPr="00723D45">
        <w:t>{</w:t>
      </w:r>
    </w:p>
    <w:p w:rsidR="00CC23CF" w:rsidRDefault="00CC23CF" w:rsidP="00CC23CF">
      <w:pPr>
        <w:pStyle w:val="ppCodeIndent"/>
      </w:pPr>
      <w:r w:rsidRPr="00723D45">
        <w:t xml:space="preserve">  public static </w:t>
      </w:r>
      <w:proofErr w:type="spellStart"/>
      <w:r w:rsidRPr="00723D45">
        <w:t>readonly</w:t>
      </w:r>
      <w:proofErr w:type="spellEnd"/>
      <w:r w:rsidRPr="00723D45">
        <w:t xml:space="preserve"> </w:t>
      </w:r>
      <w:proofErr w:type="spellStart"/>
      <w:r w:rsidRPr="00723D45">
        <w:t>IssuerInfo</w:t>
      </w:r>
      <w:proofErr w:type="spellEnd"/>
      <w:r w:rsidRPr="00723D45">
        <w:t xml:space="preserve"> Adatum = new </w:t>
      </w:r>
      <w:proofErr w:type="spellStart"/>
      <w:r w:rsidRPr="00723D45">
        <w:t>IssuerInfo</w:t>
      </w:r>
      <w:proofErr w:type="spellEnd"/>
      <w:r w:rsidRPr="00723D45">
        <w:t>("</w:t>
      </w:r>
      <w:proofErr w:type="spellStart"/>
      <w:r w:rsidRPr="00723D45">
        <w:t>adatum</w:t>
      </w:r>
      <w:proofErr w:type="spellEnd"/>
      <w:r w:rsidRPr="00723D45">
        <w:t xml:space="preserve">", </w:t>
      </w:r>
    </w:p>
    <w:p w:rsidR="00CC23CF" w:rsidRDefault="00CC23CF" w:rsidP="00CC23CF">
      <w:pPr>
        <w:pStyle w:val="ppCodeIndent"/>
      </w:pPr>
      <w:r>
        <w:t xml:space="preserve">         </w:t>
      </w:r>
      <w:r w:rsidRPr="00723D45">
        <w:t>"adatum.com",</w:t>
      </w:r>
      <w:r>
        <w:t xml:space="preserve"> </w:t>
      </w:r>
      <w:r w:rsidRPr="00723D45">
        <w:t>"https://localhost/Adatum.SimulatedIssuer.Lab03.Ex0</w:t>
      </w:r>
      <w:r w:rsidR="00EF6E86">
        <w:t>3.End</w:t>
      </w:r>
      <w:r w:rsidRPr="00723D45">
        <w:t>/");</w:t>
      </w:r>
    </w:p>
    <w:p w:rsidR="00CC23CF" w:rsidRDefault="00CC23CF" w:rsidP="00CC23CF">
      <w:pPr>
        <w:pStyle w:val="ppCodeIndent"/>
      </w:pPr>
    </w:p>
    <w:p w:rsidR="00CC23CF" w:rsidRPr="002E46AB" w:rsidRDefault="00CC23CF" w:rsidP="00CC23CF">
      <w:pPr>
        <w:pStyle w:val="ppCodeIndent"/>
      </w:pPr>
      <w:r w:rsidRPr="002E46AB">
        <w:t xml:space="preserve">  public static </w:t>
      </w:r>
      <w:proofErr w:type="spellStart"/>
      <w:r w:rsidRPr="002E46AB">
        <w:t>readonly</w:t>
      </w:r>
      <w:proofErr w:type="spellEnd"/>
      <w:r w:rsidRPr="002E46AB">
        <w:t xml:space="preserve"> </w:t>
      </w:r>
      <w:proofErr w:type="spellStart"/>
      <w:r w:rsidRPr="002E46AB">
        <w:t>IssuerInfo</w:t>
      </w:r>
      <w:proofErr w:type="spellEnd"/>
      <w:r w:rsidRPr="002E46AB">
        <w:t xml:space="preserve"> </w:t>
      </w:r>
      <w:proofErr w:type="spellStart"/>
      <w:r w:rsidRPr="002E46AB">
        <w:t>Acs</w:t>
      </w:r>
      <w:proofErr w:type="spellEnd"/>
      <w:r w:rsidRPr="002E46AB">
        <w:t xml:space="preserve"> = new </w:t>
      </w:r>
      <w:proofErr w:type="spellStart"/>
      <w:r w:rsidRPr="002E46AB">
        <w:t>IssuerInfo</w:t>
      </w:r>
      <w:proofErr w:type="spellEnd"/>
      <w:r w:rsidRPr="002E46AB">
        <w:t>("</w:t>
      </w:r>
      <w:proofErr w:type="spellStart"/>
      <w:r w:rsidRPr="002E46AB">
        <w:t>acs</w:t>
      </w:r>
      <w:proofErr w:type="spellEnd"/>
      <w:r w:rsidRPr="002E46AB">
        <w:t>",</w:t>
      </w:r>
    </w:p>
    <w:p w:rsidR="00CC23CF" w:rsidRPr="002E46AB" w:rsidRDefault="00CC23CF" w:rsidP="00CC23CF">
      <w:pPr>
        <w:pStyle w:val="ppCodeIndent"/>
      </w:pPr>
      <w:r w:rsidRPr="002E46AB">
        <w:t xml:space="preserve">         "https://</w:t>
      </w:r>
      <w:r w:rsidR="00BF1D10" w:rsidRPr="00EE38E9">
        <w:rPr>
          <w:highlight w:val="yellow"/>
        </w:rPr>
        <w:t>{</w:t>
      </w:r>
      <w:r w:rsidRPr="00DF195D">
        <w:rPr>
          <w:b/>
          <w:i/>
          <w:highlight w:val="yellow"/>
        </w:rPr>
        <w:t>your-namespace-name</w:t>
      </w:r>
      <w:r w:rsidR="00BF1D10" w:rsidRPr="00EF6E86">
        <w:rPr>
          <w:b/>
          <w:highlight w:val="yellow"/>
        </w:rPr>
        <w:t>}</w:t>
      </w:r>
      <w:r w:rsidRPr="002E46AB">
        <w:t>.accesscontrol.windows.net/",</w:t>
      </w:r>
    </w:p>
    <w:p w:rsidR="00CC23CF" w:rsidRPr="002E46AB" w:rsidRDefault="00CC23CF" w:rsidP="00CC23CF">
      <w:pPr>
        <w:pStyle w:val="ppCodeIndent"/>
      </w:pPr>
      <w:r w:rsidRPr="002E46AB">
        <w:t xml:space="preserve">         "https://</w:t>
      </w:r>
      <w:r w:rsidR="00BF1D10" w:rsidRPr="00EE38E9">
        <w:rPr>
          <w:highlight w:val="yellow"/>
        </w:rPr>
        <w:t>{</w:t>
      </w:r>
      <w:r w:rsidRPr="00DF195D">
        <w:rPr>
          <w:b/>
          <w:i/>
          <w:highlight w:val="yellow"/>
        </w:rPr>
        <w:t>your-namespace-name</w:t>
      </w:r>
      <w:r w:rsidR="00BF1D10" w:rsidRPr="00EF6E86">
        <w:rPr>
          <w:b/>
          <w:highlight w:val="yellow"/>
        </w:rPr>
        <w:t>}</w:t>
      </w:r>
      <w:r w:rsidRPr="002E46AB">
        <w:t xml:space="preserve">.accesscontrol.windows.net/v2/wsfederation"); </w:t>
      </w:r>
    </w:p>
    <w:p w:rsidR="00CC23CF" w:rsidRDefault="00CC23CF" w:rsidP="00CC23CF">
      <w:pPr>
        <w:pStyle w:val="ppNumberList"/>
        <w:rPr>
          <w:bCs/>
        </w:rPr>
      </w:pPr>
      <w:r>
        <w:rPr>
          <w:bCs/>
        </w:rPr>
        <w:t xml:space="preserve">Save and close the </w:t>
      </w:r>
      <w:proofErr w:type="spellStart"/>
      <w:r w:rsidRPr="00723D45">
        <w:rPr>
          <w:b/>
          <w:bCs/>
        </w:rPr>
        <w:t>TrustedIssuers.cs</w:t>
      </w:r>
      <w:proofErr w:type="spellEnd"/>
      <w:r>
        <w:rPr>
          <w:b/>
          <w:bCs/>
        </w:rPr>
        <w:t xml:space="preserve"> </w:t>
      </w:r>
      <w:r w:rsidRPr="001B787C">
        <w:rPr>
          <w:bCs/>
        </w:rPr>
        <w:t>file.</w:t>
      </w:r>
    </w:p>
    <w:p w:rsidR="004923E3" w:rsidRDefault="004923E3" w:rsidP="004923E3">
      <w:pPr>
        <w:pStyle w:val="ppNumberList"/>
      </w:pPr>
      <w:r>
        <w:lastRenderedPageBreak/>
        <w:t xml:space="preserve">Expand the </w:t>
      </w:r>
      <w:r w:rsidRPr="004F7CA4">
        <w:rPr>
          <w:b/>
        </w:rPr>
        <w:t>ACS.Setup.Lab03.Ex0</w:t>
      </w:r>
      <w:r w:rsidR="00AC00EA">
        <w:rPr>
          <w:b/>
        </w:rPr>
        <w:t>3</w:t>
      </w:r>
      <w:r w:rsidRPr="004F7CA4">
        <w:rPr>
          <w:b/>
        </w:rPr>
        <w:t>.End</w:t>
      </w:r>
      <w:r>
        <w:t xml:space="preserve"> project item and double-click the file </w:t>
      </w:r>
      <w:proofErr w:type="spellStart"/>
      <w:r w:rsidRPr="004F7CA4">
        <w:rPr>
          <w:b/>
        </w:rPr>
        <w:t>Program.cs</w:t>
      </w:r>
      <w:proofErr w:type="spellEnd"/>
      <w:r>
        <w:t xml:space="preserve"> to open it in the Visual Studio editor. Edit the following two highlighted values near the start of the file to specify the password for your Azure account and the name of the namespace to use for the example.</w:t>
      </w:r>
    </w:p>
    <w:p w:rsidR="004923E3" w:rsidRDefault="004923E3" w:rsidP="004923E3">
      <w:pPr>
        <w:pStyle w:val="ppCodeLanguageIndent"/>
      </w:pPr>
      <w:r>
        <w:t>C#</w:t>
      </w:r>
    </w:p>
    <w:p w:rsidR="004923E3" w:rsidRDefault="004923E3" w:rsidP="004923E3">
      <w:pPr>
        <w:pStyle w:val="ppCodeIndent"/>
      </w:pPr>
      <w:r>
        <w:t>internal class Program</w:t>
      </w:r>
    </w:p>
    <w:p w:rsidR="004923E3" w:rsidRDefault="004923E3" w:rsidP="004923E3">
      <w:pPr>
        <w:pStyle w:val="ppCodeIndent"/>
      </w:pPr>
      <w:r>
        <w:t>{</w:t>
      </w:r>
    </w:p>
    <w:p w:rsidR="004923E3" w:rsidRDefault="004923E3" w:rsidP="004923E3">
      <w:pPr>
        <w:pStyle w:val="ppCodeIndent"/>
      </w:pPr>
      <w:r>
        <w:t xml:space="preserve">    private </w:t>
      </w:r>
      <w:proofErr w:type="spellStart"/>
      <w:r>
        <w:t>const</w:t>
      </w:r>
      <w:proofErr w:type="spellEnd"/>
      <w:r>
        <w:t xml:space="preserve"> string </w:t>
      </w:r>
      <w:proofErr w:type="spellStart"/>
      <w:r>
        <w:t>AcsPassword</w:t>
      </w:r>
      <w:proofErr w:type="spellEnd"/>
      <w:r>
        <w:t xml:space="preserve"> = "</w:t>
      </w:r>
      <w:r w:rsidR="00BF1D10" w:rsidRPr="00EE38E9">
        <w:rPr>
          <w:highlight w:val="yellow"/>
        </w:rPr>
        <w:t>{</w:t>
      </w:r>
      <w:r w:rsidRPr="009C4BBB">
        <w:rPr>
          <w:b/>
          <w:highlight w:val="yellow"/>
        </w:rPr>
        <w:t>your-</w:t>
      </w:r>
      <w:proofErr w:type="spellStart"/>
      <w:r w:rsidRPr="009C4BBB">
        <w:rPr>
          <w:b/>
          <w:highlight w:val="yellow"/>
        </w:rPr>
        <w:t>acs</w:t>
      </w:r>
      <w:proofErr w:type="spellEnd"/>
      <w:r w:rsidRPr="009C4BBB">
        <w:rPr>
          <w:b/>
          <w:highlight w:val="yellow"/>
        </w:rPr>
        <w:t>-password</w:t>
      </w:r>
      <w:r w:rsidR="00BF1D10" w:rsidRPr="00EE38E9">
        <w:rPr>
          <w:b/>
          <w:highlight w:val="yellow"/>
        </w:rPr>
        <w:t>}</w:t>
      </w:r>
      <w:r>
        <w:t>";</w:t>
      </w:r>
    </w:p>
    <w:p w:rsidR="004923E3" w:rsidRDefault="004923E3" w:rsidP="004923E3">
      <w:pPr>
        <w:pStyle w:val="ppCodeIndent"/>
      </w:pPr>
      <w:r>
        <w:t xml:space="preserve">    private </w:t>
      </w:r>
      <w:proofErr w:type="spellStart"/>
      <w:r>
        <w:t>const</w:t>
      </w:r>
      <w:proofErr w:type="spellEnd"/>
      <w:r>
        <w:t xml:space="preserve"> string </w:t>
      </w:r>
      <w:proofErr w:type="spellStart"/>
      <w:r>
        <w:t>AcsServiceNamespace</w:t>
      </w:r>
      <w:proofErr w:type="spellEnd"/>
      <w:r>
        <w:t xml:space="preserve"> = "</w:t>
      </w:r>
      <w:r w:rsidR="00BF1D10" w:rsidRPr="00EE38E9">
        <w:rPr>
          <w:highlight w:val="yellow"/>
        </w:rPr>
        <w:t>{</w:t>
      </w:r>
      <w:r w:rsidRPr="009C4BBB">
        <w:rPr>
          <w:b/>
          <w:highlight w:val="yellow"/>
        </w:rPr>
        <w:t>your-</w:t>
      </w:r>
      <w:proofErr w:type="spellStart"/>
      <w:r w:rsidR="00A028E8">
        <w:rPr>
          <w:b/>
          <w:highlight w:val="yellow"/>
        </w:rPr>
        <w:t>acs</w:t>
      </w:r>
      <w:proofErr w:type="spellEnd"/>
      <w:r w:rsidR="00A028E8">
        <w:rPr>
          <w:b/>
          <w:highlight w:val="yellow"/>
        </w:rPr>
        <w:t>-</w:t>
      </w:r>
      <w:r w:rsidRPr="009C4BBB">
        <w:rPr>
          <w:b/>
          <w:highlight w:val="yellow"/>
        </w:rPr>
        <w:t>namespace</w:t>
      </w:r>
      <w:r w:rsidR="00BF1D10" w:rsidRPr="00EE38E9">
        <w:rPr>
          <w:b/>
          <w:highlight w:val="yellow"/>
        </w:rPr>
        <w:t>}</w:t>
      </w:r>
      <w:r>
        <w:t>";</w:t>
      </w:r>
    </w:p>
    <w:p w:rsidR="004923E3" w:rsidRDefault="004923E3" w:rsidP="004923E3">
      <w:pPr>
        <w:pStyle w:val="ppCodeIndent"/>
      </w:pPr>
      <w:r>
        <w:t xml:space="preserve">    ...</w:t>
      </w:r>
    </w:p>
    <w:p w:rsidR="004923E3" w:rsidRDefault="004923E3" w:rsidP="004923E3">
      <w:pPr>
        <w:pStyle w:val="ppNoteIndent"/>
      </w:pPr>
      <w:r>
        <w:t xml:space="preserve">This code uses the default management account in ACS named </w:t>
      </w:r>
      <w:proofErr w:type="spellStart"/>
      <w:r w:rsidRPr="005F51D4">
        <w:rPr>
          <w:b/>
        </w:rPr>
        <w:t>ManagementClient</w:t>
      </w:r>
      <w:proofErr w:type="spellEnd"/>
      <w:r>
        <w:t>. For help locating the correct values to use for the password key and namespace, see the section "</w:t>
      </w:r>
      <w:r w:rsidRPr="00317274">
        <w:rPr>
          <w:i/>
        </w:rPr>
        <w:t>Locating Your ACS Password Key and Namespace</w:t>
      </w:r>
      <w:r>
        <w:t>" at the start of this lab.</w:t>
      </w:r>
    </w:p>
    <w:p w:rsidR="004923E3" w:rsidRDefault="004923E3" w:rsidP="004923E3">
      <w:pPr>
        <w:pStyle w:val="ppNumberList"/>
      </w:pPr>
      <w:r>
        <w:t xml:space="preserve">Save and close the </w:t>
      </w:r>
      <w:proofErr w:type="spellStart"/>
      <w:r>
        <w:t>Program.cs</w:t>
      </w:r>
      <w:proofErr w:type="spellEnd"/>
      <w:r>
        <w:t xml:space="preserve"> file, open the </w:t>
      </w:r>
      <w:r w:rsidRPr="008B54E7">
        <w:rPr>
          <w:b/>
        </w:rPr>
        <w:t>Build</w:t>
      </w:r>
      <w:r>
        <w:t xml:space="preserve"> menu, and click </w:t>
      </w:r>
      <w:r w:rsidRPr="008B54E7">
        <w:rPr>
          <w:b/>
        </w:rPr>
        <w:t>Rebuild Solution</w:t>
      </w:r>
      <w:r>
        <w:t>.</w:t>
      </w:r>
    </w:p>
    <w:p w:rsidR="004923E3" w:rsidRDefault="004923E3" w:rsidP="004923E3">
      <w:pPr>
        <w:pStyle w:val="ppNumberList"/>
      </w:pPr>
      <w:r>
        <w:t xml:space="preserve">Right-click on the </w:t>
      </w:r>
      <w:r w:rsidRPr="004F7CA4">
        <w:rPr>
          <w:b/>
        </w:rPr>
        <w:t>ACS.Setup.Lab03.Ex0</w:t>
      </w:r>
      <w:r w:rsidR="00AC00EA">
        <w:rPr>
          <w:b/>
        </w:rPr>
        <w:t>3</w:t>
      </w:r>
      <w:r w:rsidRPr="004F7CA4">
        <w:rPr>
          <w:b/>
        </w:rPr>
        <w:t>.End</w:t>
      </w:r>
      <w:r>
        <w:t xml:space="preserve"> project, point to </w:t>
      </w:r>
      <w:r w:rsidRPr="00EB0DF9">
        <w:rPr>
          <w:b/>
        </w:rPr>
        <w:t>Debug</w:t>
      </w:r>
      <w:r>
        <w:t xml:space="preserve">, and click </w:t>
      </w:r>
      <w:r w:rsidRPr="00EB0DF9">
        <w:rPr>
          <w:b/>
        </w:rPr>
        <w:t>Start new instance</w:t>
      </w:r>
      <w:r>
        <w:t xml:space="preserve">. This will remove any existing instance of a relying party that has the name </w:t>
      </w:r>
      <w:r w:rsidRPr="008B54E7">
        <w:rPr>
          <w:b/>
        </w:rPr>
        <w:t>Adatum.</w:t>
      </w:r>
      <w:r>
        <w:rPr>
          <w:b/>
        </w:rPr>
        <w:t>FederationProvider</w:t>
      </w:r>
      <w:r w:rsidRPr="008B54E7">
        <w:rPr>
          <w:b/>
        </w:rPr>
        <w:t>.Lab03.Ex0</w:t>
      </w:r>
      <w:r w:rsidR="00AC00EA">
        <w:rPr>
          <w:b/>
        </w:rPr>
        <w:t>3</w:t>
      </w:r>
      <w:r w:rsidRPr="008B54E7">
        <w:rPr>
          <w:b/>
        </w:rPr>
        <w:t>.End</w:t>
      </w:r>
      <w:r>
        <w:t>, then add it again and configure the required rules.</w:t>
      </w:r>
    </w:p>
    <w:p w:rsidR="004923E3" w:rsidRDefault="004923E3" w:rsidP="004923E3">
      <w:pPr>
        <w:pStyle w:val="ppNumberList"/>
      </w:pPr>
      <w:r>
        <w:t xml:space="preserve">In Solution Explorer </w:t>
      </w:r>
      <w:r>
        <w:rPr>
          <w:rStyle w:val="Strong"/>
          <w:b w:val="0"/>
        </w:rPr>
        <w:t xml:space="preserve">right-click the </w:t>
      </w:r>
      <w:r w:rsidRPr="00733B32">
        <w:rPr>
          <w:rStyle w:val="Strong"/>
        </w:rPr>
        <w:t>a-Order.OrderTracking.Lab03.Ex0</w:t>
      </w:r>
      <w:r w:rsidR="00AC00EA">
        <w:rPr>
          <w:rStyle w:val="Strong"/>
        </w:rPr>
        <w:t>3</w:t>
      </w:r>
      <w:r>
        <w:rPr>
          <w:rStyle w:val="Strong"/>
          <w:b w:val="0"/>
        </w:rPr>
        <w:t xml:space="preserve"> project item and click </w:t>
      </w:r>
      <w:r w:rsidRPr="000A69F5">
        <w:rPr>
          <w:rStyle w:val="Strong"/>
        </w:rPr>
        <w:t>View in Browser</w:t>
      </w:r>
      <w:r>
        <w:rPr>
          <w:rStyle w:val="Strong"/>
          <w:b w:val="0"/>
        </w:rPr>
        <w:t>. You are redirected to the Adatum federation provider.</w:t>
      </w:r>
    </w:p>
    <w:p w:rsidR="004923E3" w:rsidRDefault="004923E3" w:rsidP="004923E3">
      <w:pPr>
        <w:pStyle w:val="ppNumberList"/>
        <w:rPr>
          <w:rStyle w:val="Strong"/>
          <w:b w:val="0"/>
        </w:rPr>
      </w:pPr>
      <w:r>
        <w:rPr>
          <w:rStyle w:val="Strong"/>
          <w:b w:val="0"/>
        </w:rPr>
        <w:t xml:space="preserve">In the Adatum federation provider page select </w:t>
      </w:r>
      <w:r w:rsidRPr="004F7CA4">
        <w:rPr>
          <w:rStyle w:val="Strong"/>
        </w:rPr>
        <w:t xml:space="preserve">Sign in with </w:t>
      </w:r>
      <w:r>
        <w:rPr>
          <w:rStyle w:val="Strong"/>
        </w:rPr>
        <w:t>a Social Identity</w:t>
      </w:r>
      <w:r>
        <w:rPr>
          <w:rStyle w:val="Strong"/>
          <w:b w:val="0"/>
        </w:rPr>
        <w:t xml:space="preserve"> and click the </w:t>
      </w:r>
      <w:r w:rsidRPr="004F7CA4">
        <w:rPr>
          <w:rStyle w:val="Strong"/>
        </w:rPr>
        <w:t>Sign In</w:t>
      </w:r>
      <w:r>
        <w:rPr>
          <w:rStyle w:val="Strong"/>
          <w:b w:val="0"/>
        </w:rPr>
        <w:t xml:space="preserve"> button. The federation provider redirects your browser to ACS </w:t>
      </w:r>
      <w:r w:rsidR="00101300">
        <w:rPr>
          <w:rStyle w:val="Strong"/>
          <w:b w:val="0"/>
        </w:rPr>
        <w:t>for authentication</w:t>
      </w:r>
      <w:r>
        <w:rPr>
          <w:rStyle w:val="Strong"/>
          <w:b w:val="0"/>
        </w:rPr>
        <w:t>.</w:t>
      </w:r>
    </w:p>
    <w:p w:rsidR="004923E3" w:rsidRDefault="00101300" w:rsidP="004923E3">
      <w:pPr>
        <w:pStyle w:val="ppNumberList"/>
        <w:rPr>
          <w:rStyle w:val="Strong"/>
          <w:b w:val="0"/>
        </w:rPr>
      </w:pPr>
      <w:r>
        <w:rPr>
          <w:rStyle w:val="Strong"/>
          <w:b w:val="0"/>
        </w:rPr>
        <w:t>As only the OpenID identity provider is configured, ACS redirects your browser to the OpenID login page.</w:t>
      </w:r>
    </w:p>
    <w:p w:rsidR="004923E3" w:rsidRDefault="004923E3" w:rsidP="004923E3">
      <w:pPr>
        <w:pStyle w:val="ppNumberList"/>
        <w:rPr>
          <w:rStyle w:val="Strong"/>
          <w:b w:val="0"/>
        </w:rPr>
      </w:pPr>
      <w:r>
        <w:rPr>
          <w:rStyle w:val="Strong"/>
          <w:b w:val="0"/>
        </w:rPr>
        <w:t xml:space="preserve">Enter your </w:t>
      </w:r>
      <w:r w:rsidR="00101300">
        <w:rPr>
          <w:rStyle w:val="Strong"/>
          <w:b w:val="0"/>
        </w:rPr>
        <w:t>OpenID</w:t>
      </w:r>
      <w:r>
        <w:rPr>
          <w:rStyle w:val="Strong"/>
          <w:b w:val="0"/>
        </w:rPr>
        <w:t xml:space="preserve"> credentials and click </w:t>
      </w:r>
      <w:r>
        <w:rPr>
          <w:rStyle w:val="Strong"/>
        </w:rPr>
        <w:t>Log</w:t>
      </w:r>
      <w:r w:rsidRPr="008B54E7">
        <w:rPr>
          <w:rStyle w:val="Strong"/>
        </w:rPr>
        <w:t xml:space="preserve"> in</w:t>
      </w:r>
      <w:r>
        <w:rPr>
          <w:rStyle w:val="Strong"/>
          <w:b w:val="0"/>
        </w:rPr>
        <w:t>. After successful authentication your browser is redirected to ACS, and from there back to the a-Order application.</w:t>
      </w:r>
    </w:p>
    <w:p w:rsidR="004923E3" w:rsidRDefault="004923E3" w:rsidP="004923E3">
      <w:pPr>
        <w:pStyle w:val="ppListEnd"/>
      </w:pPr>
    </w:p>
    <w:p w:rsidR="005C6288" w:rsidRDefault="005C6288" w:rsidP="00172239">
      <w:pPr>
        <w:pStyle w:val="ppBodyText"/>
        <w:numPr>
          <w:ilvl w:val="0"/>
          <w:numId w:val="0"/>
        </w:numPr>
      </w:pPr>
    </w:p>
    <w:p w:rsidR="00172239" w:rsidRDefault="00172239" w:rsidP="00172239">
      <w:pPr>
        <w:pStyle w:val="ppBodyText"/>
        <w:numPr>
          <w:ilvl w:val="0"/>
          <w:numId w:val="0"/>
        </w:numPr>
      </w:pPr>
    </w:p>
    <w:p w:rsidR="00172239" w:rsidRDefault="00172239">
      <w:pPr>
        <w:spacing w:after="200"/>
        <w:rPr>
          <w:rFonts w:asciiTheme="majorHAnsi" w:eastAsiaTheme="majorEastAsia" w:hAnsiTheme="majorHAnsi" w:cstheme="majorBidi"/>
          <w:b/>
          <w:bCs/>
          <w:color w:val="365F91" w:themeColor="accent1" w:themeShade="BF"/>
          <w:sz w:val="28"/>
          <w:szCs w:val="28"/>
        </w:rPr>
      </w:pPr>
      <w:r>
        <w:br w:type="page"/>
      </w:r>
    </w:p>
    <w:p w:rsidR="003777EC" w:rsidRDefault="003777EC" w:rsidP="003777EC">
      <w:pPr>
        <w:pStyle w:val="Heading1"/>
      </w:pPr>
      <w:bookmarkStart w:id="15" w:name="Ex04"/>
      <w:r w:rsidRPr="00776535">
        <w:lastRenderedPageBreak/>
        <w:t xml:space="preserve">Exercise </w:t>
      </w:r>
      <w:r>
        <w:t>4</w:t>
      </w:r>
      <w:r w:rsidRPr="00776535">
        <w:t xml:space="preserve">: </w:t>
      </w:r>
      <w:r w:rsidRPr="00486FAA">
        <w:t xml:space="preserve">Replacing the </w:t>
      </w:r>
      <w:r>
        <w:t xml:space="preserve">Adatum </w:t>
      </w:r>
      <w:r w:rsidRPr="00486FAA">
        <w:t xml:space="preserve">Federation </w:t>
      </w:r>
      <w:r>
        <w:t>Provider</w:t>
      </w:r>
      <w:r w:rsidRPr="00486FAA">
        <w:t xml:space="preserve"> with ADFS</w:t>
      </w:r>
    </w:p>
    <w:p w:rsidR="003777EC" w:rsidRDefault="003777EC" w:rsidP="003777EC">
      <w:pPr>
        <w:pStyle w:val="ppBodyText"/>
      </w:pPr>
      <w:r>
        <w:t xml:space="preserve">In this final exercise of Lab </w:t>
      </w:r>
      <w:r w:rsidR="004B7AB1">
        <w:t>1,</w:t>
      </w:r>
      <w:r>
        <w:t xml:space="preserve"> you will replace the existing Adatum federation provider with an ADFS instance, and configure this to use ACS as a token issuer and identity provider. </w:t>
      </w:r>
    </w:p>
    <w:p w:rsidR="004B7AB1" w:rsidRDefault="004B7AB1" w:rsidP="003777EC">
      <w:pPr>
        <w:pStyle w:val="ppBodyText"/>
      </w:pPr>
      <w:r>
        <w:t xml:space="preserve">If you want to run the </w:t>
      </w:r>
      <w:r w:rsidRPr="004B7AB1">
        <w:rPr>
          <w:b/>
          <w:bCs/>
        </w:rPr>
        <w:t>Begin</w:t>
      </w:r>
      <w:r>
        <w:t xml:space="preserve"> solution and be able to sign in using a social identity</w:t>
      </w:r>
      <w:r w:rsidRPr="004B7AB1">
        <w:t xml:space="preserve"> </w:t>
      </w:r>
      <w:r>
        <w:t xml:space="preserve">before you start this exercise, you will need to make some changes to the code: in the </w:t>
      </w:r>
      <w:r w:rsidRPr="004B7AB1">
        <w:rPr>
          <w:b/>
          <w:bCs/>
        </w:rPr>
        <w:t>Adatum.FederationProvider.Lab03.Ex04</w:t>
      </w:r>
      <w:r>
        <w:t xml:space="preserve"> project, in the </w:t>
      </w:r>
      <w:proofErr w:type="spellStart"/>
      <w:r w:rsidRPr="004B7AB1">
        <w:rPr>
          <w:b/>
          <w:bCs/>
        </w:rPr>
        <w:t>TrustedIssuers.cs</w:t>
      </w:r>
      <w:proofErr w:type="spellEnd"/>
      <w:r>
        <w:t xml:space="preserve"> file, you must modify the </w:t>
      </w:r>
      <w:proofErr w:type="spellStart"/>
      <w:proofErr w:type="gramStart"/>
      <w:r w:rsidRPr="004B7AB1">
        <w:rPr>
          <w:b/>
        </w:rPr>
        <w:t>Acs</w:t>
      </w:r>
      <w:proofErr w:type="spellEnd"/>
      <w:proofErr w:type="gramEnd"/>
      <w:r>
        <w:t xml:space="preserve"> </w:t>
      </w:r>
      <w:proofErr w:type="spellStart"/>
      <w:r w:rsidRPr="004B7AB1">
        <w:rPr>
          <w:b/>
          <w:bCs/>
        </w:rPr>
        <w:t>IssuerInfo</w:t>
      </w:r>
      <w:proofErr w:type="spellEnd"/>
      <w:r>
        <w:t xml:space="preserve"> object to reference your ACS service namespace. In addition, you won't be able to sign in with a social identity unless you configure </w:t>
      </w:r>
      <w:r w:rsidRPr="006F5A54">
        <w:rPr>
          <w:b/>
          <w:bCs/>
        </w:rPr>
        <w:t>Adatum.FederationProvider.Lab03.Ex04</w:t>
      </w:r>
      <w:r>
        <w:rPr>
          <w:bCs/>
        </w:rPr>
        <w:t xml:space="preserve"> as a relying party in your ACS namespace. See exercises 1, 2, and 3 in this lab for details of how to configure ACS.</w:t>
      </w:r>
    </w:p>
    <w:p w:rsidR="003777EC" w:rsidRDefault="003777EC" w:rsidP="003777EC">
      <w:pPr>
        <w:pStyle w:val="ppNote"/>
      </w:pPr>
      <w:r>
        <w:t>This exercise is optional, and is only possible if you have access to an ADFS 2.0 instance that you can configure for this exercise. For information about installing ADFS 2.0 for these labs and obtaining the necessary information for configuring the example, see the section "</w:t>
      </w:r>
      <w:r w:rsidRPr="002468AD">
        <w:rPr>
          <w:i/>
        </w:rPr>
        <w:t>Integrating with Active Directory Federation Service</w:t>
      </w:r>
      <w:r>
        <w:rPr>
          <w:i/>
        </w:rPr>
        <w:t>s</w:t>
      </w:r>
      <w:r>
        <w:t xml:space="preserve">" in the </w:t>
      </w:r>
      <w:r w:rsidRPr="002468AD">
        <w:rPr>
          <w:i/>
        </w:rPr>
        <w:t>Introduction</w:t>
      </w:r>
      <w:r>
        <w:t xml:space="preserve"> document for these labs.</w:t>
      </w:r>
    </w:p>
    <w:p w:rsidR="003777EC" w:rsidRDefault="003777EC" w:rsidP="003777EC">
      <w:pPr>
        <w:pStyle w:val="ppBodyText"/>
        <w:numPr>
          <w:ilvl w:val="0"/>
          <w:numId w:val="0"/>
        </w:numPr>
      </w:pPr>
      <w:r>
        <w:t>This exercise contains the following tasks:</w:t>
      </w:r>
    </w:p>
    <w:p w:rsidR="003777EC" w:rsidRDefault="00422BE3" w:rsidP="003777EC">
      <w:pPr>
        <w:pStyle w:val="ppBulletList"/>
        <w:ind w:left="1037" w:hanging="360"/>
      </w:pPr>
      <w:hyperlink w:anchor="_Task_1:_Modify" w:history="1">
        <w:r w:rsidR="003777EC" w:rsidRPr="006A2A82">
          <w:rPr>
            <w:rStyle w:val="Hyperlink"/>
          </w:rPr>
          <w:t>Task 1</w:t>
        </w:r>
      </w:hyperlink>
      <w:r w:rsidR="003777EC">
        <w:t>: Modify the Order Tracking application to trust ADFS</w:t>
      </w:r>
    </w:p>
    <w:p w:rsidR="003777EC" w:rsidRDefault="00422BE3" w:rsidP="003777EC">
      <w:pPr>
        <w:pStyle w:val="ppBulletList"/>
        <w:ind w:left="1037" w:hanging="360"/>
      </w:pPr>
      <w:hyperlink w:anchor="_Task_2:_Add" w:history="1">
        <w:r w:rsidR="003777EC" w:rsidRPr="006A2A82">
          <w:rPr>
            <w:rStyle w:val="Hyperlink"/>
          </w:rPr>
          <w:t xml:space="preserve">Task </w:t>
        </w:r>
        <w:r w:rsidR="003777EC">
          <w:rPr>
            <w:rStyle w:val="Hyperlink"/>
          </w:rPr>
          <w:t>2</w:t>
        </w:r>
      </w:hyperlink>
      <w:r w:rsidR="003777EC">
        <w:t>: Add the Adatum claim rules to ADFS</w:t>
      </w:r>
    </w:p>
    <w:p w:rsidR="003777EC" w:rsidRDefault="00422BE3" w:rsidP="003777EC">
      <w:pPr>
        <w:pStyle w:val="ppBulletList"/>
        <w:ind w:left="1037" w:hanging="360"/>
      </w:pPr>
      <w:hyperlink w:anchor="_Task_3:_Add" w:history="1">
        <w:r w:rsidR="003777EC" w:rsidRPr="006A2A82">
          <w:rPr>
            <w:rStyle w:val="Hyperlink"/>
          </w:rPr>
          <w:t xml:space="preserve">Task </w:t>
        </w:r>
        <w:r w:rsidR="003777EC">
          <w:rPr>
            <w:rStyle w:val="Hyperlink"/>
          </w:rPr>
          <w:t>3</w:t>
        </w:r>
      </w:hyperlink>
      <w:r w:rsidR="003777EC">
        <w:t>: Add the Order Tracking application as a relying party in ADFS</w:t>
      </w:r>
    </w:p>
    <w:p w:rsidR="003777EC" w:rsidRDefault="00422BE3" w:rsidP="003777EC">
      <w:pPr>
        <w:pStyle w:val="ppBulletList"/>
        <w:ind w:left="1037" w:hanging="360"/>
      </w:pPr>
      <w:hyperlink w:anchor="_Task_4:_Add" w:history="1">
        <w:r w:rsidR="003777EC" w:rsidRPr="006A2A82">
          <w:rPr>
            <w:rStyle w:val="Hyperlink"/>
          </w:rPr>
          <w:t xml:space="preserve">Task </w:t>
        </w:r>
        <w:r w:rsidR="003777EC">
          <w:rPr>
            <w:rStyle w:val="Hyperlink"/>
          </w:rPr>
          <w:t>4</w:t>
        </w:r>
      </w:hyperlink>
      <w:r w:rsidR="003777EC">
        <w:t>: Add the Order Tracking application claim rules to ADFS</w:t>
      </w:r>
    </w:p>
    <w:p w:rsidR="003777EC" w:rsidRDefault="00422BE3" w:rsidP="003777EC">
      <w:pPr>
        <w:pStyle w:val="ppBulletList"/>
        <w:ind w:left="1037" w:hanging="360"/>
      </w:pPr>
      <w:hyperlink w:anchor="_Task_5:_Add" w:history="1">
        <w:r w:rsidR="003777EC" w:rsidRPr="006A2A82">
          <w:rPr>
            <w:rStyle w:val="Hyperlink"/>
          </w:rPr>
          <w:t xml:space="preserve">Task </w:t>
        </w:r>
        <w:r w:rsidR="003777EC">
          <w:rPr>
            <w:rStyle w:val="Hyperlink"/>
          </w:rPr>
          <w:t>5</w:t>
        </w:r>
      </w:hyperlink>
      <w:r w:rsidR="003777EC">
        <w:t>: Add your ACS namespace service as a claims provider trust to ADFS</w:t>
      </w:r>
    </w:p>
    <w:p w:rsidR="003777EC" w:rsidRDefault="00422BE3" w:rsidP="003777EC">
      <w:pPr>
        <w:pStyle w:val="ppBulletList"/>
        <w:ind w:left="1037" w:hanging="360"/>
      </w:pPr>
      <w:hyperlink w:anchor="_Task_6:_Add" w:history="1">
        <w:r w:rsidR="003777EC" w:rsidRPr="006A2A82">
          <w:rPr>
            <w:rStyle w:val="Hyperlink"/>
          </w:rPr>
          <w:t xml:space="preserve">Task </w:t>
        </w:r>
        <w:r w:rsidR="003777EC">
          <w:rPr>
            <w:rStyle w:val="Hyperlink"/>
          </w:rPr>
          <w:t>6</w:t>
        </w:r>
      </w:hyperlink>
      <w:r w:rsidR="003777EC">
        <w:t>: Add claims rules to the ACS claims provider trust in ADFS</w:t>
      </w:r>
    </w:p>
    <w:p w:rsidR="003777EC" w:rsidRDefault="00422BE3" w:rsidP="003777EC">
      <w:pPr>
        <w:pStyle w:val="ppBulletList"/>
        <w:ind w:left="1037" w:hanging="360"/>
      </w:pPr>
      <w:hyperlink w:anchor="_Task_7:_Add" w:history="1">
        <w:r w:rsidR="003777EC" w:rsidRPr="006A2A82">
          <w:rPr>
            <w:rStyle w:val="Hyperlink"/>
          </w:rPr>
          <w:t xml:space="preserve">Task </w:t>
        </w:r>
        <w:r w:rsidR="003777EC">
          <w:rPr>
            <w:rStyle w:val="Hyperlink"/>
          </w:rPr>
          <w:t>7</w:t>
        </w:r>
      </w:hyperlink>
      <w:r w:rsidR="003777EC">
        <w:t>: Add your ADFS instance as a relying party in your ACS service namespace</w:t>
      </w:r>
    </w:p>
    <w:p w:rsidR="003777EC" w:rsidRDefault="00422BE3" w:rsidP="003777EC">
      <w:pPr>
        <w:pStyle w:val="ppBulletList"/>
        <w:ind w:left="1037" w:hanging="360"/>
      </w:pPr>
      <w:hyperlink w:anchor="_Task_8:_Verify" w:history="1">
        <w:r w:rsidR="003777EC" w:rsidRPr="006A2A82">
          <w:rPr>
            <w:rStyle w:val="Hyperlink"/>
          </w:rPr>
          <w:t xml:space="preserve">Task </w:t>
        </w:r>
        <w:r w:rsidR="003777EC">
          <w:rPr>
            <w:rStyle w:val="Hyperlink"/>
          </w:rPr>
          <w:t>8</w:t>
        </w:r>
      </w:hyperlink>
      <w:r w:rsidR="003777EC">
        <w:t>: Verify the configuration changes</w:t>
      </w:r>
    </w:p>
    <w:p w:rsidR="003777EC" w:rsidRDefault="003777EC" w:rsidP="003777EC">
      <w:pPr>
        <w:pStyle w:val="ppListEnd"/>
      </w:pPr>
    </w:p>
    <w:p w:rsidR="003777EC" w:rsidRDefault="003777EC" w:rsidP="003777EC">
      <w:pPr>
        <w:pStyle w:val="ppBodyText"/>
        <w:numPr>
          <w:ilvl w:val="0"/>
          <w:numId w:val="0"/>
        </w:numPr>
      </w:pPr>
      <w:r>
        <w:t>You should be able to complete this exercise in approximately 30 minutes.</w:t>
      </w:r>
    </w:p>
    <w:p w:rsidR="003777EC" w:rsidRDefault="003777EC" w:rsidP="003777EC">
      <w:pPr>
        <w:pStyle w:val="Heading2"/>
      </w:pPr>
      <w:bookmarkStart w:id="16" w:name="_Task_1:_Modify"/>
      <w:bookmarkEnd w:id="16"/>
      <w:r>
        <w:t>Task 1: Modify the Order Tracking Application to Trust ADFS</w:t>
      </w:r>
    </w:p>
    <w:p w:rsidR="003777EC" w:rsidRDefault="003777EC" w:rsidP="003777EC">
      <w:pPr>
        <w:pStyle w:val="ppBodyText"/>
      </w:pPr>
      <w:r>
        <w:t xml:space="preserve">In this </w:t>
      </w:r>
      <w:r w:rsidR="000C44ED">
        <w:t>task,</w:t>
      </w:r>
      <w:r>
        <w:t xml:space="preserve"> you will </w:t>
      </w:r>
      <w:r w:rsidR="000C44ED">
        <w:t>modify the Order Tracking application to trust your ADFS instance</w:t>
      </w:r>
      <w:r>
        <w:t>.</w:t>
      </w:r>
      <w:r w:rsidR="000C44ED">
        <w:t xml:space="preserve"> You will first remove the existing </w:t>
      </w:r>
      <w:r w:rsidR="00A068EC">
        <w:t xml:space="preserve">Adatum </w:t>
      </w:r>
      <w:r w:rsidR="000C44ED">
        <w:t xml:space="preserve">simulated issuer and </w:t>
      </w:r>
      <w:r w:rsidR="00A068EC">
        <w:t xml:space="preserve">Adatum </w:t>
      </w:r>
      <w:r w:rsidR="000C44ED">
        <w:t>simulated federation provider from the solution.</w:t>
      </w:r>
    </w:p>
    <w:p w:rsidR="003777EC" w:rsidRDefault="003777EC" w:rsidP="003777EC">
      <w:pPr>
        <w:pStyle w:val="ppProcedureStart"/>
      </w:pPr>
      <w:r>
        <w:t>To modify the Order Tracking application to trust ADFS</w:t>
      </w:r>
    </w:p>
    <w:p w:rsidR="003777EC" w:rsidRDefault="003777EC" w:rsidP="003777EC">
      <w:pPr>
        <w:pStyle w:val="ppNumberList"/>
      </w:pPr>
      <w:r>
        <w:t>Start Visual Studio 2010 as an administrator.</w:t>
      </w:r>
    </w:p>
    <w:p w:rsidR="003777EC" w:rsidRPr="001061D8" w:rsidRDefault="003777EC" w:rsidP="003777EC">
      <w:pPr>
        <w:pStyle w:val="ppNumberList"/>
      </w:pPr>
      <w:r>
        <w:t xml:space="preserve">Open the solution named </w:t>
      </w:r>
      <w:r w:rsidRPr="000E2793">
        <w:rPr>
          <w:b/>
        </w:rPr>
        <w:t>Lab0</w:t>
      </w:r>
      <w:r>
        <w:rPr>
          <w:b/>
        </w:rPr>
        <w:t>3</w:t>
      </w:r>
      <w:r w:rsidRPr="000E2793">
        <w:rPr>
          <w:b/>
        </w:rPr>
        <w:t>.Ex04</w:t>
      </w:r>
      <w:r w:rsidRPr="00F77958">
        <w:t xml:space="preserve"> </w:t>
      </w:r>
      <w:r>
        <w:t xml:space="preserve">from the folder </w:t>
      </w:r>
      <w:r w:rsidRPr="000E2793">
        <w:rPr>
          <w:b/>
        </w:rPr>
        <w:t>Lab0</w:t>
      </w:r>
      <w:r>
        <w:rPr>
          <w:b/>
        </w:rPr>
        <w:t>3</w:t>
      </w:r>
      <w:r w:rsidRPr="000E2793">
        <w:rPr>
          <w:b/>
        </w:rPr>
        <w:t>-</w:t>
      </w:r>
      <w:r>
        <w:rPr>
          <w:b/>
        </w:rPr>
        <w:t>ACS</w:t>
      </w:r>
      <w:r w:rsidRPr="000E2793">
        <w:rPr>
          <w:b/>
        </w:rPr>
        <w:t>\Source\Ex04\Begin</w:t>
      </w:r>
      <w:r w:rsidRPr="001061D8">
        <w:t>.</w:t>
      </w:r>
    </w:p>
    <w:p w:rsidR="003777EC" w:rsidRDefault="00454534" w:rsidP="003777EC">
      <w:pPr>
        <w:pStyle w:val="ppNumberList"/>
      </w:pPr>
      <w:r>
        <w:t xml:space="preserve">In Solution Explorer, right-click on the </w:t>
      </w:r>
      <w:r w:rsidRPr="00DB2ED2">
        <w:rPr>
          <w:b/>
          <w:bCs/>
        </w:rPr>
        <w:t>Adatum.FederationProvider.</w:t>
      </w:r>
      <w:r>
        <w:rPr>
          <w:b/>
          <w:bCs/>
        </w:rPr>
        <w:t>Lab03.Ex04</w:t>
      </w:r>
      <w:r>
        <w:t xml:space="preserve"> project node, and select </w:t>
      </w:r>
      <w:r w:rsidRPr="00DB2ED2">
        <w:rPr>
          <w:b/>
          <w:bCs/>
        </w:rPr>
        <w:t>Remove</w:t>
      </w:r>
      <w:r>
        <w:t xml:space="preserve">. Then click </w:t>
      </w:r>
      <w:r w:rsidRPr="00DB2ED2">
        <w:rPr>
          <w:b/>
          <w:bCs/>
        </w:rPr>
        <w:t>OK</w:t>
      </w:r>
      <w:r>
        <w:t>. ADFS will take on the role of the simulated federation provider ADFS in this exercise.</w:t>
      </w:r>
    </w:p>
    <w:p w:rsidR="00454534" w:rsidRDefault="00454534" w:rsidP="003777EC">
      <w:pPr>
        <w:pStyle w:val="ppNumberList"/>
      </w:pPr>
      <w:r>
        <w:lastRenderedPageBreak/>
        <w:t xml:space="preserve">In Solution Explorer, right-click on the </w:t>
      </w:r>
      <w:r w:rsidRPr="00DB2ED2">
        <w:rPr>
          <w:b/>
          <w:bCs/>
        </w:rPr>
        <w:t>Adatum.</w:t>
      </w:r>
      <w:r>
        <w:rPr>
          <w:b/>
          <w:bCs/>
        </w:rPr>
        <w:t>SimulatedIssuer</w:t>
      </w:r>
      <w:r w:rsidRPr="00DB2ED2">
        <w:rPr>
          <w:b/>
          <w:bCs/>
        </w:rPr>
        <w:t>.</w:t>
      </w:r>
      <w:r>
        <w:rPr>
          <w:b/>
          <w:bCs/>
        </w:rPr>
        <w:t>Lab03.Ex04</w:t>
      </w:r>
      <w:r>
        <w:t xml:space="preserve"> project node, and select </w:t>
      </w:r>
      <w:r w:rsidRPr="00DB2ED2">
        <w:rPr>
          <w:b/>
          <w:bCs/>
        </w:rPr>
        <w:t>Remove</w:t>
      </w:r>
      <w:r>
        <w:t xml:space="preserve">. Then click </w:t>
      </w:r>
      <w:r w:rsidRPr="00DB2ED2">
        <w:rPr>
          <w:b/>
          <w:bCs/>
        </w:rPr>
        <w:t>OK</w:t>
      </w:r>
      <w:r>
        <w:t>. ADFS will take on the role of the role of the simulated issuer ADFS in this exercise.</w:t>
      </w:r>
    </w:p>
    <w:p w:rsidR="00903C19" w:rsidRDefault="00903C19" w:rsidP="00903C19">
      <w:pPr>
        <w:pStyle w:val="ppNumberList"/>
      </w:pPr>
      <w:r>
        <w:t xml:space="preserve">In Solution Explorer expand the </w:t>
      </w:r>
      <w:r w:rsidRPr="00472F5F">
        <w:rPr>
          <w:rStyle w:val="Strong"/>
        </w:rPr>
        <w:t>a-Order</w:t>
      </w:r>
      <w:r>
        <w:rPr>
          <w:rStyle w:val="Strong"/>
        </w:rPr>
        <w:t xml:space="preserve">.OrderTracking.Lab03.Ex04 </w:t>
      </w:r>
      <w:r>
        <w:t xml:space="preserve">project, and double-click on the file </w:t>
      </w:r>
      <w:proofErr w:type="spellStart"/>
      <w:r>
        <w:rPr>
          <w:b/>
        </w:rPr>
        <w:t>Web.config</w:t>
      </w:r>
      <w:proofErr w:type="spellEnd"/>
      <w:r>
        <w:t xml:space="preserve"> to open it in the code editor. </w:t>
      </w:r>
    </w:p>
    <w:p w:rsidR="00903C19" w:rsidRDefault="00903C19" w:rsidP="00903C19">
      <w:pPr>
        <w:pStyle w:val="ppNumberList"/>
      </w:pPr>
      <w:r>
        <w:t xml:space="preserve">Using the values for the  name and thumbprint of your ADFS issuer that you recorded when you read the section "Integrating With Active Directory Federation Services" in the Introduction to these Lab exercises, modify the highlighted values in the </w:t>
      </w:r>
      <w:proofErr w:type="spellStart"/>
      <w:r w:rsidRPr="00285A6F">
        <w:rPr>
          <w:b/>
          <w:bCs/>
        </w:rPr>
        <w:t>trustedIssuers</w:t>
      </w:r>
      <w:proofErr w:type="spellEnd"/>
      <w:r>
        <w:t xml:space="preserve"> section as shown in the following snippet:</w:t>
      </w:r>
    </w:p>
    <w:p w:rsidR="00903C19" w:rsidRDefault="00903C19" w:rsidP="00903C19">
      <w:pPr>
        <w:pStyle w:val="ppCodeLanguageIndent"/>
      </w:pPr>
      <w:r>
        <w:t>XML</w:t>
      </w:r>
    </w:p>
    <w:p w:rsidR="00903C19" w:rsidRDefault="00903C19" w:rsidP="00903C19">
      <w:pPr>
        <w:pStyle w:val="ppCodeIndent"/>
      </w:pPr>
      <w:r>
        <w:t>&lt;</w:t>
      </w:r>
      <w:proofErr w:type="spellStart"/>
      <w:r>
        <w:t>trustedIssuers</w:t>
      </w:r>
      <w:proofErr w:type="spellEnd"/>
      <w:r>
        <w:t>&gt;</w:t>
      </w:r>
    </w:p>
    <w:p w:rsidR="00903C19" w:rsidRDefault="00903C19" w:rsidP="00903C19">
      <w:pPr>
        <w:pStyle w:val="ppCodeIndent"/>
      </w:pPr>
      <w:r>
        <w:t xml:space="preserve">  &lt;add thumbprint="</w:t>
      </w:r>
      <w:r w:rsidRPr="00185306">
        <w:rPr>
          <w:b/>
          <w:highlight w:val="yellow"/>
        </w:rPr>
        <w:t>{your-thumbprint}</w:t>
      </w:r>
      <w:r>
        <w:t>"</w:t>
      </w:r>
    </w:p>
    <w:p w:rsidR="00903C19" w:rsidRDefault="00903C19" w:rsidP="00903C19">
      <w:pPr>
        <w:pStyle w:val="ppCodeIndent"/>
      </w:pPr>
      <w:r>
        <w:t xml:space="preserve">       name="</w:t>
      </w:r>
      <w:r w:rsidRPr="00E20617">
        <w:rPr>
          <w:highlight w:val="yellow"/>
        </w:rPr>
        <w:t>{</w:t>
      </w:r>
      <w:r w:rsidRPr="00E20617">
        <w:rPr>
          <w:b/>
          <w:highlight w:val="yellow"/>
        </w:rPr>
        <w:t>your-name-identifier}</w:t>
      </w:r>
      <w:r>
        <w:t>" /&gt;</w:t>
      </w:r>
    </w:p>
    <w:p w:rsidR="00903C19" w:rsidRDefault="00903C19" w:rsidP="00903C19">
      <w:pPr>
        <w:pStyle w:val="ppCodeIndent"/>
      </w:pPr>
      <w:r>
        <w:t>&lt;/</w:t>
      </w:r>
      <w:proofErr w:type="spellStart"/>
      <w:r>
        <w:t>trustedIssuers</w:t>
      </w:r>
      <w:proofErr w:type="spellEnd"/>
      <w:r>
        <w:t>&gt;</w:t>
      </w:r>
    </w:p>
    <w:p w:rsidR="00903C19" w:rsidRDefault="00903C19" w:rsidP="00903C19">
      <w:pPr>
        <w:pStyle w:val="ppNumberList"/>
      </w:pPr>
      <w:r>
        <w:t xml:space="preserve">Using the value for the issuer address in your ADFS instance that you recorded when you read the section "Integrating With Active Directory Federation Services" in the Introduction to these Lab exercises, modify the </w:t>
      </w:r>
      <w:r w:rsidRPr="005A168D">
        <w:rPr>
          <w:b/>
          <w:bCs/>
        </w:rPr>
        <w:t>issuer</w:t>
      </w:r>
      <w:r>
        <w:t xml:space="preserve"> attribute of the </w:t>
      </w:r>
      <w:proofErr w:type="spellStart"/>
      <w:r w:rsidRPr="005A168D">
        <w:rPr>
          <w:b/>
          <w:bCs/>
        </w:rPr>
        <w:t>wsFederation</w:t>
      </w:r>
      <w:proofErr w:type="spellEnd"/>
      <w:r>
        <w:t xml:space="preserve"> element as shown in the following snippet:</w:t>
      </w:r>
    </w:p>
    <w:p w:rsidR="00903C19" w:rsidRDefault="00903C19" w:rsidP="00903C19">
      <w:pPr>
        <w:pStyle w:val="ppCodeLanguageIndent"/>
      </w:pPr>
      <w:r>
        <w:t>XML</w:t>
      </w:r>
    </w:p>
    <w:p w:rsidR="00903C19" w:rsidRDefault="00903C19" w:rsidP="00903C19">
      <w:pPr>
        <w:pStyle w:val="ppCodeIndent"/>
      </w:pPr>
      <w:r>
        <w:t>&lt;</w:t>
      </w:r>
      <w:proofErr w:type="spellStart"/>
      <w:r>
        <w:t>federatedAuthentication</w:t>
      </w:r>
      <w:proofErr w:type="spellEnd"/>
      <w:r>
        <w:t>&gt;</w:t>
      </w:r>
    </w:p>
    <w:p w:rsidR="00903C19" w:rsidRDefault="00903C19" w:rsidP="00903C19">
      <w:pPr>
        <w:pStyle w:val="ppCodeIndent"/>
        <w:numPr>
          <w:ilvl w:val="0"/>
          <w:numId w:val="0"/>
        </w:numPr>
        <w:ind w:left="720"/>
      </w:pPr>
      <w:r>
        <w:t xml:space="preserve">  &lt;</w:t>
      </w:r>
      <w:proofErr w:type="spellStart"/>
      <w:r>
        <w:t>wsFederation</w:t>
      </w:r>
      <w:proofErr w:type="spellEnd"/>
      <w:r>
        <w:t xml:space="preserve"> </w:t>
      </w:r>
      <w:proofErr w:type="spellStart"/>
      <w:r>
        <w:t>passiveRedirectEnabled</w:t>
      </w:r>
      <w:proofErr w:type="spellEnd"/>
      <w:r>
        <w:t xml:space="preserve">="true" </w:t>
      </w:r>
    </w:p>
    <w:p w:rsidR="00903C19" w:rsidRDefault="00903C19" w:rsidP="00903C19">
      <w:pPr>
        <w:pStyle w:val="ppCodeIndent"/>
        <w:numPr>
          <w:ilvl w:val="0"/>
          <w:numId w:val="0"/>
        </w:numPr>
        <w:ind w:left="720"/>
      </w:pPr>
      <w:r>
        <w:t xml:space="preserve">    </w:t>
      </w:r>
      <w:proofErr w:type="gramStart"/>
      <w:r>
        <w:t>issuer</w:t>
      </w:r>
      <w:proofErr w:type="gramEnd"/>
      <w:r>
        <w:t>="</w:t>
      </w:r>
      <w:r w:rsidRPr="002F72D4">
        <w:rPr>
          <w:b/>
          <w:highlight w:val="yellow"/>
        </w:rPr>
        <w:t>https://</w:t>
      </w:r>
      <w:r w:rsidRPr="00E20617">
        <w:rPr>
          <w:b/>
          <w:highlight w:val="yellow"/>
        </w:rPr>
        <w:t>{issuer-</w:t>
      </w:r>
      <w:proofErr w:type="spellStart"/>
      <w:r w:rsidRPr="00E20617">
        <w:rPr>
          <w:b/>
          <w:highlight w:val="yellow"/>
        </w:rPr>
        <w:t>url</w:t>
      </w:r>
      <w:proofErr w:type="spellEnd"/>
      <w:r w:rsidRPr="00E20617">
        <w:rPr>
          <w:b/>
          <w:highlight w:val="yellow"/>
        </w:rPr>
        <w:t>}</w:t>
      </w:r>
      <w:r w:rsidRPr="002F72D4">
        <w:rPr>
          <w:b/>
          <w:highlight w:val="yellow"/>
        </w:rPr>
        <w:t>/</w:t>
      </w:r>
      <w:proofErr w:type="spellStart"/>
      <w:r w:rsidRPr="002F72D4">
        <w:rPr>
          <w:b/>
          <w:highlight w:val="yellow"/>
        </w:rPr>
        <w:t>adfs</w:t>
      </w:r>
      <w:proofErr w:type="spellEnd"/>
      <w:r w:rsidRPr="002F72D4">
        <w:rPr>
          <w:b/>
          <w:highlight w:val="yellow"/>
        </w:rPr>
        <w:t>/</w:t>
      </w:r>
      <w:proofErr w:type="spellStart"/>
      <w:r w:rsidRPr="002F72D4">
        <w:rPr>
          <w:b/>
          <w:highlight w:val="yellow"/>
        </w:rPr>
        <w:t>ls</w:t>
      </w:r>
      <w:proofErr w:type="spellEnd"/>
      <w:r w:rsidRPr="002F72D4">
        <w:rPr>
          <w:b/>
          <w:highlight w:val="yellow"/>
        </w:rPr>
        <w:t>/</w:t>
      </w:r>
      <w:r>
        <w:t>"</w:t>
      </w:r>
    </w:p>
    <w:p w:rsidR="00903C19" w:rsidRDefault="00903C19" w:rsidP="00903C19">
      <w:pPr>
        <w:pStyle w:val="ppCodeIndent"/>
        <w:numPr>
          <w:ilvl w:val="0"/>
          <w:numId w:val="0"/>
        </w:numPr>
        <w:ind w:left="720"/>
      </w:pPr>
      <w:r>
        <w:t xml:space="preserve">    realm="https://localhost/a-Order.OrderTracking.Lab03.Ex04/" </w:t>
      </w:r>
    </w:p>
    <w:p w:rsidR="00903C19" w:rsidRDefault="00903C19" w:rsidP="00903C19">
      <w:pPr>
        <w:pStyle w:val="ppCodeIndent"/>
        <w:numPr>
          <w:ilvl w:val="0"/>
          <w:numId w:val="0"/>
        </w:numPr>
        <w:ind w:left="720"/>
      </w:pPr>
      <w:r>
        <w:t xml:space="preserve">    </w:t>
      </w:r>
      <w:proofErr w:type="spellStart"/>
      <w:proofErr w:type="gramStart"/>
      <w:r>
        <w:t>requireHttps</w:t>
      </w:r>
      <w:proofErr w:type="spellEnd"/>
      <w:proofErr w:type="gramEnd"/>
      <w:r>
        <w:t>="true" /&gt;</w:t>
      </w:r>
    </w:p>
    <w:p w:rsidR="00903C19" w:rsidRDefault="00903C19" w:rsidP="00903C19">
      <w:pPr>
        <w:pStyle w:val="ppCodeIndent"/>
      </w:pPr>
      <w:r>
        <w:t xml:space="preserve">    &lt;</w:t>
      </w:r>
      <w:proofErr w:type="spellStart"/>
      <w:r>
        <w:t>cookieHandler</w:t>
      </w:r>
      <w:proofErr w:type="spellEnd"/>
      <w:r>
        <w:t xml:space="preserve"> </w:t>
      </w:r>
      <w:proofErr w:type="spellStart"/>
      <w:r>
        <w:t>requireSsl</w:t>
      </w:r>
      <w:proofErr w:type="spellEnd"/>
      <w:r>
        <w:t>="true" path="/a-Order.OrderTracking.Lab03.Ex04/" /&gt;</w:t>
      </w:r>
    </w:p>
    <w:p w:rsidR="00903C19" w:rsidRDefault="00903C19" w:rsidP="00903C19">
      <w:pPr>
        <w:pStyle w:val="ppCodeIndent"/>
      </w:pPr>
      <w:r>
        <w:t>&lt;/</w:t>
      </w:r>
      <w:proofErr w:type="spellStart"/>
      <w:r>
        <w:t>federatedAuthentication</w:t>
      </w:r>
      <w:proofErr w:type="spellEnd"/>
      <w:r>
        <w:t>&gt;</w:t>
      </w:r>
    </w:p>
    <w:p w:rsidR="00903C19" w:rsidRDefault="00903C19" w:rsidP="00CA6B1B">
      <w:pPr>
        <w:pStyle w:val="ppNumberList"/>
      </w:pPr>
      <w:r>
        <w:t>Close all of the files open in the Visual Studio editor, making sure to save your changes, but keep the solution open so that you are ready to use it in the next task.</w:t>
      </w:r>
    </w:p>
    <w:p w:rsidR="003777EC" w:rsidRDefault="003777EC" w:rsidP="003777EC">
      <w:pPr>
        <w:pStyle w:val="ppListEnd"/>
      </w:pPr>
    </w:p>
    <w:p w:rsidR="003777EC" w:rsidRDefault="00CA6B1B" w:rsidP="003777EC">
      <w:pPr>
        <w:pStyle w:val="ppBodyText"/>
        <w:numPr>
          <w:ilvl w:val="0"/>
          <w:numId w:val="0"/>
        </w:numPr>
      </w:pPr>
      <w:r>
        <w:t>You have now completed this task to configure the a-Order application to trust your ADFS instance to issue claims instead of using the mock federation provider</w:t>
      </w:r>
      <w:r w:rsidR="003777EC">
        <w:t>.</w:t>
      </w:r>
    </w:p>
    <w:p w:rsidR="003777EC" w:rsidRDefault="003777EC" w:rsidP="003777EC">
      <w:pPr>
        <w:pStyle w:val="Heading2"/>
      </w:pPr>
      <w:bookmarkStart w:id="17" w:name="_Task_2:_Add"/>
      <w:bookmarkEnd w:id="17"/>
      <w:r>
        <w:t>Task 2:</w:t>
      </w:r>
      <w:r w:rsidRPr="008658A1">
        <w:t xml:space="preserve"> </w:t>
      </w:r>
      <w:r>
        <w:t>Add the Adatum Claim Rules to ADFS</w:t>
      </w:r>
    </w:p>
    <w:p w:rsidR="00003605" w:rsidRDefault="00003605" w:rsidP="00003605">
      <w:pPr>
        <w:pStyle w:val="ppBodyText"/>
      </w:pPr>
      <w:r>
        <w:t xml:space="preserve">In this task you will modify the Active Directory claims provider trust in ADFS to issue some sample claims to work with the a-Order application. You will use the AD FS 2.0 Management console to add the rules that you can use to test the a-Order application. You will also add a test user, </w:t>
      </w:r>
      <w:proofErr w:type="spellStart"/>
      <w:r>
        <w:t>johndoe</w:t>
      </w:r>
      <w:proofErr w:type="spellEnd"/>
      <w:r>
        <w:t>, to your Active Directory.</w:t>
      </w:r>
    </w:p>
    <w:p w:rsidR="00003605" w:rsidRDefault="00003605" w:rsidP="00003605">
      <w:pPr>
        <w:pStyle w:val="ppNote"/>
      </w:pPr>
      <w:r>
        <w:t>If you have completed either Lab 1 or Lab 2, you will have already added these rules and this user. If this is the case, you can skip this task.</w:t>
      </w:r>
    </w:p>
    <w:p w:rsidR="00003605" w:rsidRDefault="00003605" w:rsidP="00003605">
      <w:pPr>
        <w:pStyle w:val="ppProcedureStart"/>
      </w:pPr>
      <w:r>
        <w:t>To a</w:t>
      </w:r>
      <w:r w:rsidRPr="0051290F">
        <w:t xml:space="preserve">dd </w:t>
      </w:r>
      <w:r>
        <w:t xml:space="preserve">the </w:t>
      </w:r>
      <w:r w:rsidRPr="0051290F">
        <w:t>Adatum claims rules</w:t>
      </w:r>
      <w:r>
        <w:t xml:space="preserve"> to ADFS</w:t>
      </w:r>
    </w:p>
    <w:p w:rsidR="00003605" w:rsidRDefault="00003605" w:rsidP="00003605">
      <w:pPr>
        <w:pStyle w:val="ppNumberList"/>
      </w:pPr>
      <w:r>
        <w:t>On the machine where you have installed ADFS, start the AD FS 2.0 Management tool</w:t>
      </w:r>
      <w:r w:rsidRPr="007A72CE">
        <w:t>.</w:t>
      </w:r>
    </w:p>
    <w:p w:rsidR="00003605" w:rsidRDefault="00003605" w:rsidP="00003605">
      <w:pPr>
        <w:pStyle w:val="ppNumberList"/>
      </w:pPr>
      <w:r>
        <w:lastRenderedPageBreak/>
        <w:t xml:space="preserve">Expand </w:t>
      </w:r>
      <w:r w:rsidRPr="0075797A">
        <w:rPr>
          <w:b/>
          <w:bCs/>
        </w:rPr>
        <w:t>Trust Relationships</w:t>
      </w:r>
      <w:r>
        <w:t xml:space="preserve">, then click on </w:t>
      </w:r>
      <w:r w:rsidRPr="0075797A">
        <w:rPr>
          <w:b/>
          <w:bCs/>
        </w:rPr>
        <w:t>Claims Provider Trusts</w:t>
      </w:r>
      <w:r>
        <w:t xml:space="preserve">, then right-click on </w:t>
      </w:r>
      <w:r w:rsidRPr="0075797A">
        <w:rPr>
          <w:b/>
          <w:bCs/>
        </w:rPr>
        <w:t>Active Directory</w:t>
      </w:r>
      <w:r>
        <w:t xml:space="preserve">, and then select </w:t>
      </w:r>
      <w:r w:rsidRPr="0075797A">
        <w:rPr>
          <w:b/>
          <w:bCs/>
        </w:rPr>
        <w:t>Edit Claim Rules</w:t>
      </w:r>
      <w:r>
        <w:t>.</w:t>
      </w:r>
    </w:p>
    <w:p w:rsidR="00003605" w:rsidRDefault="00003605" w:rsidP="00003605">
      <w:pPr>
        <w:pStyle w:val="ppFigureIndent"/>
      </w:pPr>
      <w:r>
        <w:rPr>
          <w:noProof/>
          <w:lang w:val="en-GB" w:eastAsia="en-GB" w:bidi="ar-SA"/>
        </w:rPr>
        <w:drawing>
          <wp:inline distT="0" distB="0" distL="0" distR="0" wp14:anchorId="62ADAF90" wp14:editId="3C35142F">
            <wp:extent cx="4714285" cy="51238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714285" cy="5123810"/>
                    </a:xfrm>
                    <a:prstGeom prst="rect">
                      <a:avLst/>
                    </a:prstGeom>
                  </pic:spPr>
                </pic:pic>
              </a:graphicData>
            </a:graphic>
          </wp:inline>
        </w:drawing>
      </w:r>
    </w:p>
    <w:p w:rsidR="00003605" w:rsidRDefault="00003605" w:rsidP="00003605">
      <w:pPr>
        <w:pStyle w:val="ppNumberList"/>
      </w:pPr>
      <w:r>
        <w:t xml:space="preserve">Now you can add the additional rules that you need to test the scenario. In the </w:t>
      </w:r>
      <w:r>
        <w:rPr>
          <w:b/>
          <w:bCs/>
        </w:rPr>
        <w:t>Edit Claim Rules for Active Directory</w:t>
      </w:r>
      <w:r>
        <w:rPr>
          <w:bCs/>
        </w:rPr>
        <w:t xml:space="preserve"> dialog</w:t>
      </w:r>
      <w:r>
        <w:t xml:space="preserve">, click </w:t>
      </w:r>
      <w:r w:rsidRPr="00874040">
        <w:rPr>
          <w:b/>
          <w:bCs/>
        </w:rPr>
        <w:t>Add Rule</w:t>
      </w:r>
      <w:r>
        <w:rPr>
          <w:b/>
          <w:bCs/>
        </w:rPr>
        <w:t>.</w:t>
      </w:r>
      <w:r>
        <w:t xml:space="preserve"> Then, in </w:t>
      </w:r>
      <w:r w:rsidRPr="00874040">
        <w:rPr>
          <w:b/>
          <w:bCs/>
        </w:rPr>
        <w:t>Add Transform Claim Rule Wizard</w:t>
      </w:r>
      <w:r>
        <w:t xml:space="preserve"> dialog, in the </w:t>
      </w:r>
      <w:r w:rsidRPr="00874040">
        <w:rPr>
          <w:b/>
          <w:bCs/>
        </w:rPr>
        <w:t>Claim rule template</w:t>
      </w:r>
      <w:r>
        <w:t xml:space="preserve"> dropdown list, select </w:t>
      </w:r>
      <w:r w:rsidRPr="00874040">
        <w:rPr>
          <w:b/>
          <w:bCs/>
        </w:rPr>
        <w:t>Send Claims Using a Custom Rule</w:t>
      </w:r>
      <w:r>
        <w:t xml:space="preserve">, and then click </w:t>
      </w:r>
      <w:proofErr w:type="gramStart"/>
      <w:r w:rsidRPr="00874040">
        <w:rPr>
          <w:b/>
          <w:bCs/>
        </w:rPr>
        <w:t>Next</w:t>
      </w:r>
      <w:proofErr w:type="gramEnd"/>
      <w:r>
        <w:t>.</w:t>
      </w:r>
    </w:p>
    <w:p w:rsidR="00003605" w:rsidRDefault="00003605" w:rsidP="00003605">
      <w:pPr>
        <w:pStyle w:val="ppFigureIndent"/>
      </w:pPr>
      <w:r>
        <w:rPr>
          <w:noProof/>
          <w:lang w:val="en-GB" w:eastAsia="en-GB" w:bidi="ar-SA"/>
        </w:rPr>
        <w:lastRenderedPageBreak/>
        <w:drawing>
          <wp:inline distT="0" distB="0" distL="0" distR="0" wp14:anchorId="5B5425FD" wp14:editId="46424FB9">
            <wp:extent cx="5716800" cy="455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16800" cy="4554000"/>
                    </a:xfrm>
                    <a:prstGeom prst="rect">
                      <a:avLst/>
                    </a:prstGeom>
                  </pic:spPr>
                </pic:pic>
              </a:graphicData>
            </a:graphic>
          </wp:inline>
        </w:drawing>
      </w:r>
    </w:p>
    <w:p w:rsidR="00003605" w:rsidRPr="00874040" w:rsidRDefault="00003605" w:rsidP="00003605">
      <w:pPr>
        <w:pStyle w:val="ppNumberList"/>
      </w:pPr>
      <w:r>
        <w:t xml:space="preserve">On the </w:t>
      </w:r>
      <w:r>
        <w:rPr>
          <w:b/>
        </w:rPr>
        <w:t xml:space="preserve">Configure Rule </w:t>
      </w:r>
      <w:r>
        <w:t>page of the wizard</w:t>
      </w:r>
      <w:r w:rsidRPr="00874040">
        <w:t>,</w:t>
      </w:r>
      <w:r>
        <w:t xml:space="preserve"> in the </w:t>
      </w:r>
      <w:r>
        <w:rPr>
          <w:b/>
        </w:rPr>
        <w:t>Claim r</w:t>
      </w:r>
      <w:r w:rsidRPr="00874040">
        <w:rPr>
          <w:b/>
        </w:rPr>
        <w:t>ule name</w:t>
      </w:r>
      <w:r>
        <w:t xml:space="preserve"> textbox, type </w:t>
      </w:r>
      <w:r w:rsidRPr="00C904EA">
        <w:rPr>
          <w:b/>
          <w:bCs/>
        </w:rPr>
        <w:t>Issue Organization (Adatum)</w:t>
      </w:r>
      <w:r>
        <w:t xml:space="preserve">. In the </w:t>
      </w:r>
      <w:r w:rsidRPr="00874040">
        <w:rPr>
          <w:b/>
        </w:rPr>
        <w:t>Custom rule</w:t>
      </w:r>
      <w:r>
        <w:t xml:space="preserve"> textbox, add the following rule:</w:t>
      </w:r>
    </w:p>
    <w:p w:rsidR="00003605" w:rsidRPr="00874040" w:rsidRDefault="00003605" w:rsidP="00003605">
      <w:pPr>
        <w:pStyle w:val="ppCodeIndent"/>
      </w:pPr>
      <w:r w:rsidRPr="00523DC4">
        <w:t>=&gt; issue(Type = "http://schemas.adatum.com/claims/2009/08/organization", Value = "Adatum");</w:t>
      </w:r>
    </w:p>
    <w:p w:rsidR="00003605" w:rsidRPr="00874040" w:rsidRDefault="00003605" w:rsidP="00003605">
      <w:pPr>
        <w:pStyle w:val="ppNumberList"/>
      </w:pPr>
      <w:r>
        <w:t xml:space="preserve">On the </w:t>
      </w:r>
      <w:r>
        <w:rPr>
          <w:b/>
          <w:bCs/>
        </w:rPr>
        <w:t xml:space="preserve">Configure Rule </w:t>
      </w:r>
      <w:r>
        <w:rPr>
          <w:bCs/>
        </w:rPr>
        <w:t>p</w:t>
      </w:r>
      <w:r w:rsidRPr="00142A1D">
        <w:rPr>
          <w:bCs/>
        </w:rPr>
        <w:t>age</w:t>
      </w:r>
      <w:r>
        <w:rPr>
          <w:bCs/>
        </w:rPr>
        <w:t xml:space="preserve"> of the wizard</w:t>
      </w:r>
      <w:r w:rsidRPr="00874040">
        <w:rPr>
          <w:bCs/>
        </w:rPr>
        <w:t>,</w:t>
      </w:r>
      <w:r>
        <w:rPr>
          <w:bCs/>
        </w:rPr>
        <w:t xml:space="preserve"> click </w:t>
      </w:r>
      <w:r w:rsidRPr="00874040">
        <w:rPr>
          <w:b/>
          <w:bCs/>
        </w:rPr>
        <w:t>Finish</w:t>
      </w:r>
      <w:r>
        <w:rPr>
          <w:bCs/>
        </w:rPr>
        <w:t>.</w:t>
      </w:r>
    </w:p>
    <w:p w:rsidR="00003605" w:rsidRPr="00B030AA" w:rsidRDefault="00003605" w:rsidP="00003605">
      <w:pPr>
        <w:pStyle w:val="ppNumberList"/>
      </w:pPr>
      <w:r>
        <w:rPr>
          <w:bCs/>
        </w:rPr>
        <w:t xml:space="preserve">Using the information in the following table, repeat steps 3, 4 and 5 to add the Group rule to ADFS. </w:t>
      </w:r>
    </w:p>
    <w:tbl>
      <w:tblPr>
        <w:tblStyle w:val="ppTableGrid"/>
        <w:tblW w:w="5000" w:type="pct"/>
        <w:tblInd w:w="0" w:type="dxa"/>
        <w:tblLook w:val="04A0" w:firstRow="1" w:lastRow="0" w:firstColumn="1" w:lastColumn="0" w:noHBand="0" w:noVBand="1"/>
      </w:tblPr>
      <w:tblGrid>
        <w:gridCol w:w="2376"/>
        <w:gridCol w:w="7920"/>
      </w:tblGrid>
      <w:tr w:rsidR="00003605" w:rsidTr="00771B03">
        <w:trPr>
          <w:cnfStyle w:val="100000000000" w:firstRow="1" w:lastRow="0" w:firstColumn="0" w:lastColumn="0" w:oddVBand="0" w:evenVBand="0" w:oddHBand="0" w:evenHBand="0" w:firstRowFirstColumn="0" w:firstRowLastColumn="0" w:lastRowFirstColumn="0" w:lastRowLastColumn="0"/>
        </w:trPr>
        <w:tc>
          <w:tcPr>
            <w:tcW w:w="1154" w:type="pct"/>
          </w:tcPr>
          <w:p w:rsidR="00003605" w:rsidRDefault="00003605" w:rsidP="00771B03">
            <w:pPr>
              <w:pStyle w:val="ppTableText"/>
            </w:pPr>
            <w:r>
              <w:t>Claim rule name</w:t>
            </w:r>
          </w:p>
        </w:tc>
        <w:tc>
          <w:tcPr>
            <w:tcW w:w="3846" w:type="pct"/>
          </w:tcPr>
          <w:p w:rsidR="00003605" w:rsidRDefault="00003605" w:rsidP="00771B03">
            <w:pPr>
              <w:pStyle w:val="ppTableText"/>
            </w:pPr>
            <w:r>
              <w:t>Custom rule</w:t>
            </w:r>
          </w:p>
        </w:tc>
      </w:tr>
      <w:tr w:rsidR="00003605" w:rsidTr="00771B03">
        <w:tc>
          <w:tcPr>
            <w:tcW w:w="1154" w:type="pct"/>
          </w:tcPr>
          <w:p w:rsidR="00003605" w:rsidRPr="00B030AA" w:rsidRDefault="00003605" w:rsidP="00771B03">
            <w:pPr>
              <w:pStyle w:val="ppTableText"/>
              <w:rPr>
                <w:bCs/>
              </w:rPr>
            </w:pPr>
            <w:r w:rsidRPr="00683226">
              <w:rPr>
                <w:bCs/>
              </w:rPr>
              <w:t>Issue hardcoded group (Customer Service)</w:t>
            </w:r>
          </w:p>
        </w:tc>
        <w:tc>
          <w:tcPr>
            <w:tcW w:w="3846" w:type="pct"/>
          </w:tcPr>
          <w:p w:rsidR="00003605" w:rsidRDefault="00003605" w:rsidP="00771B03">
            <w:pPr>
              <w:pStyle w:val="ppTableText"/>
            </w:pPr>
            <w:r w:rsidRPr="00683226">
              <w:t>=&gt; issue(Type = "http://schemas.xmlsoap.org/claims/</w:t>
            </w:r>
            <w:r>
              <w:t>g</w:t>
            </w:r>
            <w:r w:rsidRPr="00683226">
              <w:t>roup", Value = "Customer Service");</w:t>
            </w:r>
          </w:p>
        </w:tc>
      </w:tr>
    </w:tbl>
    <w:p w:rsidR="00003605" w:rsidRDefault="00003605" w:rsidP="00003605">
      <w:pPr>
        <w:pStyle w:val="ppNumberList"/>
      </w:pPr>
      <w:r>
        <w:t xml:space="preserve">When you have finished, the </w:t>
      </w:r>
      <w:r w:rsidRPr="00DB5B42">
        <w:rPr>
          <w:b/>
          <w:bCs/>
        </w:rPr>
        <w:t>Edit Claim Rules for Active Directory</w:t>
      </w:r>
      <w:r>
        <w:t xml:space="preserve"> dialog should look like the following screenshot. Click </w:t>
      </w:r>
      <w:r w:rsidRPr="00DB5B42">
        <w:rPr>
          <w:b/>
          <w:bCs/>
        </w:rPr>
        <w:t>OK</w:t>
      </w:r>
      <w:r>
        <w:t xml:space="preserve"> to close the dialog.</w:t>
      </w:r>
    </w:p>
    <w:p w:rsidR="00003605" w:rsidRDefault="00003605" w:rsidP="00003605">
      <w:pPr>
        <w:pStyle w:val="ppFigureIndent"/>
        <w:rPr>
          <w:noProof/>
          <w:lang w:val="en-GB" w:eastAsia="en-GB" w:bidi="ar-SA"/>
        </w:rPr>
      </w:pPr>
      <w:r>
        <w:rPr>
          <w:noProof/>
          <w:lang w:val="en-GB" w:eastAsia="en-GB" w:bidi="ar-SA"/>
        </w:rPr>
        <w:lastRenderedPageBreak/>
        <w:drawing>
          <wp:inline distT="0" distB="0" distL="0" distR="0" wp14:anchorId="78F94CDD" wp14:editId="0F06A044">
            <wp:extent cx="4761904" cy="5152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61904" cy="5152381"/>
                    </a:xfrm>
                    <a:prstGeom prst="rect">
                      <a:avLst/>
                    </a:prstGeom>
                  </pic:spPr>
                </pic:pic>
              </a:graphicData>
            </a:graphic>
          </wp:inline>
        </w:drawing>
      </w:r>
      <w:r>
        <w:rPr>
          <w:noProof/>
          <w:lang w:val="en-GB" w:eastAsia="en-GB" w:bidi="ar-SA"/>
        </w:rPr>
        <w:t xml:space="preserve"> </w:t>
      </w:r>
    </w:p>
    <w:p w:rsidR="00003605" w:rsidRDefault="00003605" w:rsidP="00003605">
      <w:pPr>
        <w:pStyle w:val="ppNumberList"/>
      </w:pPr>
      <w:r>
        <w:t xml:space="preserve">On the machine where you have installed Active Directory for use in this Lab, start </w:t>
      </w:r>
      <w:r w:rsidRPr="00003605">
        <w:rPr>
          <w:b/>
        </w:rPr>
        <w:t>Active Directory Users and Computers</w:t>
      </w:r>
      <w:r>
        <w:t>.</w:t>
      </w:r>
    </w:p>
    <w:p w:rsidR="00003605" w:rsidRDefault="00003605" w:rsidP="00003605">
      <w:pPr>
        <w:pStyle w:val="ppNumberList"/>
      </w:pPr>
      <w:r>
        <w:t>Add a new user in your domain with the attributes listed in the following table.</w:t>
      </w:r>
    </w:p>
    <w:tbl>
      <w:tblPr>
        <w:tblStyle w:val="ppTableGrid"/>
        <w:tblW w:w="5000" w:type="pct"/>
        <w:tblInd w:w="0" w:type="dxa"/>
        <w:tblLook w:val="04A0" w:firstRow="1" w:lastRow="0" w:firstColumn="1" w:lastColumn="0" w:noHBand="0" w:noVBand="1"/>
      </w:tblPr>
      <w:tblGrid>
        <w:gridCol w:w="5148"/>
        <w:gridCol w:w="5148"/>
      </w:tblGrid>
      <w:tr w:rsidR="00003605" w:rsidTr="00771B03">
        <w:trPr>
          <w:cnfStyle w:val="100000000000" w:firstRow="1" w:lastRow="0" w:firstColumn="0" w:lastColumn="0" w:oddVBand="0" w:evenVBand="0" w:oddHBand="0" w:evenHBand="0" w:firstRowFirstColumn="0" w:firstRowLastColumn="0" w:lastRowFirstColumn="0" w:lastRowLastColumn="0"/>
        </w:trPr>
        <w:tc>
          <w:tcPr>
            <w:tcW w:w="2500" w:type="pct"/>
          </w:tcPr>
          <w:p w:rsidR="00003605" w:rsidRDefault="00003605" w:rsidP="00771B03">
            <w:pPr>
              <w:pStyle w:val="ppTableText"/>
            </w:pPr>
            <w:r>
              <w:t>Attribute</w:t>
            </w:r>
          </w:p>
        </w:tc>
        <w:tc>
          <w:tcPr>
            <w:tcW w:w="2500" w:type="pct"/>
          </w:tcPr>
          <w:p w:rsidR="00003605" w:rsidRDefault="00003605" w:rsidP="00771B03">
            <w:pPr>
              <w:pStyle w:val="ppTableText"/>
            </w:pPr>
            <w:r>
              <w:t>Value</w:t>
            </w:r>
          </w:p>
        </w:tc>
      </w:tr>
      <w:tr w:rsidR="00003605" w:rsidTr="00771B03">
        <w:tc>
          <w:tcPr>
            <w:tcW w:w="2500" w:type="pct"/>
          </w:tcPr>
          <w:p w:rsidR="00003605" w:rsidRDefault="00003605" w:rsidP="00771B03">
            <w:pPr>
              <w:pStyle w:val="ppTableText"/>
            </w:pPr>
            <w:r>
              <w:t>Display name</w:t>
            </w:r>
          </w:p>
        </w:tc>
        <w:tc>
          <w:tcPr>
            <w:tcW w:w="2500" w:type="pct"/>
          </w:tcPr>
          <w:p w:rsidR="00003605" w:rsidRDefault="00003605" w:rsidP="00771B03">
            <w:pPr>
              <w:pStyle w:val="ppTableText"/>
            </w:pPr>
            <w:proofErr w:type="spellStart"/>
            <w:r>
              <w:t>johndoe</w:t>
            </w:r>
            <w:proofErr w:type="spellEnd"/>
          </w:p>
        </w:tc>
      </w:tr>
      <w:tr w:rsidR="00003605" w:rsidTr="00771B03">
        <w:tc>
          <w:tcPr>
            <w:tcW w:w="2500" w:type="pct"/>
          </w:tcPr>
          <w:p w:rsidR="00003605" w:rsidRDefault="00003605" w:rsidP="00771B03">
            <w:pPr>
              <w:pStyle w:val="ppTableText"/>
            </w:pPr>
            <w:r>
              <w:t>User logon name</w:t>
            </w:r>
          </w:p>
        </w:tc>
        <w:tc>
          <w:tcPr>
            <w:tcW w:w="2500" w:type="pct"/>
          </w:tcPr>
          <w:p w:rsidR="00003605" w:rsidRDefault="00003605" w:rsidP="00771B03">
            <w:pPr>
              <w:pStyle w:val="ppTableText"/>
            </w:pPr>
            <w:proofErr w:type="spellStart"/>
            <w:r>
              <w:t>johndoe</w:t>
            </w:r>
            <w:proofErr w:type="spellEnd"/>
          </w:p>
        </w:tc>
      </w:tr>
      <w:tr w:rsidR="00003605" w:rsidTr="00771B03">
        <w:tc>
          <w:tcPr>
            <w:tcW w:w="2500" w:type="pct"/>
          </w:tcPr>
          <w:p w:rsidR="00003605" w:rsidRDefault="00003605" w:rsidP="00771B03">
            <w:pPr>
              <w:pStyle w:val="ppTableText"/>
            </w:pPr>
            <w:r>
              <w:t>Password</w:t>
            </w:r>
          </w:p>
        </w:tc>
        <w:tc>
          <w:tcPr>
            <w:tcW w:w="2500" w:type="pct"/>
          </w:tcPr>
          <w:p w:rsidR="00003605" w:rsidRDefault="00003605" w:rsidP="00771B03">
            <w:pPr>
              <w:pStyle w:val="ppTableText"/>
            </w:pPr>
            <w:r>
              <w:t>Pa$$w0rd</w:t>
            </w:r>
          </w:p>
        </w:tc>
      </w:tr>
      <w:tr w:rsidR="00003605" w:rsidTr="00771B03">
        <w:tc>
          <w:tcPr>
            <w:tcW w:w="2500" w:type="pct"/>
          </w:tcPr>
          <w:p w:rsidR="00003605" w:rsidRDefault="00003605" w:rsidP="00771B03">
            <w:pPr>
              <w:pStyle w:val="ppTableText"/>
            </w:pPr>
            <w:r>
              <w:t>User must change password at next logon</w:t>
            </w:r>
          </w:p>
        </w:tc>
        <w:tc>
          <w:tcPr>
            <w:tcW w:w="2500" w:type="pct"/>
          </w:tcPr>
          <w:p w:rsidR="00003605" w:rsidRDefault="00003605" w:rsidP="00771B03">
            <w:pPr>
              <w:pStyle w:val="ppTableText"/>
            </w:pPr>
            <w:r>
              <w:t>False</w:t>
            </w:r>
          </w:p>
        </w:tc>
      </w:tr>
    </w:tbl>
    <w:p w:rsidR="00003605" w:rsidRPr="00003605" w:rsidRDefault="00003605" w:rsidP="00003605">
      <w:pPr>
        <w:rPr>
          <w:lang w:val="en-GB" w:eastAsia="en-GB" w:bidi="ar-SA"/>
        </w:rPr>
      </w:pPr>
    </w:p>
    <w:p w:rsidR="00003605" w:rsidRDefault="00003605" w:rsidP="00003605">
      <w:pPr>
        <w:pStyle w:val="ppListEnd"/>
      </w:pPr>
    </w:p>
    <w:p w:rsidR="003777EC" w:rsidRDefault="00003605" w:rsidP="00003605">
      <w:pPr>
        <w:pStyle w:val="ppBodyText"/>
        <w:numPr>
          <w:ilvl w:val="0"/>
          <w:numId w:val="0"/>
        </w:numPr>
      </w:pPr>
      <w:r>
        <w:t>You have now completed this task to add the claims rules to the Active Directory claims provider trust in ADFS that you can use to test the a-Order application.</w:t>
      </w:r>
    </w:p>
    <w:p w:rsidR="003777EC" w:rsidRDefault="003777EC" w:rsidP="003777EC">
      <w:pPr>
        <w:pStyle w:val="Heading2"/>
      </w:pPr>
      <w:bookmarkStart w:id="18" w:name="_Task_3:_Add"/>
      <w:bookmarkEnd w:id="18"/>
      <w:r>
        <w:lastRenderedPageBreak/>
        <w:t>Task 3: Add the Order Tracking Application as a Relying Party in ADFS</w:t>
      </w:r>
    </w:p>
    <w:p w:rsidR="00070077" w:rsidRDefault="00070077" w:rsidP="00070077">
      <w:pPr>
        <w:pStyle w:val="ppBodyText"/>
      </w:pPr>
      <w:r>
        <w:t>In this task, you will modify the ADFS configuration to define the a-Order application as a relying party.</w:t>
      </w:r>
    </w:p>
    <w:p w:rsidR="00070077" w:rsidRDefault="00070077" w:rsidP="00070077">
      <w:pPr>
        <w:pStyle w:val="ppProcedureStart"/>
      </w:pPr>
      <w:r>
        <w:t>To a</w:t>
      </w:r>
      <w:r w:rsidRPr="0051290F">
        <w:t xml:space="preserve">dd </w:t>
      </w:r>
      <w:r>
        <w:t>the a-</w:t>
      </w:r>
      <w:r w:rsidRPr="0051290F">
        <w:t>Order application as a Relying Party in ADFS</w:t>
      </w:r>
    </w:p>
    <w:p w:rsidR="00070077" w:rsidRDefault="00070077" w:rsidP="00070077">
      <w:pPr>
        <w:pStyle w:val="ppNumberList"/>
      </w:pPr>
      <w:r>
        <w:t>On the machine where you have installed ADFS, start the AD FS 2.0 Management tool</w:t>
      </w:r>
      <w:r w:rsidRPr="007A72CE">
        <w:t>.</w:t>
      </w:r>
    </w:p>
    <w:p w:rsidR="00070077" w:rsidRDefault="00070077" w:rsidP="00070077">
      <w:pPr>
        <w:pStyle w:val="ppNumberList"/>
      </w:pPr>
      <w:r>
        <w:t xml:space="preserve">Expand </w:t>
      </w:r>
      <w:r w:rsidRPr="0075797A">
        <w:rPr>
          <w:b/>
          <w:bCs/>
        </w:rPr>
        <w:t>Trust Relationships</w:t>
      </w:r>
      <w:r>
        <w:t xml:space="preserve">, then right-click on </w:t>
      </w:r>
      <w:r>
        <w:rPr>
          <w:b/>
          <w:bCs/>
        </w:rPr>
        <w:t>Relying Party Trusts</w:t>
      </w:r>
      <w:r>
        <w:t xml:space="preserve">, and then select </w:t>
      </w:r>
      <w:r>
        <w:rPr>
          <w:b/>
          <w:bCs/>
        </w:rPr>
        <w:t>Add Relying Party Trust</w:t>
      </w:r>
      <w:r>
        <w:t>.</w:t>
      </w:r>
    </w:p>
    <w:p w:rsidR="00070077" w:rsidRDefault="00070077" w:rsidP="00070077">
      <w:pPr>
        <w:pStyle w:val="ppNumberList"/>
      </w:pPr>
      <w:r>
        <w:t xml:space="preserve">In the </w:t>
      </w:r>
      <w:r w:rsidRPr="00DB5B42">
        <w:rPr>
          <w:b/>
          <w:bCs/>
        </w:rPr>
        <w:t>Add Relying Party Trust Wizard</w:t>
      </w:r>
      <w:r>
        <w:t xml:space="preserve"> click </w:t>
      </w:r>
      <w:r w:rsidRPr="00DB5B42">
        <w:rPr>
          <w:b/>
          <w:bCs/>
        </w:rPr>
        <w:t>Start</w:t>
      </w:r>
      <w:r>
        <w:t>.</w:t>
      </w:r>
    </w:p>
    <w:p w:rsidR="00070077" w:rsidRDefault="00070077" w:rsidP="00070077">
      <w:pPr>
        <w:pStyle w:val="ppFigureIndent"/>
      </w:pPr>
      <w:r>
        <w:rPr>
          <w:noProof/>
          <w:lang w:val="en-GB" w:eastAsia="en-GB" w:bidi="ar-SA"/>
        </w:rPr>
        <w:drawing>
          <wp:inline distT="0" distB="0" distL="0" distR="0" wp14:anchorId="0C3F0C6D" wp14:editId="69CC5C28">
            <wp:extent cx="5716800" cy="456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070077" w:rsidRDefault="00070077" w:rsidP="00070077">
      <w:pPr>
        <w:pStyle w:val="ppNumberList"/>
      </w:pPr>
      <w:r>
        <w:t xml:space="preserve">On the </w:t>
      </w:r>
      <w:r w:rsidRPr="00DB5B42">
        <w:rPr>
          <w:b/>
          <w:bCs/>
        </w:rPr>
        <w:t>Select Data Source</w:t>
      </w:r>
      <w:r>
        <w:t xml:space="preserve"> page of the wizard, select </w:t>
      </w:r>
      <w:r w:rsidRPr="00DB5B42">
        <w:rPr>
          <w:b/>
          <w:bCs/>
        </w:rPr>
        <w:t>Enter data about the relying party manually</w:t>
      </w:r>
      <w:r>
        <w:t xml:space="preserve"> and click </w:t>
      </w:r>
      <w:proofErr w:type="gramStart"/>
      <w:r w:rsidRPr="00B75C69">
        <w:rPr>
          <w:b/>
          <w:bCs/>
        </w:rPr>
        <w:t>Next</w:t>
      </w:r>
      <w:proofErr w:type="gramEnd"/>
      <w:r>
        <w:t>.</w:t>
      </w:r>
    </w:p>
    <w:p w:rsidR="00070077" w:rsidRDefault="00070077" w:rsidP="00070077">
      <w:pPr>
        <w:pStyle w:val="ppFigureIndent"/>
      </w:pPr>
      <w:r>
        <w:rPr>
          <w:noProof/>
          <w:lang w:val="en-GB" w:eastAsia="en-GB" w:bidi="ar-SA"/>
        </w:rPr>
        <w:lastRenderedPageBreak/>
        <w:drawing>
          <wp:inline distT="0" distB="0" distL="0" distR="0" wp14:anchorId="5FF84AF6" wp14:editId="5360B6CD">
            <wp:extent cx="5716800" cy="4582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16800" cy="4582800"/>
                    </a:xfrm>
                    <a:prstGeom prst="rect">
                      <a:avLst/>
                    </a:prstGeom>
                  </pic:spPr>
                </pic:pic>
              </a:graphicData>
            </a:graphic>
          </wp:inline>
        </w:drawing>
      </w:r>
    </w:p>
    <w:p w:rsidR="00070077" w:rsidRDefault="00070077" w:rsidP="00070077">
      <w:pPr>
        <w:pStyle w:val="ppNumberList"/>
      </w:pPr>
      <w:r>
        <w:t xml:space="preserve">On the </w:t>
      </w:r>
      <w:r>
        <w:rPr>
          <w:b/>
          <w:bCs/>
        </w:rPr>
        <w:t>Specify Display Name</w:t>
      </w:r>
      <w:r>
        <w:t xml:space="preserve"> page of the wizard, type </w:t>
      </w:r>
      <w:r w:rsidRPr="00B75C69">
        <w:rPr>
          <w:b/>
          <w:bCs/>
        </w:rPr>
        <w:t xml:space="preserve">a-Order </w:t>
      </w:r>
      <w:r w:rsidR="006953D6" w:rsidRPr="00B75C69">
        <w:rPr>
          <w:b/>
          <w:bCs/>
        </w:rPr>
        <w:t>Lab</w:t>
      </w:r>
      <w:r w:rsidR="006953D6">
        <w:rPr>
          <w:b/>
          <w:bCs/>
        </w:rPr>
        <w:t>3</w:t>
      </w:r>
      <w:r w:rsidR="006953D6">
        <w:t xml:space="preserve"> </w:t>
      </w:r>
      <w:r>
        <w:t xml:space="preserve">in the </w:t>
      </w:r>
      <w:r w:rsidRPr="00B75C69">
        <w:rPr>
          <w:b/>
          <w:bCs/>
        </w:rPr>
        <w:t>Display name</w:t>
      </w:r>
      <w:r>
        <w:t xml:space="preserve"> textbox, then click </w:t>
      </w:r>
      <w:proofErr w:type="gramStart"/>
      <w:r w:rsidRPr="00B75C69">
        <w:rPr>
          <w:b/>
          <w:bCs/>
        </w:rPr>
        <w:t>Next</w:t>
      </w:r>
      <w:proofErr w:type="gramEnd"/>
      <w:r>
        <w:t>.</w:t>
      </w:r>
    </w:p>
    <w:p w:rsidR="00070077" w:rsidRDefault="00070077" w:rsidP="00070077">
      <w:pPr>
        <w:pStyle w:val="ppFigureIndent"/>
      </w:pPr>
      <w:r>
        <w:rPr>
          <w:noProof/>
          <w:lang w:val="en-GB" w:eastAsia="en-GB" w:bidi="ar-SA"/>
        </w:rPr>
        <w:lastRenderedPageBreak/>
        <w:drawing>
          <wp:inline distT="0" distB="0" distL="0" distR="0" wp14:anchorId="4051C4D8" wp14:editId="1BF95B4D">
            <wp:extent cx="5716800" cy="4572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16800" cy="4572000"/>
                    </a:xfrm>
                    <a:prstGeom prst="rect">
                      <a:avLst/>
                    </a:prstGeom>
                  </pic:spPr>
                </pic:pic>
              </a:graphicData>
            </a:graphic>
          </wp:inline>
        </w:drawing>
      </w:r>
    </w:p>
    <w:p w:rsidR="00070077" w:rsidRDefault="00070077" w:rsidP="00070077">
      <w:pPr>
        <w:pStyle w:val="ppNumberList"/>
      </w:pPr>
      <w:r>
        <w:t xml:space="preserve">On the </w:t>
      </w:r>
      <w:r>
        <w:rPr>
          <w:b/>
          <w:bCs/>
        </w:rPr>
        <w:t>Choose Profile</w:t>
      </w:r>
      <w:r>
        <w:t xml:space="preserve"> page of the wizard, ensure that the </w:t>
      </w:r>
      <w:r w:rsidRPr="00B75C69">
        <w:rPr>
          <w:b/>
          <w:bCs/>
        </w:rPr>
        <w:t>AD FS 2.0 profile</w:t>
      </w:r>
      <w:r>
        <w:t xml:space="preserve"> option is selected, and then click </w:t>
      </w:r>
      <w:proofErr w:type="gramStart"/>
      <w:r w:rsidRPr="00B75C69">
        <w:rPr>
          <w:b/>
          <w:bCs/>
        </w:rPr>
        <w:t>Next</w:t>
      </w:r>
      <w:proofErr w:type="gramEnd"/>
      <w:r>
        <w:t>.</w:t>
      </w:r>
    </w:p>
    <w:p w:rsidR="00070077" w:rsidRDefault="00070077" w:rsidP="00070077">
      <w:pPr>
        <w:pStyle w:val="ppFigureIndent"/>
      </w:pPr>
      <w:r>
        <w:rPr>
          <w:noProof/>
          <w:lang w:val="en-GB" w:eastAsia="en-GB" w:bidi="ar-SA"/>
        </w:rPr>
        <w:lastRenderedPageBreak/>
        <w:drawing>
          <wp:inline distT="0" distB="0" distL="0" distR="0" wp14:anchorId="483061BA" wp14:editId="032204BA">
            <wp:extent cx="5716800" cy="456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070077" w:rsidRDefault="00070077" w:rsidP="00070077">
      <w:pPr>
        <w:pStyle w:val="ppNumberList"/>
      </w:pPr>
      <w:r>
        <w:t xml:space="preserve">On the </w:t>
      </w:r>
      <w:r>
        <w:rPr>
          <w:b/>
          <w:bCs/>
        </w:rPr>
        <w:t>Configure Certificate</w:t>
      </w:r>
      <w:r>
        <w:t xml:space="preserve"> page of the wizard, click </w:t>
      </w:r>
      <w:proofErr w:type="gramStart"/>
      <w:r w:rsidRPr="00B75C69">
        <w:rPr>
          <w:b/>
          <w:bCs/>
        </w:rPr>
        <w:t>Next</w:t>
      </w:r>
      <w:proofErr w:type="gramEnd"/>
      <w:r>
        <w:t>.</w:t>
      </w:r>
    </w:p>
    <w:p w:rsidR="00070077" w:rsidRDefault="00070077" w:rsidP="00070077">
      <w:pPr>
        <w:pStyle w:val="ppNumberList"/>
      </w:pPr>
      <w:r>
        <w:t xml:space="preserve">On the </w:t>
      </w:r>
      <w:r>
        <w:rPr>
          <w:b/>
          <w:bCs/>
        </w:rPr>
        <w:t>Configure URL</w:t>
      </w:r>
      <w:r>
        <w:t xml:space="preserve"> page of the wizard, ensure that </w:t>
      </w:r>
      <w:r w:rsidRPr="00B75C69">
        <w:rPr>
          <w:b/>
          <w:bCs/>
        </w:rPr>
        <w:t>Enable support for the WS-Federation Passive protocol</w:t>
      </w:r>
      <w:r>
        <w:t xml:space="preserve"> is checked, in the </w:t>
      </w:r>
      <w:r w:rsidRPr="00B75C69">
        <w:rPr>
          <w:b/>
          <w:bCs/>
        </w:rPr>
        <w:t>Relying party WS-Federation Passive protocol URL</w:t>
      </w:r>
      <w:r>
        <w:t xml:space="preserve"> text box type </w:t>
      </w:r>
      <w:r>
        <w:rPr>
          <w:b/>
        </w:rPr>
        <w:t>https://localhost/</w:t>
      </w:r>
      <w:r w:rsidRPr="00B75C69">
        <w:rPr>
          <w:b/>
        </w:rPr>
        <w:t>a-Order.OrderTracking.Lab0</w:t>
      </w:r>
      <w:r>
        <w:rPr>
          <w:b/>
        </w:rPr>
        <w:t>3</w:t>
      </w:r>
      <w:r w:rsidRPr="00B75C69">
        <w:rPr>
          <w:b/>
        </w:rPr>
        <w:t>.Ex0</w:t>
      </w:r>
      <w:r>
        <w:rPr>
          <w:b/>
        </w:rPr>
        <w:t>4</w:t>
      </w:r>
      <w:r w:rsidRPr="00B75C69">
        <w:rPr>
          <w:b/>
        </w:rPr>
        <w:t>/</w:t>
      </w:r>
      <w:r>
        <w:t xml:space="preserve">, and then click </w:t>
      </w:r>
      <w:proofErr w:type="gramStart"/>
      <w:r w:rsidRPr="00B75C69">
        <w:rPr>
          <w:b/>
          <w:bCs/>
        </w:rPr>
        <w:t>Next</w:t>
      </w:r>
      <w:proofErr w:type="gramEnd"/>
      <w:r>
        <w:t>.</w:t>
      </w:r>
    </w:p>
    <w:p w:rsidR="00070077" w:rsidRDefault="00070077" w:rsidP="00070077">
      <w:pPr>
        <w:pStyle w:val="ppFigureIndent"/>
      </w:pPr>
      <w:r>
        <w:rPr>
          <w:noProof/>
          <w:lang w:val="en-GB" w:eastAsia="en-GB" w:bidi="ar-SA"/>
        </w:rPr>
        <w:lastRenderedPageBreak/>
        <w:drawing>
          <wp:inline distT="0" distB="0" distL="0" distR="0" wp14:anchorId="4B1BF31D" wp14:editId="0A4A8B70">
            <wp:extent cx="5716800" cy="458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16800" cy="4582800"/>
                    </a:xfrm>
                    <a:prstGeom prst="rect">
                      <a:avLst/>
                    </a:prstGeom>
                  </pic:spPr>
                </pic:pic>
              </a:graphicData>
            </a:graphic>
          </wp:inline>
        </w:drawing>
      </w:r>
    </w:p>
    <w:p w:rsidR="00070077" w:rsidRDefault="00070077" w:rsidP="00070077">
      <w:pPr>
        <w:pStyle w:val="ppNumberList"/>
      </w:pPr>
      <w:r>
        <w:t xml:space="preserve">On the </w:t>
      </w:r>
      <w:r>
        <w:rPr>
          <w:b/>
          <w:bCs/>
        </w:rPr>
        <w:t>Configure Identifiers</w:t>
      </w:r>
      <w:r>
        <w:t xml:space="preserve"> page of the wizard, click </w:t>
      </w:r>
      <w:proofErr w:type="gramStart"/>
      <w:r w:rsidRPr="00B75C69">
        <w:rPr>
          <w:b/>
          <w:bCs/>
        </w:rPr>
        <w:t>Next</w:t>
      </w:r>
      <w:proofErr w:type="gramEnd"/>
      <w:r>
        <w:t>.</w:t>
      </w:r>
    </w:p>
    <w:p w:rsidR="00070077" w:rsidRDefault="00070077" w:rsidP="00070077">
      <w:pPr>
        <w:pStyle w:val="ppNumberList"/>
      </w:pPr>
      <w:r>
        <w:t xml:space="preserve">On the </w:t>
      </w:r>
      <w:r>
        <w:rPr>
          <w:b/>
          <w:bCs/>
        </w:rPr>
        <w:t>Choose Issuance Authorization Rules</w:t>
      </w:r>
      <w:r>
        <w:t xml:space="preserve"> page of the wizard, click </w:t>
      </w:r>
      <w:proofErr w:type="gramStart"/>
      <w:r w:rsidRPr="00B75C69">
        <w:rPr>
          <w:b/>
          <w:bCs/>
        </w:rPr>
        <w:t>Next</w:t>
      </w:r>
      <w:proofErr w:type="gramEnd"/>
      <w:r>
        <w:t>.</w:t>
      </w:r>
    </w:p>
    <w:p w:rsidR="00070077" w:rsidRDefault="00070077" w:rsidP="00070077">
      <w:pPr>
        <w:pStyle w:val="ppNumberList"/>
      </w:pPr>
      <w:r>
        <w:t xml:space="preserve">On the </w:t>
      </w:r>
      <w:r>
        <w:rPr>
          <w:b/>
          <w:bCs/>
        </w:rPr>
        <w:t>Ready to Add Trust</w:t>
      </w:r>
      <w:r>
        <w:t xml:space="preserve"> page of the wizard, click </w:t>
      </w:r>
      <w:proofErr w:type="gramStart"/>
      <w:r w:rsidRPr="00B75C69">
        <w:rPr>
          <w:b/>
          <w:bCs/>
        </w:rPr>
        <w:t>Next</w:t>
      </w:r>
      <w:proofErr w:type="gramEnd"/>
      <w:r>
        <w:t>.</w:t>
      </w:r>
    </w:p>
    <w:p w:rsidR="00070077" w:rsidRPr="00144CE8" w:rsidRDefault="00070077" w:rsidP="00070077">
      <w:pPr>
        <w:pStyle w:val="ppNumberList"/>
      </w:pPr>
      <w:r>
        <w:t xml:space="preserve">On the </w:t>
      </w:r>
      <w:r>
        <w:rPr>
          <w:b/>
          <w:bCs/>
        </w:rPr>
        <w:t>Finish</w:t>
      </w:r>
      <w:r>
        <w:t xml:space="preserve"> page of the wizard, click </w:t>
      </w:r>
      <w:r>
        <w:rPr>
          <w:b/>
          <w:bCs/>
        </w:rPr>
        <w:t>Close</w:t>
      </w:r>
      <w:r>
        <w:t xml:space="preserve">. The </w:t>
      </w:r>
      <w:r w:rsidRPr="00144CE8">
        <w:rPr>
          <w:b/>
          <w:bCs/>
        </w:rPr>
        <w:t>Edit Claim Rules for a-Order Lab2</w:t>
      </w:r>
      <w:r>
        <w:t xml:space="preserve"> dialog will open ready for you to complete the next task.</w:t>
      </w:r>
    </w:p>
    <w:p w:rsidR="00070077" w:rsidRDefault="00070077" w:rsidP="00070077">
      <w:pPr>
        <w:pStyle w:val="ppListEnd"/>
      </w:pPr>
    </w:p>
    <w:p w:rsidR="00070077" w:rsidRDefault="00070077" w:rsidP="00070077">
      <w:pPr>
        <w:pStyle w:val="ppBodyText"/>
        <w:numPr>
          <w:ilvl w:val="0"/>
          <w:numId w:val="0"/>
        </w:numPr>
      </w:pPr>
      <w:r>
        <w:t>You have now completed this task to define the a-Order application as a relying party in ADFS.</w:t>
      </w:r>
    </w:p>
    <w:p w:rsidR="003777EC" w:rsidRDefault="003777EC" w:rsidP="003777EC">
      <w:pPr>
        <w:pStyle w:val="Heading2"/>
      </w:pPr>
      <w:bookmarkStart w:id="19" w:name="_Task_4:_Add"/>
      <w:bookmarkEnd w:id="19"/>
      <w:r>
        <w:t>Task 4: Add the Order Tracking Application Claim Rules to ADFS</w:t>
      </w:r>
    </w:p>
    <w:p w:rsidR="00070077" w:rsidRDefault="00070077" w:rsidP="00070077">
      <w:pPr>
        <w:pStyle w:val="ppBodyText"/>
      </w:pPr>
      <w:r>
        <w:t xml:space="preserve">In this task, you will add the claims transformation rules to the </w:t>
      </w:r>
      <w:r w:rsidRPr="002331DB">
        <w:rPr>
          <w:b/>
          <w:bCs/>
        </w:rPr>
        <w:t>a-Order Lab</w:t>
      </w:r>
      <w:r>
        <w:rPr>
          <w:b/>
          <w:bCs/>
        </w:rPr>
        <w:t>3</w:t>
      </w:r>
      <w:r>
        <w:t xml:space="preserve"> relying party trust in ADFS. These rules will map the claims from the </w:t>
      </w:r>
      <w:r w:rsidRPr="002331DB">
        <w:rPr>
          <w:b/>
          <w:bCs/>
        </w:rPr>
        <w:t>Active Directory</w:t>
      </w:r>
      <w:r>
        <w:t xml:space="preserve"> claims provider trust to a set of claims that the a-Order application will recognize.</w:t>
      </w:r>
    </w:p>
    <w:p w:rsidR="00070077" w:rsidRDefault="00070077" w:rsidP="00070077">
      <w:pPr>
        <w:pStyle w:val="ppProcedureStart"/>
      </w:pPr>
      <w:r>
        <w:t>To a</w:t>
      </w:r>
      <w:r w:rsidRPr="0051290F">
        <w:t xml:space="preserve">dd </w:t>
      </w:r>
      <w:r w:rsidR="00D84588" w:rsidRPr="00D84588">
        <w:t xml:space="preserve">the Order Tracking </w:t>
      </w:r>
      <w:r w:rsidR="00D84588">
        <w:t>a</w:t>
      </w:r>
      <w:r w:rsidR="00D84588" w:rsidRPr="00D84588">
        <w:t xml:space="preserve">pplication </w:t>
      </w:r>
      <w:r w:rsidR="00D84588">
        <w:t>c</w:t>
      </w:r>
      <w:r w:rsidR="00D84588" w:rsidRPr="00D84588">
        <w:t xml:space="preserve">laim </w:t>
      </w:r>
      <w:r w:rsidR="00D84588">
        <w:t>r</w:t>
      </w:r>
      <w:r w:rsidR="00D84588" w:rsidRPr="00D84588">
        <w:t>ules to ADFS</w:t>
      </w:r>
    </w:p>
    <w:p w:rsidR="00070077" w:rsidRDefault="00070077" w:rsidP="00070077">
      <w:pPr>
        <w:pStyle w:val="ppNumberList"/>
      </w:pPr>
      <w:r>
        <w:t xml:space="preserve">If you do not have the </w:t>
      </w:r>
      <w:r w:rsidRPr="00144CE8">
        <w:rPr>
          <w:b/>
          <w:bCs/>
        </w:rPr>
        <w:t>Edit Claim Rules for a-Order Lab</w:t>
      </w:r>
      <w:r>
        <w:rPr>
          <w:b/>
          <w:bCs/>
        </w:rPr>
        <w:t>3</w:t>
      </w:r>
      <w:r>
        <w:t xml:space="preserve"> dialog open from the previous task, then on the machine where you have installed ADFS, start the AD FS 2.0 Management tool</w:t>
      </w:r>
      <w:r w:rsidRPr="007A72CE">
        <w:t>.</w:t>
      </w:r>
      <w:r>
        <w:t xml:space="preserve"> Expand </w:t>
      </w:r>
      <w:r w:rsidRPr="0075797A">
        <w:rPr>
          <w:b/>
          <w:bCs/>
        </w:rPr>
        <w:t xml:space="preserve">Trust </w:t>
      </w:r>
      <w:r w:rsidRPr="0075797A">
        <w:rPr>
          <w:b/>
          <w:bCs/>
        </w:rPr>
        <w:lastRenderedPageBreak/>
        <w:t>Relationships</w:t>
      </w:r>
      <w:r>
        <w:t xml:space="preserve">, then click on </w:t>
      </w:r>
      <w:r>
        <w:rPr>
          <w:b/>
          <w:bCs/>
        </w:rPr>
        <w:t>Relying Party</w:t>
      </w:r>
      <w:r w:rsidRPr="0075797A">
        <w:rPr>
          <w:b/>
          <w:bCs/>
        </w:rPr>
        <w:t xml:space="preserve"> Trusts</w:t>
      </w:r>
      <w:r>
        <w:t xml:space="preserve">, then right-click on </w:t>
      </w:r>
      <w:r>
        <w:rPr>
          <w:b/>
          <w:bCs/>
        </w:rPr>
        <w:t>a-Order Lab3</w:t>
      </w:r>
      <w:r>
        <w:t xml:space="preserve">, and then select </w:t>
      </w:r>
      <w:r w:rsidRPr="0075797A">
        <w:rPr>
          <w:b/>
          <w:bCs/>
        </w:rPr>
        <w:t>Edit Claim Rules</w:t>
      </w:r>
      <w:r>
        <w:t>. You should be able to see the dialog shown in the following screenshot:</w:t>
      </w:r>
    </w:p>
    <w:p w:rsidR="00070077" w:rsidRDefault="00070077" w:rsidP="00070077">
      <w:pPr>
        <w:pStyle w:val="ppFigureIndent"/>
      </w:pPr>
      <w:r>
        <w:rPr>
          <w:noProof/>
          <w:lang w:val="en-GB" w:eastAsia="en-GB" w:bidi="ar-SA"/>
        </w:rPr>
        <w:drawing>
          <wp:inline distT="0" distB="0" distL="0" distR="0" wp14:anchorId="68D40161" wp14:editId="2845E133">
            <wp:extent cx="4742856" cy="514285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42856" cy="5142857"/>
                    </a:xfrm>
                    <a:prstGeom prst="rect">
                      <a:avLst/>
                    </a:prstGeom>
                  </pic:spPr>
                </pic:pic>
              </a:graphicData>
            </a:graphic>
          </wp:inline>
        </w:drawing>
      </w:r>
    </w:p>
    <w:p w:rsidR="00070077" w:rsidRDefault="00070077" w:rsidP="00070077">
      <w:pPr>
        <w:pStyle w:val="ppNumberList"/>
      </w:pPr>
      <w:r>
        <w:t xml:space="preserve">Now you can add the claim transformation rules you need to test the scenario. In the </w:t>
      </w:r>
      <w:r>
        <w:rPr>
          <w:b/>
          <w:bCs/>
        </w:rPr>
        <w:t xml:space="preserve">Edit Claim Rules for </w:t>
      </w:r>
      <w:r w:rsidRPr="00144CE8">
        <w:rPr>
          <w:b/>
          <w:bCs/>
        </w:rPr>
        <w:t>a-Order Lab</w:t>
      </w:r>
      <w:r>
        <w:rPr>
          <w:b/>
          <w:bCs/>
        </w:rPr>
        <w:t>3</w:t>
      </w:r>
      <w:r>
        <w:t xml:space="preserve"> </w:t>
      </w:r>
      <w:r>
        <w:rPr>
          <w:bCs/>
        </w:rPr>
        <w:t>dialog</w:t>
      </w:r>
      <w:r>
        <w:t xml:space="preserve">, click </w:t>
      </w:r>
      <w:r w:rsidRPr="00874040">
        <w:rPr>
          <w:b/>
          <w:bCs/>
        </w:rPr>
        <w:t>Add Rule</w:t>
      </w:r>
      <w:r>
        <w:rPr>
          <w:b/>
          <w:bCs/>
        </w:rPr>
        <w:t>.</w:t>
      </w:r>
      <w:r>
        <w:t xml:space="preserve"> Then, in </w:t>
      </w:r>
      <w:r w:rsidRPr="00874040">
        <w:rPr>
          <w:b/>
          <w:bCs/>
        </w:rPr>
        <w:t>Add Transform Claim Rule Wizard</w:t>
      </w:r>
      <w:r>
        <w:t xml:space="preserve"> dialog, in the </w:t>
      </w:r>
      <w:r w:rsidRPr="00874040">
        <w:rPr>
          <w:b/>
          <w:bCs/>
        </w:rPr>
        <w:t>Claim rule template</w:t>
      </w:r>
      <w:r>
        <w:t xml:space="preserve"> dropdown list, select </w:t>
      </w:r>
      <w:r w:rsidRPr="00874040">
        <w:rPr>
          <w:b/>
          <w:bCs/>
        </w:rPr>
        <w:t>Send Claims Using a Custom Rule</w:t>
      </w:r>
      <w:r>
        <w:t xml:space="preserve">, and then click </w:t>
      </w:r>
      <w:proofErr w:type="gramStart"/>
      <w:r w:rsidRPr="00874040">
        <w:rPr>
          <w:b/>
          <w:bCs/>
        </w:rPr>
        <w:t>Next</w:t>
      </w:r>
      <w:proofErr w:type="gramEnd"/>
      <w:r>
        <w:t>.</w:t>
      </w:r>
    </w:p>
    <w:p w:rsidR="00070077" w:rsidRPr="00874040" w:rsidRDefault="00070077" w:rsidP="00070077">
      <w:pPr>
        <w:pStyle w:val="ppNumberList"/>
      </w:pPr>
      <w:r>
        <w:t xml:space="preserve">On the </w:t>
      </w:r>
      <w:r>
        <w:rPr>
          <w:b/>
          <w:bCs/>
        </w:rPr>
        <w:t xml:space="preserve">Configure Rule </w:t>
      </w:r>
      <w:r>
        <w:rPr>
          <w:bCs/>
        </w:rPr>
        <w:t>page of the wizard</w:t>
      </w:r>
      <w:r w:rsidRPr="00874040">
        <w:rPr>
          <w:bCs/>
        </w:rPr>
        <w:t>,</w:t>
      </w:r>
      <w:r>
        <w:rPr>
          <w:bCs/>
        </w:rPr>
        <w:t xml:space="preserve"> in the </w:t>
      </w:r>
      <w:r>
        <w:rPr>
          <w:b/>
          <w:bCs/>
        </w:rPr>
        <w:t>Claim r</w:t>
      </w:r>
      <w:r w:rsidRPr="00874040">
        <w:rPr>
          <w:b/>
          <w:bCs/>
        </w:rPr>
        <w:t>ule name</w:t>
      </w:r>
      <w:r>
        <w:rPr>
          <w:bCs/>
        </w:rPr>
        <w:t xml:space="preserve"> textbox, type </w:t>
      </w:r>
      <w:r>
        <w:rPr>
          <w:b/>
          <w:bCs/>
        </w:rPr>
        <w:t>Pass through Name</w:t>
      </w:r>
      <w:r>
        <w:rPr>
          <w:bCs/>
        </w:rPr>
        <w:t xml:space="preserve">. In the </w:t>
      </w:r>
      <w:r w:rsidRPr="00874040">
        <w:rPr>
          <w:b/>
          <w:bCs/>
        </w:rPr>
        <w:t>Custom rule</w:t>
      </w:r>
      <w:r>
        <w:rPr>
          <w:bCs/>
        </w:rPr>
        <w:t xml:space="preserve"> textbox, add the following rule:</w:t>
      </w:r>
    </w:p>
    <w:p w:rsidR="00070077" w:rsidRPr="00874040" w:rsidRDefault="00070077" w:rsidP="00070077">
      <w:pPr>
        <w:pStyle w:val="ppCodeIndent"/>
      </w:pPr>
      <w:r w:rsidRPr="00F92CD6">
        <w:rPr>
          <w:rFonts w:ascii="Calibri" w:hAnsi="Calibri" w:cs="Calibri"/>
          <w:sz w:val="22"/>
        </w:rPr>
        <w:t>c:[Type == "http://schemas.xmlsoap.org/</w:t>
      </w:r>
      <w:proofErr w:type="spellStart"/>
      <w:r w:rsidRPr="00F92CD6">
        <w:rPr>
          <w:rFonts w:ascii="Calibri" w:hAnsi="Calibri" w:cs="Calibri"/>
          <w:sz w:val="22"/>
        </w:rPr>
        <w:t>ws</w:t>
      </w:r>
      <w:proofErr w:type="spellEnd"/>
      <w:r w:rsidRPr="00F92CD6">
        <w:rPr>
          <w:rFonts w:ascii="Calibri" w:hAnsi="Calibri" w:cs="Calibri"/>
          <w:sz w:val="22"/>
        </w:rPr>
        <w:t>/2005/05/identity/claims/name"] =&gt; issue(claim = c);</w:t>
      </w:r>
    </w:p>
    <w:p w:rsidR="00070077" w:rsidRPr="00F92CD6" w:rsidRDefault="00070077" w:rsidP="00070077">
      <w:pPr>
        <w:pStyle w:val="ppNumberList"/>
      </w:pPr>
      <w:r>
        <w:t xml:space="preserve">On the </w:t>
      </w:r>
      <w:r>
        <w:rPr>
          <w:b/>
          <w:bCs/>
        </w:rPr>
        <w:t xml:space="preserve">Configure Rule </w:t>
      </w:r>
      <w:r>
        <w:rPr>
          <w:bCs/>
        </w:rPr>
        <w:t>p</w:t>
      </w:r>
      <w:r w:rsidRPr="00142A1D">
        <w:rPr>
          <w:bCs/>
        </w:rPr>
        <w:t>age</w:t>
      </w:r>
      <w:r>
        <w:rPr>
          <w:bCs/>
        </w:rPr>
        <w:t xml:space="preserve"> of the wizard</w:t>
      </w:r>
      <w:r w:rsidRPr="00874040">
        <w:rPr>
          <w:bCs/>
        </w:rPr>
        <w:t>,</w:t>
      </w:r>
      <w:r>
        <w:rPr>
          <w:bCs/>
        </w:rPr>
        <w:t xml:space="preserve"> click </w:t>
      </w:r>
      <w:r w:rsidRPr="00874040">
        <w:rPr>
          <w:b/>
          <w:bCs/>
        </w:rPr>
        <w:t>Finish</w:t>
      </w:r>
      <w:r>
        <w:rPr>
          <w:bCs/>
        </w:rPr>
        <w:t>.</w:t>
      </w:r>
    </w:p>
    <w:p w:rsidR="00070077" w:rsidRPr="00B030AA" w:rsidRDefault="00070077" w:rsidP="00070077">
      <w:pPr>
        <w:pStyle w:val="ppNumberList"/>
      </w:pPr>
      <w:r>
        <w:rPr>
          <w:bCs/>
        </w:rPr>
        <w:t xml:space="preserve">Using the information in the following table, repeat steps 2, 3, and 4 to add the remaining rules to ADFS. </w:t>
      </w:r>
    </w:p>
    <w:tbl>
      <w:tblPr>
        <w:tblStyle w:val="ppTableGrid"/>
        <w:tblW w:w="5000" w:type="pct"/>
        <w:tblInd w:w="0" w:type="dxa"/>
        <w:tblLook w:val="04A0" w:firstRow="1" w:lastRow="0" w:firstColumn="1" w:lastColumn="0" w:noHBand="0" w:noVBand="1"/>
      </w:tblPr>
      <w:tblGrid>
        <w:gridCol w:w="2376"/>
        <w:gridCol w:w="7920"/>
      </w:tblGrid>
      <w:tr w:rsidR="00070077" w:rsidTr="00771B03">
        <w:trPr>
          <w:cnfStyle w:val="100000000000" w:firstRow="1" w:lastRow="0" w:firstColumn="0" w:lastColumn="0" w:oddVBand="0" w:evenVBand="0" w:oddHBand="0" w:evenHBand="0" w:firstRowFirstColumn="0" w:firstRowLastColumn="0" w:lastRowFirstColumn="0" w:lastRowLastColumn="0"/>
        </w:trPr>
        <w:tc>
          <w:tcPr>
            <w:tcW w:w="1154" w:type="pct"/>
          </w:tcPr>
          <w:p w:rsidR="00070077" w:rsidRDefault="00070077" w:rsidP="00771B03">
            <w:pPr>
              <w:pStyle w:val="ppTableText"/>
            </w:pPr>
            <w:r>
              <w:t>Claim rule name</w:t>
            </w:r>
          </w:p>
        </w:tc>
        <w:tc>
          <w:tcPr>
            <w:tcW w:w="3846" w:type="pct"/>
          </w:tcPr>
          <w:p w:rsidR="00070077" w:rsidRDefault="00070077" w:rsidP="00771B03">
            <w:pPr>
              <w:pStyle w:val="ppTableText"/>
            </w:pPr>
            <w:r>
              <w:t>Custom rule</w:t>
            </w:r>
          </w:p>
        </w:tc>
      </w:tr>
      <w:tr w:rsidR="00070077" w:rsidTr="00771B03">
        <w:tc>
          <w:tcPr>
            <w:tcW w:w="1154" w:type="pct"/>
          </w:tcPr>
          <w:p w:rsidR="00070077" w:rsidRDefault="00070077" w:rsidP="00771B03">
            <w:pPr>
              <w:pStyle w:val="ppTableText"/>
              <w:rPr>
                <w:bCs/>
              </w:rPr>
            </w:pPr>
            <w:r>
              <w:rPr>
                <w:bCs/>
              </w:rPr>
              <w:lastRenderedPageBreak/>
              <w:t>Pass through Organization</w:t>
            </w:r>
          </w:p>
        </w:tc>
        <w:tc>
          <w:tcPr>
            <w:tcW w:w="3846" w:type="pct"/>
          </w:tcPr>
          <w:p w:rsidR="00070077" w:rsidRDefault="00070077" w:rsidP="00771B03">
            <w:pPr>
              <w:pStyle w:val="ppTableText"/>
            </w:pPr>
            <w:r w:rsidRPr="00F92CD6">
              <w:t>c:[Type == "http://schemas.adatum.com/claims/2009/08/organization</w:t>
            </w:r>
            <w:r>
              <w:t>"</w:t>
            </w:r>
            <w:r w:rsidRPr="00F92CD6">
              <w:t>] =&gt; issue (claim = c);</w:t>
            </w:r>
          </w:p>
        </w:tc>
      </w:tr>
      <w:tr w:rsidR="00070077" w:rsidTr="00771B03">
        <w:tc>
          <w:tcPr>
            <w:tcW w:w="1154" w:type="pct"/>
          </w:tcPr>
          <w:p w:rsidR="00070077" w:rsidRPr="00B030AA" w:rsidRDefault="00070077" w:rsidP="00771B03">
            <w:pPr>
              <w:pStyle w:val="ppTableText"/>
              <w:rPr>
                <w:bCs/>
              </w:rPr>
            </w:pPr>
            <w:r w:rsidRPr="00D81D9A">
              <w:rPr>
                <w:bCs/>
              </w:rPr>
              <w:t>Transform group (Customer Service) to role (Order Tracker)</w:t>
            </w:r>
          </w:p>
        </w:tc>
        <w:tc>
          <w:tcPr>
            <w:tcW w:w="3846" w:type="pct"/>
          </w:tcPr>
          <w:p w:rsidR="00070077" w:rsidRDefault="00070077" w:rsidP="00771B03">
            <w:pPr>
              <w:pStyle w:val="ppTableText"/>
            </w:pPr>
            <w:r>
              <w:t>c:[Type == "http://schemas.xmlsoap.org/claims/group", Value =~ "^(?i)Customer\ Service$"]</w:t>
            </w:r>
          </w:p>
          <w:p w:rsidR="00070077" w:rsidRDefault="00070077" w:rsidP="00771B03">
            <w:pPr>
              <w:pStyle w:val="ppTableText"/>
            </w:pPr>
            <w:r>
              <w:t xml:space="preserve"> =&gt; issue(Type = "http://schemas.microsoft.com/</w:t>
            </w:r>
            <w:proofErr w:type="spellStart"/>
            <w:r>
              <w:t>ws</w:t>
            </w:r>
            <w:proofErr w:type="spellEnd"/>
            <w:r>
              <w:t xml:space="preserve">/2008/06/identity/claims/role", Issuer = </w:t>
            </w:r>
            <w:proofErr w:type="spellStart"/>
            <w:r>
              <w:t>c.Issuer</w:t>
            </w:r>
            <w:proofErr w:type="spellEnd"/>
            <w:r>
              <w:t xml:space="preserve">, </w:t>
            </w:r>
            <w:proofErr w:type="spellStart"/>
            <w:r>
              <w:t>OriginalIssuer</w:t>
            </w:r>
            <w:proofErr w:type="spellEnd"/>
            <w:r>
              <w:t xml:space="preserve"> = </w:t>
            </w:r>
            <w:proofErr w:type="spellStart"/>
            <w:r>
              <w:t>c.OriginalIssuer</w:t>
            </w:r>
            <w:proofErr w:type="spellEnd"/>
            <w:r>
              <w:t xml:space="preserve">, Value = "Order Tracker", </w:t>
            </w:r>
            <w:proofErr w:type="spellStart"/>
            <w:r>
              <w:t>ValueType</w:t>
            </w:r>
            <w:proofErr w:type="spellEnd"/>
            <w:r>
              <w:t xml:space="preserve"> = </w:t>
            </w:r>
            <w:proofErr w:type="spellStart"/>
            <w:r>
              <w:t>c.ValueType</w:t>
            </w:r>
            <w:proofErr w:type="spellEnd"/>
            <w:r>
              <w:t>);</w:t>
            </w:r>
          </w:p>
        </w:tc>
      </w:tr>
    </w:tbl>
    <w:p w:rsidR="00070077" w:rsidRDefault="00070077" w:rsidP="00070077">
      <w:pPr>
        <w:pStyle w:val="ppNumberList"/>
      </w:pPr>
      <w:r>
        <w:t xml:space="preserve">When you have finished, the </w:t>
      </w:r>
      <w:r w:rsidRPr="00DB5B42">
        <w:rPr>
          <w:b/>
          <w:bCs/>
        </w:rPr>
        <w:t xml:space="preserve">Edit Claim Rules for </w:t>
      </w:r>
      <w:r>
        <w:rPr>
          <w:b/>
          <w:bCs/>
        </w:rPr>
        <w:t>a-Order Lab3</w:t>
      </w:r>
      <w:r>
        <w:t xml:space="preserve"> dialog should look like the following screenshot. Click </w:t>
      </w:r>
      <w:r w:rsidRPr="00DB5B42">
        <w:rPr>
          <w:b/>
          <w:bCs/>
        </w:rPr>
        <w:t>OK</w:t>
      </w:r>
      <w:r>
        <w:t xml:space="preserve"> to close the dialog.</w:t>
      </w:r>
    </w:p>
    <w:p w:rsidR="00070077" w:rsidRDefault="00771B03" w:rsidP="00070077">
      <w:pPr>
        <w:pStyle w:val="ppFigureIndent"/>
      </w:pPr>
      <w:r>
        <w:rPr>
          <w:noProof/>
          <w:lang w:val="en-GB" w:eastAsia="en-GB" w:bidi="ar-SA"/>
        </w:rPr>
        <w:drawing>
          <wp:inline distT="0" distB="0" distL="0" distR="0" wp14:anchorId="1BDD17C7" wp14:editId="0BE5F441">
            <wp:extent cx="4733332" cy="51523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733332" cy="5152381"/>
                    </a:xfrm>
                    <a:prstGeom prst="rect">
                      <a:avLst/>
                    </a:prstGeom>
                  </pic:spPr>
                </pic:pic>
              </a:graphicData>
            </a:graphic>
          </wp:inline>
        </w:drawing>
      </w:r>
    </w:p>
    <w:p w:rsidR="00070077" w:rsidRDefault="00070077" w:rsidP="00070077">
      <w:pPr>
        <w:pStyle w:val="ppListEnd"/>
      </w:pPr>
    </w:p>
    <w:p w:rsidR="003777EC" w:rsidRDefault="00070077" w:rsidP="00070077">
      <w:r>
        <w:t>You have now completed this task and added a set of claim transformation rules for the a-Order relying party application in ADFS.</w:t>
      </w:r>
    </w:p>
    <w:p w:rsidR="003777EC" w:rsidRDefault="003777EC" w:rsidP="003777EC">
      <w:pPr>
        <w:pStyle w:val="Heading2"/>
      </w:pPr>
      <w:bookmarkStart w:id="20" w:name="_Task_5:_Add"/>
      <w:bookmarkEnd w:id="20"/>
      <w:r>
        <w:t>Task 5: Add your ACS Namespace Service as a Claims Provider Trust to ADFS</w:t>
      </w:r>
    </w:p>
    <w:p w:rsidR="00D84588" w:rsidRDefault="00D84588" w:rsidP="00D84588">
      <w:pPr>
        <w:pStyle w:val="ppBodyText"/>
      </w:pPr>
      <w:r>
        <w:t>In this task, you will add a claims provider trust for ACS to the ADFS configuration. This will configure ADFS to trust claims issued by your ACS service namespace.</w:t>
      </w:r>
    </w:p>
    <w:p w:rsidR="00D84588" w:rsidRDefault="00D84588" w:rsidP="00D84588">
      <w:pPr>
        <w:pStyle w:val="ppProcedureStart"/>
      </w:pPr>
      <w:r>
        <w:lastRenderedPageBreak/>
        <w:t>To a</w:t>
      </w:r>
      <w:r w:rsidRPr="0051290F">
        <w:t>dd</w:t>
      </w:r>
      <w:r>
        <w:t xml:space="preserve"> your ACS namespace service as a claims provider trust to ADFS</w:t>
      </w:r>
    </w:p>
    <w:p w:rsidR="00D84588" w:rsidRDefault="00D84588" w:rsidP="00D84588">
      <w:pPr>
        <w:pStyle w:val="ppNumberList"/>
      </w:pPr>
      <w:r>
        <w:t xml:space="preserve">On the machine where you have installed ADFS, start the </w:t>
      </w:r>
      <w:r w:rsidRPr="00D84588">
        <w:rPr>
          <w:b/>
        </w:rPr>
        <w:t>AD FS 2.0 Management</w:t>
      </w:r>
      <w:r>
        <w:t xml:space="preserve"> console</w:t>
      </w:r>
      <w:r w:rsidRPr="007A72CE">
        <w:t>.</w:t>
      </w:r>
      <w:r>
        <w:t xml:space="preserve"> Expand </w:t>
      </w:r>
      <w:r w:rsidRPr="0075797A">
        <w:rPr>
          <w:b/>
          <w:bCs/>
        </w:rPr>
        <w:t>Trust Relationships</w:t>
      </w:r>
      <w:r>
        <w:t xml:space="preserve">, then right-click on </w:t>
      </w:r>
      <w:r>
        <w:rPr>
          <w:b/>
          <w:bCs/>
        </w:rPr>
        <w:t>Claims Provider Trusts</w:t>
      </w:r>
      <w:r>
        <w:t xml:space="preserve">, and then select </w:t>
      </w:r>
      <w:r>
        <w:rPr>
          <w:b/>
          <w:bCs/>
        </w:rPr>
        <w:t>Add Claims Provider Trust</w:t>
      </w:r>
      <w:r>
        <w:t xml:space="preserve">. The </w:t>
      </w:r>
      <w:r w:rsidRPr="007D3D2E">
        <w:rPr>
          <w:b/>
          <w:bCs/>
        </w:rPr>
        <w:t>Add Claims Provider Trust Wizard</w:t>
      </w:r>
      <w:r>
        <w:t xml:space="preserve"> will launch. Click </w:t>
      </w:r>
      <w:r w:rsidRPr="007D3D2E">
        <w:rPr>
          <w:b/>
          <w:bCs/>
        </w:rPr>
        <w:t>Start</w:t>
      </w:r>
      <w:r>
        <w:t>.</w:t>
      </w:r>
    </w:p>
    <w:p w:rsidR="00D84588" w:rsidRDefault="00D84588" w:rsidP="00D84588">
      <w:pPr>
        <w:pStyle w:val="ppFigureIndent"/>
      </w:pPr>
      <w:r>
        <w:rPr>
          <w:noProof/>
          <w:lang w:val="en-GB" w:eastAsia="en-GB" w:bidi="ar-SA"/>
        </w:rPr>
        <w:drawing>
          <wp:inline distT="0" distB="0" distL="0" distR="0" wp14:anchorId="0FD8159E" wp14:editId="6FC2041F">
            <wp:extent cx="5716800" cy="4572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16800" cy="4572000"/>
                    </a:xfrm>
                    <a:prstGeom prst="rect">
                      <a:avLst/>
                    </a:prstGeom>
                  </pic:spPr>
                </pic:pic>
              </a:graphicData>
            </a:graphic>
          </wp:inline>
        </w:drawing>
      </w:r>
    </w:p>
    <w:p w:rsidR="00D84588" w:rsidRDefault="00D84588" w:rsidP="00D84588">
      <w:pPr>
        <w:pStyle w:val="ppNumberList"/>
      </w:pPr>
      <w:r>
        <w:t xml:space="preserve">On the </w:t>
      </w:r>
      <w:r w:rsidRPr="007D3D2E">
        <w:rPr>
          <w:b/>
          <w:bCs/>
        </w:rPr>
        <w:t>Select Data Source</w:t>
      </w:r>
      <w:r>
        <w:t xml:space="preserve"> page of the wizard, </w:t>
      </w:r>
      <w:proofErr w:type="gramStart"/>
      <w:r w:rsidRPr="007D3D2E">
        <w:t xml:space="preserve">click </w:t>
      </w:r>
      <w:r>
        <w:rPr>
          <w:b/>
        </w:rPr>
        <w:t>Import data about the claims provider published online or on a local network</w:t>
      </w:r>
      <w:r w:rsidRPr="007D3D2E">
        <w:t xml:space="preserve">, </w:t>
      </w:r>
      <w:r>
        <w:t>and enter</w:t>
      </w:r>
      <w:proofErr w:type="gramEnd"/>
      <w:r>
        <w:t xml:space="preserve"> your ACS namespace service metadata URL: </w:t>
      </w:r>
      <w:r w:rsidRPr="00D84588">
        <w:rPr>
          <w:b/>
        </w:rPr>
        <w:t>https://</w:t>
      </w:r>
      <w:r w:rsidRPr="00104460">
        <w:rPr>
          <w:b/>
          <w:highlight w:val="yellow"/>
        </w:rPr>
        <w:t>{your service namespace}</w:t>
      </w:r>
      <w:r w:rsidRPr="00D84588">
        <w:rPr>
          <w:b/>
        </w:rPr>
        <w:t>.accesscontrol.windows.net/FederationMetadata/2007-06/FederationMetadata.xml</w:t>
      </w:r>
      <w:r>
        <w:t>. Then</w:t>
      </w:r>
      <w:r w:rsidRPr="007D3D2E">
        <w:t xml:space="preserve"> click </w:t>
      </w:r>
      <w:proofErr w:type="gramStart"/>
      <w:r w:rsidRPr="007D3D2E">
        <w:rPr>
          <w:b/>
        </w:rPr>
        <w:t>Next</w:t>
      </w:r>
      <w:proofErr w:type="gramEnd"/>
      <w:r w:rsidRPr="007D3D2E">
        <w:t>.</w:t>
      </w:r>
    </w:p>
    <w:p w:rsidR="006953D6" w:rsidRDefault="006953D6" w:rsidP="006953D6">
      <w:pPr>
        <w:pStyle w:val="ppNoteIndent"/>
      </w:pPr>
      <w:r>
        <w:t>You can use the ACS service namespace that you created in exercise 1 of this lab.</w:t>
      </w:r>
    </w:p>
    <w:p w:rsidR="00D84588" w:rsidRPr="007D3D2E" w:rsidRDefault="00D84588" w:rsidP="00D84588">
      <w:pPr>
        <w:pStyle w:val="ppFigureIndent"/>
      </w:pPr>
      <w:r>
        <w:rPr>
          <w:noProof/>
          <w:lang w:val="en-GB" w:eastAsia="en-GB" w:bidi="ar-SA"/>
        </w:rPr>
        <w:lastRenderedPageBreak/>
        <w:drawing>
          <wp:inline distT="0" distB="0" distL="0" distR="0" wp14:anchorId="0124FC2C" wp14:editId="02EACE79">
            <wp:extent cx="5716800" cy="4582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16800" cy="4582800"/>
                    </a:xfrm>
                    <a:prstGeom prst="rect">
                      <a:avLst/>
                    </a:prstGeom>
                  </pic:spPr>
                </pic:pic>
              </a:graphicData>
            </a:graphic>
          </wp:inline>
        </w:drawing>
      </w:r>
      <w:r>
        <w:rPr>
          <w:noProof/>
          <w:lang w:val="en-GB" w:eastAsia="en-GB" w:bidi="ar-SA"/>
        </w:rPr>
        <w:t xml:space="preserve"> </w:t>
      </w:r>
    </w:p>
    <w:p w:rsidR="00D84588" w:rsidRDefault="00D84588" w:rsidP="00D84588">
      <w:pPr>
        <w:pStyle w:val="ppNumberList"/>
      </w:pPr>
      <w:r w:rsidRPr="007D3D2E">
        <w:t xml:space="preserve">On the </w:t>
      </w:r>
      <w:r w:rsidRPr="007D3D2E">
        <w:rPr>
          <w:b/>
        </w:rPr>
        <w:t>Specify Display Name</w:t>
      </w:r>
      <w:r>
        <w:t xml:space="preserve"> page, in </w:t>
      </w:r>
      <w:r w:rsidRPr="007D3D2E">
        <w:rPr>
          <w:b/>
        </w:rPr>
        <w:t>Display name</w:t>
      </w:r>
      <w:r>
        <w:t xml:space="preserve"> type </w:t>
      </w:r>
      <w:r>
        <w:rPr>
          <w:b/>
          <w:bCs/>
        </w:rPr>
        <w:t>ACS</w:t>
      </w:r>
      <w:r>
        <w:t xml:space="preserve">. Then click </w:t>
      </w:r>
      <w:proofErr w:type="gramStart"/>
      <w:r w:rsidRPr="007D3D2E">
        <w:rPr>
          <w:b/>
          <w:bCs/>
        </w:rPr>
        <w:t>Next</w:t>
      </w:r>
      <w:proofErr w:type="gramEnd"/>
      <w:r>
        <w:t>.</w:t>
      </w:r>
    </w:p>
    <w:p w:rsidR="00D84588" w:rsidRDefault="00104460" w:rsidP="00D84588">
      <w:pPr>
        <w:pStyle w:val="ppFigureIndent"/>
      </w:pPr>
      <w:r>
        <w:rPr>
          <w:noProof/>
          <w:lang w:val="en-GB" w:eastAsia="en-GB" w:bidi="ar-SA"/>
        </w:rPr>
        <w:lastRenderedPageBreak/>
        <w:drawing>
          <wp:inline distT="0" distB="0" distL="0" distR="0" wp14:anchorId="04FFAB10" wp14:editId="5F523F24">
            <wp:extent cx="5716800" cy="4572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16800" cy="4572000"/>
                    </a:xfrm>
                    <a:prstGeom prst="rect">
                      <a:avLst/>
                    </a:prstGeom>
                  </pic:spPr>
                </pic:pic>
              </a:graphicData>
            </a:graphic>
          </wp:inline>
        </w:drawing>
      </w:r>
      <w:r>
        <w:rPr>
          <w:noProof/>
          <w:lang w:val="en-GB" w:eastAsia="en-GB" w:bidi="ar-SA"/>
        </w:rPr>
        <w:t xml:space="preserve"> </w:t>
      </w:r>
    </w:p>
    <w:p w:rsidR="00D84588" w:rsidRDefault="00D84588" w:rsidP="00D84588">
      <w:pPr>
        <w:pStyle w:val="ppNumberList"/>
      </w:pPr>
      <w:r w:rsidRPr="00BB1BDA">
        <w:t xml:space="preserve">On the </w:t>
      </w:r>
      <w:r w:rsidRPr="00BB1BDA">
        <w:rPr>
          <w:b/>
        </w:rPr>
        <w:t>Ready to Add Trust</w:t>
      </w:r>
      <w:r w:rsidRPr="00BB1BDA">
        <w:t xml:space="preserve"> page, click </w:t>
      </w:r>
      <w:proofErr w:type="gramStart"/>
      <w:r w:rsidRPr="00BB1BDA">
        <w:rPr>
          <w:b/>
        </w:rPr>
        <w:t>Next</w:t>
      </w:r>
      <w:proofErr w:type="gramEnd"/>
      <w:r w:rsidRPr="00BB1BDA">
        <w:t xml:space="preserve"> to save your claims provider trust information.</w:t>
      </w:r>
    </w:p>
    <w:p w:rsidR="00D84588" w:rsidRPr="00BB1BDA" w:rsidRDefault="00D84588" w:rsidP="00D84588">
      <w:pPr>
        <w:pStyle w:val="ppNumberList"/>
      </w:pPr>
      <w:r w:rsidRPr="00BB1BDA">
        <w:t xml:space="preserve">On the </w:t>
      </w:r>
      <w:r w:rsidRPr="00BB1BDA">
        <w:rPr>
          <w:b/>
        </w:rPr>
        <w:t>Finish</w:t>
      </w:r>
      <w:r w:rsidRPr="00BB1BDA">
        <w:t xml:space="preserve"> page, click </w:t>
      </w:r>
      <w:r w:rsidRPr="00BB1BDA">
        <w:rPr>
          <w:b/>
        </w:rPr>
        <w:t>Close</w:t>
      </w:r>
      <w:r w:rsidRPr="00BB1BDA">
        <w:t xml:space="preserve">. This action automatically displays the </w:t>
      </w:r>
      <w:r w:rsidRPr="00BB1BDA">
        <w:rPr>
          <w:b/>
        </w:rPr>
        <w:t>Edit Claim Rules</w:t>
      </w:r>
      <w:r w:rsidRPr="00BB1BDA">
        <w:t xml:space="preserve"> dialog box</w:t>
      </w:r>
      <w:r>
        <w:t xml:space="preserve"> that you will use in the next task</w:t>
      </w:r>
      <w:r w:rsidRPr="00BB1BDA">
        <w:t>.</w:t>
      </w:r>
    </w:p>
    <w:p w:rsidR="00D84588" w:rsidRDefault="00D84588" w:rsidP="00D84588">
      <w:pPr>
        <w:pStyle w:val="ppListEnd"/>
      </w:pPr>
    </w:p>
    <w:p w:rsidR="003777EC" w:rsidRDefault="00D84588" w:rsidP="00D84588">
      <w:r>
        <w:t xml:space="preserve">You have now completed this task to configure </w:t>
      </w:r>
      <w:r w:rsidR="00104460">
        <w:t>your ACS service namespace</w:t>
      </w:r>
      <w:r>
        <w:t xml:space="preserve"> as a claims provider in ADFS.</w:t>
      </w:r>
    </w:p>
    <w:p w:rsidR="003777EC" w:rsidRDefault="003777EC" w:rsidP="003777EC">
      <w:pPr>
        <w:pStyle w:val="Heading2"/>
      </w:pPr>
      <w:bookmarkStart w:id="21" w:name="_Task_6:_Add"/>
      <w:bookmarkEnd w:id="21"/>
      <w:r>
        <w:t>Task 6: Add Claims Rules to the ACS Claims Provider Trust in ADFS</w:t>
      </w:r>
    </w:p>
    <w:p w:rsidR="003777EC" w:rsidRPr="008658A1" w:rsidRDefault="00104460" w:rsidP="003777EC">
      <w:pPr>
        <w:pStyle w:val="ppBodyText"/>
      </w:pPr>
      <w:r>
        <w:t>In this task, you will modify the ACS claims provider trust in ADFS to accept claims from ACS. You will use the AD FS 2.0 Management console to add the rules that you can use to test the a-Order application</w:t>
      </w:r>
      <w:r w:rsidR="003777EC">
        <w:t>.</w:t>
      </w:r>
    </w:p>
    <w:p w:rsidR="003777EC" w:rsidRDefault="003777EC" w:rsidP="003777EC">
      <w:pPr>
        <w:pStyle w:val="ppProcedureStart"/>
      </w:pPr>
      <w:r>
        <w:t>To Add claims rules to the ACS claims provider trust in ADFS</w:t>
      </w:r>
    </w:p>
    <w:p w:rsidR="00104460" w:rsidRDefault="00104460" w:rsidP="00104460">
      <w:pPr>
        <w:pStyle w:val="ppNumberList"/>
      </w:pPr>
      <w:r>
        <w:t xml:space="preserve">If you do not have the </w:t>
      </w:r>
      <w:r w:rsidRPr="00144CE8">
        <w:rPr>
          <w:b/>
          <w:bCs/>
        </w:rPr>
        <w:t xml:space="preserve">Edit Claim Rules for </w:t>
      </w:r>
      <w:r>
        <w:rPr>
          <w:b/>
          <w:bCs/>
        </w:rPr>
        <w:t>ACS</w:t>
      </w:r>
      <w:r>
        <w:t xml:space="preserve"> dialog open from the previous task, then on the machine where you have installed ADFS, start the AD FS 2.0 Management console</w:t>
      </w:r>
      <w:r w:rsidRPr="007A72CE">
        <w:t>.</w:t>
      </w:r>
      <w:r>
        <w:t xml:space="preserve"> Expand </w:t>
      </w:r>
      <w:r w:rsidRPr="0075797A">
        <w:rPr>
          <w:b/>
          <w:bCs/>
        </w:rPr>
        <w:t>Trust Relationships</w:t>
      </w:r>
      <w:r>
        <w:t xml:space="preserve">, then click on </w:t>
      </w:r>
      <w:r>
        <w:rPr>
          <w:b/>
          <w:bCs/>
        </w:rPr>
        <w:t>Claims Provider</w:t>
      </w:r>
      <w:r w:rsidRPr="0075797A">
        <w:rPr>
          <w:b/>
          <w:bCs/>
        </w:rPr>
        <w:t xml:space="preserve"> Trusts</w:t>
      </w:r>
      <w:r>
        <w:t xml:space="preserve">, then right-click on </w:t>
      </w:r>
      <w:r>
        <w:rPr>
          <w:b/>
          <w:bCs/>
        </w:rPr>
        <w:t>ACS</w:t>
      </w:r>
      <w:r>
        <w:t xml:space="preserve">, and then select </w:t>
      </w:r>
      <w:r w:rsidRPr="0075797A">
        <w:rPr>
          <w:b/>
          <w:bCs/>
        </w:rPr>
        <w:t>Edit Claim Rules</w:t>
      </w:r>
      <w:r>
        <w:t>. You should be able to see the dialog shown in the following screenshot.</w:t>
      </w:r>
    </w:p>
    <w:p w:rsidR="00104460" w:rsidRDefault="00104460" w:rsidP="00104460">
      <w:pPr>
        <w:pStyle w:val="ppFigureIndent"/>
      </w:pPr>
      <w:r>
        <w:rPr>
          <w:noProof/>
          <w:lang w:val="en-GB" w:eastAsia="en-GB" w:bidi="ar-SA"/>
        </w:rPr>
        <w:lastRenderedPageBreak/>
        <w:drawing>
          <wp:inline distT="0" distB="0" distL="0" distR="0" wp14:anchorId="714D2DBA" wp14:editId="38E01DA6">
            <wp:extent cx="4723809" cy="51428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723809" cy="5142857"/>
                    </a:xfrm>
                    <a:prstGeom prst="rect">
                      <a:avLst/>
                    </a:prstGeom>
                  </pic:spPr>
                </pic:pic>
              </a:graphicData>
            </a:graphic>
          </wp:inline>
        </w:drawing>
      </w:r>
    </w:p>
    <w:p w:rsidR="00104460" w:rsidRDefault="00104460" w:rsidP="00104460">
      <w:pPr>
        <w:pStyle w:val="ppNumberList"/>
      </w:pPr>
      <w:r>
        <w:t xml:space="preserve">Now you can add the rules you need to test the scenario. In the </w:t>
      </w:r>
      <w:r>
        <w:rPr>
          <w:b/>
          <w:bCs/>
        </w:rPr>
        <w:t>Edit Claim Rules for ACS</w:t>
      </w:r>
      <w:r>
        <w:rPr>
          <w:bCs/>
        </w:rPr>
        <w:t xml:space="preserve"> dialog</w:t>
      </w:r>
      <w:r>
        <w:t xml:space="preserve">, click </w:t>
      </w:r>
      <w:r w:rsidRPr="00874040">
        <w:rPr>
          <w:b/>
          <w:bCs/>
        </w:rPr>
        <w:t>Add Rule</w:t>
      </w:r>
      <w:r>
        <w:rPr>
          <w:b/>
          <w:bCs/>
        </w:rPr>
        <w:t>.</w:t>
      </w:r>
      <w:r>
        <w:t xml:space="preserve"> Then, in </w:t>
      </w:r>
      <w:r w:rsidRPr="00874040">
        <w:rPr>
          <w:b/>
          <w:bCs/>
        </w:rPr>
        <w:t>Add Transform Claim Rule Wizard</w:t>
      </w:r>
      <w:r>
        <w:t xml:space="preserve"> dialog, in the </w:t>
      </w:r>
      <w:r w:rsidRPr="00874040">
        <w:rPr>
          <w:b/>
          <w:bCs/>
        </w:rPr>
        <w:t>Claim rule template</w:t>
      </w:r>
      <w:r>
        <w:t xml:space="preserve"> dropdown list, select </w:t>
      </w:r>
      <w:r w:rsidRPr="00874040">
        <w:rPr>
          <w:b/>
          <w:bCs/>
        </w:rPr>
        <w:t>Send Claims Using a Custom Rule</w:t>
      </w:r>
      <w:r>
        <w:t xml:space="preserve">, and then click </w:t>
      </w:r>
      <w:proofErr w:type="gramStart"/>
      <w:r w:rsidRPr="00874040">
        <w:rPr>
          <w:b/>
          <w:bCs/>
        </w:rPr>
        <w:t>Next</w:t>
      </w:r>
      <w:proofErr w:type="gramEnd"/>
      <w:r>
        <w:t>.</w:t>
      </w:r>
    </w:p>
    <w:p w:rsidR="00104460" w:rsidRDefault="00104460" w:rsidP="00104460">
      <w:pPr>
        <w:pStyle w:val="ppFigureIndent"/>
      </w:pPr>
      <w:r>
        <w:rPr>
          <w:noProof/>
          <w:lang w:val="en-GB" w:eastAsia="en-GB" w:bidi="ar-SA"/>
        </w:rPr>
        <w:lastRenderedPageBreak/>
        <w:drawing>
          <wp:inline distT="0" distB="0" distL="0" distR="0" wp14:anchorId="08DE447F" wp14:editId="51F671C9">
            <wp:extent cx="5716800" cy="4554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16800" cy="4554000"/>
                    </a:xfrm>
                    <a:prstGeom prst="rect">
                      <a:avLst/>
                    </a:prstGeom>
                  </pic:spPr>
                </pic:pic>
              </a:graphicData>
            </a:graphic>
          </wp:inline>
        </w:drawing>
      </w:r>
    </w:p>
    <w:p w:rsidR="00104460" w:rsidRPr="00874040" w:rsidRDefault="00104460" w:rsidP="00104460">
      <w:pPr>
        <w:pStyle w:val="ppNumberList"/>
      </w:pPr>
      <w:r>
        <w:t xml:space="preserve">On the </w:t>
      </w:r>
      <w:r>
        <w:rPr>
          <w:b/>
        </w:rPr>
        <w:t xml:space="preserve">Configure Rule </w:t>
      </w:r>
      <w:r>
        <w:t>page of the wizard</w:t>
      </w:r>
      <w:r w:rsidRPr="00874040">
        <w:t>,</w:t>
      </w:r>
      <w:r>
        <w:t xml:space="preserve"> in the </w:t>
      </w:r>
      <w:r>
        <w:rPr>
          <w:b/>
        </w:rPr>
        <w:t>Claim r</w:t>
      </w:r>
      <w:r w:rsidRPr="00874040">
        <w:rPr>
          <w:b/>
        </w:rPr>
        <w:t>ule name</w:t>
      </w:r>
      <w:r>
        <w:t xml:space="preserve"> textbox, type </w:t>
      </w:r>
      <w:r w:rsidRPr="00A34C11">
        <w:rPr>
          <w:b/>
          <w:bCs/>
        </w:rPr>
        <w:t>Pass through Name</w:t>
      </w:r>
      <w:r>
        <w:t xml:space="preserve">. In the </w:t>
      </w:r>
      <w:r w:rsidRPr="00874040">
        <w:rPr>
          <w:b/>
        </w:rPr>
        <w:t>Custom rule</w:t>
      </w:r>
      <w:r>
        <w:t xml:space="preserve"> textbox, add the following rule:</w:t>
      </w:r>
    </w:p>
    <w:p w:rsidR="00104460" w:rsidRPr="00874040" w:rsidRDefault="00104460" w:rsidP="00104460">
      <w:pPr>
        <w:pStyle w:val="ppCodeIndent"/>
      </w:pPr>
      <w:r w:rsidRPr="00A619DE">
        <w:t>c:[Type == "http://schemas.xmlsoap.org/</w:t>
      </w:r>
      <w:proofErr w:type="spellStart"/>
      <w:r w:rsidRPr="00A619DE">
        <w:t>ws</w:t>
      </w:r>
      <w:proofErr w:type="spellEnd"/>
      <w:r w:rsidRPr="00A619DE">
        <w:t xml:space="preserve">/2005/05/identity/claims/name"] =&gt; </w:t>
      </w:r>
      <w:r w:rsidRPr="00357BA1">
        <w:rPr>
          <w:rFonts w:ascii="Calibri" w:hAnsi="Calibri" w:cs="Calibri"/>
          <w:sz w:val="22"/>
        </w:rPr>
        <w:t>issue (claim = c);</w:t>
      </w:r>
    </w:p>
    <w:p w:rsidR="00104460" w:rsidRPr="00874040" w:rsidRDefault="00104460" w:rsidP="00104460">
      <w:pPr>
        <w:pStyle w:val="ppNumberList"/>
      </w:pPr>
      <w:r>
        <w:t xml:space="preserve">On the </w:t>
      </w:r>
      <w:r>
        <w:rPr>
          <w:b/>
          <w:bCs/>
        </w:rPr>
        <w:t xml:space="preserve">Configure Rule </w:t>
      </w:r>
      <w:r>
        <w:rPr>
          <w:bCs/>
        </w:rPr>
        <w:t>p</w:t>
      </w:r>
      <w:r w:rsidRPr="00142A1D">
        <w:rPr>
          <w:bCs/>
        </w:rPr>
        <w:t>age</w:t>
      </w:r>
      <w:r>
        <w:rPr>
          <w:bCs/>
        </w:rPr>
        <w:t xml:space="preserve"> of the wizard</w:t>
      </w:r>
      <w:r w:rsidRPr="00874040">
        <w:rPr>
          <w:bCs/>
        </w:rPr>
        <w:t>,</w:t>
      </w:r>
      <w:r>
        <w:rPr>
          <w:bCs/>
        </w:rPr>
        <w:t xml:space="preserve"> click </w:t>
      </w:r>
      <w:r w:rsidRPr="00874040">
        <w:rPr>
          <w:b/>
          <w:bCs/>
        </w:rPr>
        <w:t>Finish</w:t>
      </w:r>
      <w:r>
        <w:rPr>
          <w:bCs/>
        </w:rPr>
        <w:t>.</w:t>
      </w:r>
    </w:p>
    <w:p w:rsidR="00104460" w:rsidRPr="00B030AA" w:rsidRDefault="00104460" w:rsidP="00104460">
      <w:pPr>
        <w:pStyle w:val="ppNumberList"/>
      </w:pPr>
      <w:r>
        <w:rPr>
          <w:bCs/>
        </w:rPr>
        <w:t xml:space="preserve">Using the information in the following table, repeat steps 2, 3 and 4 to add the remaining rules to ADFS. </w:t>
      </w:r>
    </w:p>
    <w:tbl>
      <w:tblPr>
        <w:tblStyle w:val="ppTableGrid"/>
        <w:tblW w:w="5000" w:type="pct"/>
        <w:tblInd w:w="0" w:type="dxa"/>
        <w:tblLook w:val="04A0" w:firstRow="1" w:lastRow="0" w:firstColumn="1" w:lastColumn="0" w:noHBand="0" w:noVBand="1"/>
      </w:tblPr>
      <w:tblGrid>
        <w:gridCol w:w="2609"/>
        <w:gridCol w:w="7687"/>
      </w:tblGrid>
      <w:tr w:rsidR="00104460" w:rsidTr="00A068EC">
        <w:trPr>
          <w:cnfStyle w:val="100000000000" w:firstRow="1" w:lastRow="0" w:firstColumn="0" w:lastColumn="0" w:oddVBand="0" w:evenVBand="0" w:oddHBand="0" w:evenHBand="0" w:firstRowFirstColumn="0" w:firstRowLastColumn="0" w:lastRowFirstColumn="0" w:lastRowLastColumn="0"/>
        </w:trPr>
        <w:tc>
          <w:tcPr>
            <w:tcW w:w="1267" w:type="pct"/>
          </w:tcPr>
          <w:p w:rsidR="00104460" w:rsidRDefault="00104460" w:rsidP="00A068EC">
            <w:pPr>
              <w:pStyle w:val="ppTableText"/>
            </w:pPr>
            <w:r>
              <w:t>Claim rule name</w:t>
            </w:r>
          </w:p>
        </w:tc>
        <w:tc>
          <w:tcPr>
            <w:tcW w:w="3733" w:type="pct"/>
          </w:tcPr>
          <w:p w:rsidR="00104460" w:rsidRDefault="00104460" w:rsidP="00A068EC">
            <w:pPr>
              <w:pStyle w:val="ppTableText"/>
            </w:pPr>
            <w:r>
              <w:t>Custom rule</w:t>
            </w:r>
          </w:p>
        </w:tc>
      </w:tr>
      <w:tr w:rsidR="00104460" w:rsidTr="00A068EC">
        <w:tc>
          <w:tcPr>
            <w:tcW w:w="1267" w:type="pct"/>
          </w:tcPr>
          <w:p w:rsidR="00104460" w:rsidRDefault="00104460" w:rsidP="00A068EC">
            <w:pPr>
              <w:pStyle w:val="ppTableText"/>
              <w:rPr>
                <w:bCs/>
              </w:rPr>
            </w:pPr>
            <w:r>
              <w:rPr>
                <w:bCs/>
              </w:rPr>
              <w:t>Issue Organization</w:t>
            </w:r>
          </w:p>
        </w:tc>
        <w:tc>
          <w:tcPr>
            <w:tcW w:w="3733" w:type="pct"/>
          </w:tcPr>
          <w:p w:rsidR="00104460" w:rsidRDefault="00104460" w:rsidP="0076062B">
            <w:pPr>
              <w:pStyle w:val="ppTableText"/>
            </w:pPr>
            <w:r w:rsidRPr="00A619DE">
              <w:t>=&gt; issue(Type = "http://schemas.adatum.com/claims/2009/08/organization", Value = "</w:t>
            </w:r>
            <w:proofErr w:type="spellStart"/>
            <w:r w:rsidR="0076062B">
              <w:t>MaryInc</w:t>
            </w:r>
            <w:proofErr w:type="spellEnd"/>
            <w:r w:rsidRPr="00A619DE">
              <w:t>");</w:t>
            </w:r>
          </w:p>
        </w:tc>
      </w:tr>
      <w:tr w:rsidR="009F4721" w:rsidTr="00A068EC">
        <w:tc>
          <w:tcPr>
            <w:tcW w:w="1267" w:type="pct"/>
          </w:tcPr>
          <w:p w:rsidR="009F4721" w:rsidRDefault="005F2759" w:rsidP="00A068EC">
            <w:pPr>
              <w:pStyle w:val="ppTableText"/>
              <w:rPr>
                <w:bCs/>
              </w:rPr>
            </w:pPr>
            <w:r w:rsidRPr="005F2759">
              <w:rPr>
                <w:bCs/>
              </w:rPr>
              <w:t>Issue Group (Customer Service)</w:t>
            </w:r>
          </w:p>
        </w:tc>
        <w:tc>
          <w:tcPr>
            <w:tcW w:w="3733" w:type="pct"/>
          </w:tcPr>
          <w:p w:rsidR="009F4721" w:rsidRPr="00A619DE" w:rsidRDefault="005F2759" w:rsidP="0076062B">
            <w:pPr>
              <w:pStyle w:val="ppTableText"/>
            </w:pPr>
            <w:r w:rsidRPr="005F2759">
              <w:t>=&gt; issue(Type = "http://schemas.xmlsoap.org/claims/group", Value = "Customer Service");</w:t>
            </w:r>
          </w:p>
        </w:tc>
      </w:tr>
    </w:tbl>
    <w:p w:rsidR="00104460" w:rsidRDefault="00104460" w:rsidP="00104460">
      <w:pPr>
        <w:pStyle w:val="ppNumberList"/>
      </w:pPr>
      <w:r>
        <w:t xml:space="preserve">When you have finished, the </w:t>
      </w:r>
      <w:r w:rsidRPr="00DB5B42">
        <w:rPr>
          <w:b/>
          <w:bCs/>
        </w:rPr>
        <w:t xml:space="preserve">Edit Claim Rules for </w:t>
      </w:r>
      <w:r w:rsidR="006953D6">
        <w:rPr>
          <w:b/>
          <w:bCs/>
        </w:rPr>
        <w:t>ACS</w:t>
      </w:r>
      <w:r>
        <w:t xml:space="preserve"> dialog should look like the following screenshot. Click </w:t>
      </w:r>
      <w:r w:rsidRPr="00DB5B42">
        <w:rPr>
          <w:b/>
          <w:bCs/>
        </w:rPr>
        <w:t>OK</w:t>
      </w:r>
      <w:r>
        <w:t xml:space="preserve"> to close the dialog.</w:t>
      </w:r>
    </w:p>
    <w:p w:rsidR="00104460" w:rsidRPr="00874040" w:rsidRDefault="00F73249" w:rsidP="00104460">
      <w:pPr>
        <w:pStyle w:val="ppFigureIndent"/>
      </w:pPr>
      <w:r w:rsidRPr="001F1FD8">
        <w:rPr>
          <w:noProof/>
          <w:lang w:val="en-GB" w:eastAsia="en-GB" w:bidi="ar-SA"/>
        </w:rPr>
        <w:lastRenderedPageBreak/>
        <w:drawing>
          <wp:inline distT="0" distB="0" distL="0" distR="0" wp14:anchorId="767807F4" wp14:editId="75D616F8">
            <wp:extent cx="4761905" cy="5152381"/>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761905" cy="5152381"/>
                    </a:xfrm>
                    <a:prstGeom prst="rect">
                      <a:avLst/>
                    </a:prstGeom>
                  </pic:spPr>
                </pic:pic>
              </a:graphicData>
            </a:graphic>
          </wp:inline>
        </w:drawing>
      </w:r>
      <w:r w:rsidR="003C4142">
        <w:rPr>
          <w:noProof/>
          <w:lang w:val="en-GB" w:eastAsia="en-GB" w:bidi="ar-SA"/>
        </w:rPr>
        <w:lastRenderedPageBreak/>
        <w:drawing>
          <wp:inline distT="0" distB="0" distL="0" distR="0" wp14:anchorId="313C278C" wp14:editId="6BC5FEA6">
            <wp:extent cx="4761904" cy="51523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761904" cy="5152380"/>
                    </a:xfrm>
                    <a:prstGeom prst="rect">
                      <a:avLst/>
                    </a:prstGeom>
                  </pic:spPr>
                </pic:pic>
              </a:graphicData>
            </a:graphic>
          </wp:inline>
        </w:drawing>
      </w:r>
    </w:p>
    <w:p w:rsidR="00104460" w:rsidRDefault="00104460" w:rsidP="00104460">
      <w:pPr>
        <w:pStyle w:val="ppListEnd"/>
      </w:pPr>
    </w:p>
    <w:p w:rsidR="003777EC" w:rsidRDefault="00104460" w:rsidP="00104460">
      <w:r>
        <w:t xml:space="preserve">You have now completed this task to add the </w:t>
      </w:r>
      <w:r w:rsidR="003C4142">
        <w:t>ACS</w:t>
      </w:r>
      <w:r>
        <w:t xml:space="preserve"> claims rules to the </w:t>
      </w:r>
      <w:r w:rsidR="003C4142">
        <w:t>ACS</w:t>
      </w:r>
      <w:r>
        <w:t xml:space="preserve"> claims provider trust in ADFS that you can use to test the a-Order application.</w:t>
      </w:r>
    </w:p>
    <w:p w:rsidR="003777EC" w:rsidRDefault="003777EC" w:rsidP="003777EC">
      <w:pPr>
        <w:pStyle w:val="Heading2"/>
      </w:pPr>
      <w:bookmarkStart w:id="22" w:name="_Task_7:_Add"/>
      <w:bookmarkEnd w:id="22"/>
      <w:r>
        <w:t>Task 7: Add your ADFS Instance as a Relying Party in your ACS Service Namespace</w:t>
      </w:r>
    </w:p>
    <w:p w:rsidR="003777EC" w:rsidRPr="008658A1" w:rsidRDefault="003777EC" w:rsidP="003777EC">
      <w:pPr>
        <w:pStyle w:val="ppBodyText"/>
      </w:pPr>
      <w:r>
        <w:t xml:space="preserve">In this </w:t>
      </w:r>
      <w:r w:rsidR="003C4142">
        <w:t>task,</w:t>
      </w:r>
      <w:r>
        <w:t xml:space="preserve"> you will </w:t>
      </w:r>
      <w:r w:rsidR="003C4142">
        <w:t>add your ADFS instance as a relying party in your ACS service namespace. This will enable your ACS service namespace to issue claims to your ADFS instance.</w:t>
      </w:r>
    </w:p>
    <w:p w:rsidR="003777EC" w:rsidRDefault="003777EC" w:rsidP="003777EC">
      <w:pPr>
        <w:pStyle w:val="ppProcedureStart"/>
      </w:pPr>
      <w:r>
        <w:t>To add your ADFS instance as a relying party in your ACS service namespace</w:t>
      </w:r>
    </w:p>
    <w:p w:rsidR="00630A73" w:rsidRDefault="00630A73" w:rsidP="00630A73">
      <w:pPr>
        <w:pStyle w:val="ppNumberList"/>
      </w:pPr>
      <w:r>
        <w:t xml:space="preserve">Go to the Windows Azure Management Portal at </w:t>
      </w:r>
      <w:hyperlink r:id="rId118" w:history="1">
        <w:r w:rsidRPr="00570AE1">
          <w:rPr>
            <w:rStyle w:val="Hyperlink"/>
          </w:rPr>
          <w:t>https://windows.azure.com/</w:t>
        </w:r>
      </w:hyperlink>
      <w:r>
        <w:t xml:space="preserve"> and sign into your account. Then select </w:t>
      </w:r>
      <w:r w:rsidRPr="00570AE1">
        <w:rPr>
          <w:b/>
        </w:rPr>
        <w:t>Service Bus, Access Control &amp; Caching</w:t>
      </w:r>
      <w:r>
        <w:t xml:space="preserve"> in the lower section of the left pane and click </w:t>
      </w:r>
      <w:r w:rsidRPr="00570AE1">
        <w:rPr>
          <w:b/>
        </w:rPr>
        <w:t>Access Control</w:t>
      </w:r>
      <w:r>
        <w:t xml:space="preserve"> in the list of services in the </w:t>
      </w:r>
      <w:r w:rsidRPr="00570AE1">
        <w:rPr>
          <w:b/>
        </w:rPr>
        <w:t>AppFabric</w:t>
      </w:r>
      <w:r>
        <w:t xml:space="preserve"> tree.</w:t>
      </w:r>
    </w:p>
    <w:p w:rsidR="00630A73" w:rsidRDefault="00630A73" w:rsidP="00630A73">
      <w:pPr>
        <w:pStyle w:val="ppNumberList"/>
      </w:pPr>
      <w:r>
        <w:t xml:space="preserve">Select the namespace you created in the previous exercise and click the </w:t>
      </w:r>
      <w:r w:rsidRPr="00D57966">
        <w:rPr>
          <w:b/>
        </w:rPr>
        <w:t>Access Control Service</w:t>
      </w:r>
      <w:r>
        <w:t xml:space="preserve"> icon at the top of the main window to go to the Access Control administration pages.</w:t>
      </w:r>
    </w:p>
    <w:p w:rsidR="00630A73" w:rsidRPr="00D57966" w:rsidRDefault="00630A73" w:rsidP="00630A73">
      <w:pPr>
        <w:pStyle w:val="ppFigureIndent"/>
      </w:pPr>
      <w:r>
        <w:rPr>
          <w:noProof/>
          <w:lang w:val="en-GB" w:eastAsia="en-GB" w:bidi="ar-SA"/>
        </w:rPr>
        <w:lastRenderedPageBreak/>
        <w:drawing>
          <wp:inline distT="0" distB="0" distL="0" distR="0" wp14:anchorId="25C70983" wp14:editId="5FC4ACF2">
            <wp:extent cx="5359404" cy="2408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359404" cy="2408400"/>
                    </a:xfrm>
                    <a:prstGeom prst="rect">
                      <a:avLst/>
                    </a:prstGeom>
                  </pic:spPr>
                </pic:pic>
              </a:graphicData>
            </a:graphic>
          </wp:inline>
        </w:drawing>
      </w:r>
    </w:p>
    <w:p w:rsidR="00630A73" w:rsidRDefault="00630A73" w:rsidP="00630A73">
      <w:pPr>
        <w:pStyle w:val="ppNumberList"/>
      </w:pPr>
      <w:r>
        <w:t xml:space="preserve">In the Access Control Service page, click </w:t>
      </w:r>
      <w:r w:rsidRPr="005B2F09">
        <w:rPr>
          <w:b/>
        </w:rPr>
        <w:t>Relying party applications</w:t>
      </w:r>
      <w:r>
        <w:t xml:space="preserve"> in the left pane or in the Getting Started section of the main page. </w:t>
      </w:r>
    </w:p>
    <w:p w:rsidR="00630A73" w:rsidRDefault="00630A73" w:rsidP="00630A73">
      <w:pPr>
        <w:pStyle w:val="ppNumberList"/>
      </w:pPr>
      <w:r>
        <w:t xml:space="preserve">In the Relying Party Applications page click the </w:t>
      </w:r>
      <w:r w:rsidRPr="00D57966">
        <w:rPr>
          <w:b/>
        </w:rPr>
        <w:t>Add</w:t>
      </w:r>
      <w:r>
        <w:t xml:space="preserve"> link and enter the following values in the Add Relying Party Application page:</w:t>
      </w:r>
    </w:p>
    <w:p w:rsidR="00630A73" w:rsidRDefault="00630A73" w:rsidP="00630A73">
      <w:pPr>
        <w:pStyle w:val="ppBulletListIndent"/>
      </w:pPr>
      <w:r>
        <w:t xml:space="preserve">Name: </w:t>
      </w:r>
      <w:r>
        <w:rPr>
          <w:b/>
        </w:rPr>
        <w:t>ADFS Lab03</w:t>
      </w:r>
    </w:p>
    <w:p w:rsidR="00630A73" w:rsidRDefault="00630A73" w:rsidP="00630A73">
      <w:pPr>
        <w:pStyle w:val="ppBulletListIndent"/>
      </w:pPr>
      <w:r>
        <w:t xml:space="preserve">Mode: </w:t>
      </w:r>
      <w:r w:rsidRPr="00F31C8A">
        <w:rPr>
          <w:b/>
        </w:rPr>
        <w:t>Enter settings manually</w:t>
      </w:r>
    </w:p>
    <w:p w:rsidR="00630A73" w:rsidRDefault="00630A73" w:rsidP="000C2099">
      <w:pPr>
        <w:pStyle w:val="ppBulletListIndent"/>
      </w:pPr>
      <w:r>
        <w:t xml:space="preserve">Realm: </w:t>
      </w:r>
      <w:r w:rsidR="000C2099" w:rsidRPr="000C2099">
        <w:rPr>
          <w:b/>
        </w:rPr>
        <w:t>http://</w:t>
      </w:r>
      <w:r w:rsidR="000C2099" w:rsidRPr="000C2099">
        <w:rPr>
          <w:b/>
          <w:highlight w:val="yellow"/>
        </w:rPr>
        <w:t xml:space="preserve"> {Your ADFS hostname}</w:t>
      </w:r>
      <w:r w:rsidR="000C2099" w:rsidRPr="000C2099">
        <w:rPr>
          <w:b/>
        </w:rPr>
        <w:t>/</w:t>
      </w:r>
      <w:proofErr w:type="spellStart"/>
      <w:r w:rsidR="000C2099" w:rsidRPr="000C2099">
        <w:rPr>
          <w:b/>
        </w:rPr>
        <w:t>adfs</w:t>
      </w:r>
      <w:proofErr w:type="spellEnd"/>
      <w:r w:rsidR="000C2099" w:rsidRPr="000C2099">
        <w:rPr>
          <w:b/>
        </w:rPr>
        <w:t>/services/trust</w:t>
      </w:r>
    </w:p>
    <w:p w:rsidR="00630A73" w:rsidRDefault="00630A73" w:rsidP="00630A73">
      <w:pPr>
        <w:pStyle w:val="ppBulletListIndent"/>
      </w:pPr>
      <w:r>
        <w:t xml:space="preserve">Return URL: </w:t>
      </w:r>
      <w:r w:rsidRPr="00630A73">
        <w:rPr>
          <w:b/>
        </w:rPr>
        <w:t>https://</w:t>
      </w:r>
      <w:r w:rsidRPr="00630A73">
        <w:rPr>
          <w:b/>
          <w:highlight w:val="yellow"/>
        </w:rPr>
        <w:t xml:space="preserve"> {Your ADFS hostname}</w:t>
      </w:r>
      <w:r w:rsidRPr="00630A73">
        <w:rPr>
          <w:b/>
        </w:rPr>
        <w:t>/</w:t>
      </w:r>
      <w:proofErr w:type="spellStart"/>
      <w:r w:rsidRPr="00630A73">
        <w:rPr>
          <w:b/>
        </w:rPr>
        <w:t>adfs</w:t>
      </w:r>
      <w:proofErr w:type="spellEnd"/>
      <w:r w:rsidRPr="00630A73">
        <w:rPr>
          <w:b/>
        </w:rPr>
        <w:t>/</w:t>
      </w:r>
      <w:proofErr w:type="spellStart"/>
      <w:r w:rsidRPr="00630A73">
        <w:rPr>
          <w:b/>
        </w:rPr>
        <w:t>ls</w:t>
      </w:r>
      <w:proofErr w:type="spellEnd"/>
      <w:r w:rsidRPr="00630A73">
        <w:rPr>
          <w:b/>
        </w:rPr>
        <w:t>/</w:t>
      </w:r>
    </w:p>
    <w:p w:rsidR="008E4A32" w:rsidRDefault="008E4A32" w:rsidP="00E003A8">
      <w:pPr>
        <w:pStyle w:val="ppNumberList"/>
      </w:pPr>
      <w:r>
        <w:t xml:space="preserve">Make sure that you select </w:t>
      </w:r>
      <w:r w:rsidRPr="008E4A32">
        <w:rPr>
          <w:b/>
          <w:bCs/>
        </w:rPr>
        <w:t>Facebook</w:t>
      </w:r>
      <w:r>
        <w:t xml:space="preserve"> and </w:t>
      </w:r>
      <w:r w:rsidRPr="008E4A32">
        <w:rPr>
          <w:b/>
          <w:bCs/>
        </w:rPr>
        <w:t xml:space="preserve">Windows </w:t>
      </w:r>
      <w:proofErr w:type="spellStart"/>
      <w:r w:rsidRPr="008E4A32">
        <w:rPr>
          <w:b/>
          <w:bCs/>
        </w:rPr>
        <w:t>LiveID</w:t>
      </w:r>
      <w:proofErr w:type="spellEnd"/>
      <w:r>
        <w:t xml:space="preserve"> as </w:t>
      </w:r>
      <w:r w:rsidRPr="008E4A32">
        <w:rPr>
          <w:b/>
          <w:bCs/>
        </w:rPr>
        <w:t>Identity providers</w:t>
      </w:r>
      <w:r>
        <w:t>.</w:t>
      </w:r>
    </w:p>
    <w:p w:rsidR="00E003A8" w:rsidRPr="00753CAC" w:rsidRDefault="00E003A8" w:rsidP="00E003A8">
      <w:pPr>
        <w:pStyle w:val="ppNumberList"/>
      </w:pPr>
      <w:r>
        <w:t xml:space="preserve">Leave the remainder of the settings at their default values and click </w:t>
      </w:r>
      <w:r w:rsidRPr="00F31C8A">
        <w:rPr>
          <w:b/>
        </w:rPr>
        <w:t>Save</w:t>
      </w:r>
      <w:r>
        <w:t xml:space="preserve"> to create the new relying party entry. You will see it in the list on the Relying Party Applications page.</w:t>
      </w:r>
    </w:p>
    <w:p w:rsidR="00A3091C" w:rsidRPr="00570AE1" w:rsidRDefault="00E003A8" w:rsidP="00E003A8">
      <w:pPr>
        <w:pStyle w:val="ppNoteIndent"/>
      </w:pPr>
      <w:r>
        <w:t>Adding a relying party with the default settings automatically adds the Windows Live ID identity provider to the configuration and creates a new default rule group.</w:t>
      </w:r>
    </w:p>
    <w:p w:rsidR="00E003A8" w:rsidRDefault="00E003A8" w:rsidP="00E003A8">
      <w:pPr>
        <w:pStyle w:val="ppNumberList"/>
      </w:pPr>
      <w:r>
        <w:t xml:space="preserve">In the Access Control Service page, click </w:t>
      </w:r>
      <w:r>
        <w:rPr>
          <w:b/>
        </w:rPr>
        <w:t>Rule Groups</w:t>
      </w:r>
      <w:r>
        <w:t xml:space="preserve"> in the left pane or in the Getting Started section of the main page. </w:t>
      </w:r>
    </w:p>
    <w:p w:rsidR="003777EC" w:rsidRPr="008E4A32" w:rsidRDefault="00E003A8" w:rsidP="00E003A8">
      <w:pPr>
        <w:pStyle w:val="ppNumberList"/>
      </w:pPr>
      <w:r>
        <w:t xml:space="preserve">In the Rule Groups </w:t>
      </w:r>
      <w:r w:rsidR="000C2099">
        <w:t>page,</w:t>
      </w:r>
      <w:r>
        <w:t xml:space="preserve"> click the </w:t>
      </w:r>
      <w:r>
        <w:rPr>
          <w:b/>
        </w:rPr>
        <w:t>Default Rule Group for ADFS Lab03</w:t>
      </w:r>
      <w:r>
        <w:t xml:space="preserve"> link</w:t>
      </w:r>
      <w:r w:rsidR="000C2099">
        <w:t xml:space="preserve">, then click the </w:t>
      </w:r>
      <w:r w:rsidR="000C2099" w:rsidRPr="000C2099">
        <w:rPr>
          <w:b/>
          <w:bCs/>
        </w:rPr>
        <w:t>Generate</w:t>
      </w:r>
      <w:r w:rsidR="000C2099">
        <w:t xml:space="preserve"> link. On the Generate Rules </w:t>
      </w:r>
      <w:r w:rsidR="003942ED">
        <w:t>page,</w:t>
      </w:r>
      <w:r w:rsidR="000C2099">
        <w:t xml:space="preserve"> make sure that</w:t>
      </w:r>
      <w:r w:rsidR="008E4A32">
        <w:t xml:space="preserve"> you select</w:t>
      </w:r>
      <w:r w:rsidR="000C2099">
        <w:t xml:space="preserve"> </w:t>
      </w:r>
      <w:r w:rsidR="008E4A32" w:rsidRPr="008E4A32">
        <w:rPr>
          <w:b/>
          <w:bCs/>
        </w:rPr>
        <w:t>Facebook</w:t>
      </w:r>
      <w:r w:rsidR="008E4A32">
        <w:t xml:space="preserve"> and </w:t>
      </w:r>
      <w:r w:rsidR="008E4A32" w:rsidRPr="008E4A32">
        <w:rPr>
          <w:b/>
          <w:bCs/>
        </w:rPr>
        <w:t xml:space="preserve">Windows </w:t>
      </w:r>
      <w:proofErr w:type="spellStart"/>
      <w:r w:rsidR="008E4A32" w:rsidRPr="008E4A32">
        <w:rPr>
          <w:b/>
          <w:bCs/>
        </w:rPr>
        <w:t>LiveID</w:t>
      </w:r>
      <w:proofErr w:type="spellEnd"/>
      <w:r w:rsidR="008E4A32">
        <w:rPr>
          <w:b/>
          <w:bCs/>
        </w:rPr>
        <w:t xml:space="preserve"> </w:t>
      </w:r>
      <w:r w:rsidR="008E4A32">
        <w:rPr>
          <w:bCs/>
        </w:rPr>
        <w:t xml:space="preserve">in the </w:t>
      </w:r>
      <w:r w:rsidR="008E4A32" w:rsidRPr="008E4A32">
        <w:rPr>
          <w:b/>
          <w:bCs/>
        </w:rPr>
        <w:t>Rule Generation Options</w:t>
      </w:r>
      <w:r w:rsidR="008E4A32">
        <w:rPr>
          <w:bCs/>
        </w:rPr>
        <w:t xml:space="preserve"> section</w:t>
      </w:r>
      <w:r w:rsidR="003942ED">
        <w:rPr>
          <w:bCs/>
        </w:rPr>
        <w:t xml:space="preserve">, and then click </w:t>
      </w:r>
      <w:r w:rsidR="003942ED" w:rsidRPr="003942ED">
        <w:rPr>
          <w:b/>
          <w:bCs/>
        </w:rPr>
        <w:t>Generate</w:t>
      </w:r>
      <w:r w:rsidR="003942ED">
        <w:rPr>
          <w:bCs/>
        </w:rPr>
        <w:t>.</w:t>
      </w:r>
    </w:p>
    <w:p w:rsidR="008E4A32" w:rsidRPr="008E4A32" w:rsidRDefault="008E4A32" w:rsidP="00E003A8">
      <w:pPr>
        <w:pStyle w:val="ppNumberList"/>
      </w:pPr>
      <w:r>
        <w:rPr>
          <w:bCs/>
        </w:rPr>
        <w:t xml:space="preserve">You will see the generated rules on the </w:t>
      </w:r>
      <w:r w:rsidRPr="008E4A32">
        <w:rPr>
          <w:b/>
          <w:bCs/>
        </w:rPr>
        <w:t>Edit Rule Group page</w:t>
      </w:r>
      <w:r>
        <w:rPr>
          <w:bCs/>
        </w:rPr>
        <w:t xml:space="preserve">: these rules include </w:t>
      </w:r>
      <w:proofErr w:type="spellStart"/>
      <w:r>
        <w:rPr>
          <w:bCs/>
        </w:rPr>
        <w:t>passthrough</w:t>
      </w:r>
      <w:proofErr w:type="spellEnd"/>
      <w:r>
        <w:rPr>
          <w:bCs/>
        </w:rPr>
        <w:t xml:space="preserve"> rules for the Facebook and Windows Live ID issuers. Click the </w:t>
      </w:r>
      <w:r w:rsidRPr="008E4A32">
        <w:rPr>
          <w:b/>
          <w:bCs/>
        </w:rPr>
        <w:t>Add</w:t>
      </w:r>
      <w:r>
        <w:rPr>
          <w:bCs/>
        </w:rPr>
        <w:t xml:space="preserve"> link to add additional rules.</w:t>
      </w:r>
    </w:p>
    <w:p w:rsidR="008E4A32" w:rsidRDefault="008E4A32" w:rsidP="008E4A32">
      <w:pPr>
        <w:pStyle w:val="ppNumberList"/>
      </w:pPr>
      <w:r>
        <w:t xml:space="preserve">The a-Order application requires a claim that is the name of the authenticated user. Windows Live ID does not disclose the user name, so for this exercise you will use the </w:t>
      </w:r>
      <w:proofErr w:type="spellStart"/>
      <w:r w:rsidRPr="00DA582C">
        <w:rPr>
          <w:b/>
        </w:rPr>
        <w:t>nameidentifier</w:t>
      </w:r>
      <w:proofErr w:type="spellEnd"/>
      <w:r>
        <w:t xml:space="preserve"> value to populate the </w:t>
      </w:r>
      <w:r w:rsidRPr="00370DF3">
        <w:rPr>
          <w:b/>
        </w:rPr>
        <w:t>name</w:t>
      </w:r>
      <w:r>
        <w:t xml:space="preserve"> claim. Select or enter the following values in the Add Claim Rule page:</w:t>
      </w:r>
    </w:p>
    <w:p w:rsidR="008E4A32" w:rsidRDefault="008E4A32" w:rsidP="008E4A32">
      <w:pPr>
        <w:pStyle w:val="ppBulletListIndent"/>
      </w:pPr>
      <w:r>
        <w:lastRenderedPageBreak/>
        <w:t xml:space="preserve">Identity Provider: </w:t>
      </w:r>
      <w:r w:rsidRPr="00DA582C">
        <w:rPr>
          <w:b/>
        </w:rPr>
        <w:t>Windows Live ID</w:t>
      </w:r>
    </w:p>
    <w:p w:rsidR="008E4A32" w:rsidRPr="00DA582C" w:rsidRDefault="008E4A32" w:rsidP="008E4A32">
      <w:pPr>
        <w:pStyle w:val="ppBulletListIndent"/>
      </w:pPr>
      <w:r>
        <w:t xml:space="preserve">Input claim type: </w:t>
      </w:r>
      <w:r>
        <w:rPr>
          <w:b/>
        </w:rPr>
        <w:t xml:space="preserve">Select Type </w:t>
      </w:r>
      <w:r w:rsidRPr="00DA582C">
        <w:t xml:space="preserve">and </w:t>
      </w:r>
      <w:r>
        <w:t xml:space="preserve">then </w:t>
      </w:r>
      <w:r w:rsidRPr="00DA582C">
        <w:t xml:space="preserve">select the </w:t>
      </w:r>
      <w:r>
        <w:t xml:space="preserve">claim type </w:t>
      </w:r>
      <w:r w:rsidRPr="00FD7196">
        <w:rPr>
          <w:b/>
        </w:rPr>
        <w:t>http://schemas.xmlsoap.org/ws/2005/05/identity/claims/nameidentifier</w:t>
      </w:r>
    </w:p>
    <w:p w:rsidR="008E4A32" w:rsidRPr="00DA582C" w:rsidRDefault="008E4A32" w:rsidP="008E4A32">
      <w:pPr>
        <w:pStyle w:val="ppBulletListIndent"/>
      </w:pPr>
      <w:r w:rsidRPr="00DA582C">
        <w:t>Input claim value:</w:t>
      </w:r>
      <w:r>
        <w:rPr>
          <w:b/>
        </w:rPr>
        <w:t xml:space="preserve"> Any</w:t>
      </w:r>
    </w:p>
    <w:p w:rsidR="008E4A32" w:rsidRPr="00FD7196" w:rsidRDefault="008E4A32" w:rsidP="008E4A32">
      <w:pPr>
        <w:pStyle w:val="ppBulletListIndent"/>
      </w:pPr>
      <w:r>
        <w:t xml:space="preserve">Output claim type: </w:t>
      </w:r>
      <w:r>
        <w:rPr>
          <w:b/>
        </w:rPr>
        <w:t xml:space="preserve">Select Type </w:t>
      </w:r>
      <w:r w:rsidRPr="00DA582C">
        <w:t xml:space="preserve">and </w:t>
      </w:r>
      <w:r>
        <w:t xml:space="preserve">then </w:t>
      </w:r>
      <w:r w:rsidRPr="00DA582C">
        <w:t xml:space="preserve">select the </w:t>
      </w:r>
      <w:r>
        <w:t xml:space="preserve">claim type </w:t>
      </w:r>
      <w:r w:rsidRPr="00FD7196">
        <w:rPr>
          <w:b/>
        </w:rPr>
        <w:t>http://schemas.xmlsoap.org/ws/2005/05/identity/claims/name</w:t>
      </w:r>
    </w:p>
    <w:p w:rsidR="008E4A32" w:rsidRDefault="008E4A32" w:rsidP="008E4A32">
      <w:pPr>
        <w:pStyle w:val="ppBulletListIndent"/>
        <w:rPr>
          <w:b/>
        </w:rPr>
      </w:pPr>
      <w:r w:rsidRPr="00FD7196">
        <w:t xml:space="preserve">Output claim value: </w:t>
      </w:r>
      <w:r w:rsidRPr="00FD7196">
        <w:rPr>
          <w:b/>
        </w:rPr>
        <w:t>Pass though the input claim value</w:t>
      </w:r>
    </w:p>
    <w:p w:rsidR="008E4A32" w:rsidRPr="0025745F" w:rsidRDefault="008E4A32" w:rsidP="008E4A32">
      <w:pPr>
        <w:pStyle w:val="ppBulletListIndent"/>
      </w:pPr>
      <w:r w:rsidRPr="0025745F">
        <w:t xml:space="preserve">Description: </w:t>
      </w:r>
      <w:r w:rsidRPr="0025745F">
        <w:rPr>
          <w:b/>
        </w:rPr>
        <w:t>Pass "</w:t>
      </w:r>
      <w:proofErr w:type="spellStart"/>
      <w:r w:rsidRPr="0025745F">
        <w:rPr>
          <w:b/>
        </w:rPr>
        <w:t>nameidentifier</w:t>
      </w:r>
      <w:proofErr w:type="spellEnd"/>
      <w:r w:rsidRPr="0025745F">
        <w:rPr>
          <w:b/>
        </w:rPr>
        <w:t>" value as "name" claim.</w:t>
      </w:r>
    </w:p>
    <w:p w:rsidR="008E4A32" w:rsidRPr="00DA582C" w:rsidRDefault="00927A79" w:rsidP="008E4A32">
      <w:pPr>
        <w:pStyle w:val="ppFigureIndent"/>
      </w:pPr>
      <w:r>
        <w:rPr>
          <w:noProof/>
          <w:lang w:val="en-GB" w:eastAsia="en-GB" w:bidi="ar-SA"/>
        </w:rPr>
        <w:lastRenderedPageBreak/>
        <w:drawing>
          <wp:inline distT="0" distB="0" distL="0" distR="0" wp14:anchorId="172BAF43" wp14:editId="01EF4DAC">
            <wp:extent cx="5716800" cy="777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16800" cy="7772400"/>
                    </a:xfrm>
                    <a:prstGeom prst="rect">
                      <a:avLst/>
                    </a:prstGeom>
                  </pic:spPr>
                </pic:pic>
              </a:graphicData>
            </a:graphic>
          </wp:inline>
        </w:drawing>
      </w:r>
    </w:p>
    <w:p w:rsidR="008E4A32" w:rsidRDefault="008E4A32" w:rsidP="008E4A32">
      <w:pPr>
        <w:pStyle w:val="ppNumberList"/>
      </w:pPr>
      <w:r>
        <w:lastRenderedPageBreak/>
        <w:t xml:space="preserve">Click </w:t>
      </w:r>
      <w:r w:rsidRPr="0025745F">
        <w:rPr>
          <w:b/>
        </w:rPr>
        <w:t>Save</w:t>
      </w:r>
      <w:r>
        <w:t xml:space="preserve">. The new rule appears in the list in the Edit Rule Group page. Click the </w:t>
      </w:r>
      <w:r w:rsidRPr="00733B32">
        <w:rPr>
          <w:b/>
        </w:rPr>
        <w:t>Save</w:t>
      </w:r>
      <w:r>
        <w:t xml:space="preserve"> button above the list to update the rule group with the new rules.</w:t>
      </w:r>
    </w:p>
    <w:p w:rsidR="00927A79" w:rsidRPr="00BF29A9" w:rsidRDefault="00927A79" w:rsidP="00927A79">
      <w:pPr>
        <w:pStyle w:val="ppNoteIndent"/>
      </w:pPr>
      <w:r>
        <w:t>If you want to test the solution using your OpenID provider, you should add a rule to pass through a name claim from the issuer. See exercise 3 in this lab for an example.</w:t>
      </w:r>
    </w:p>
    <w:p w:rsidR="003777EC" w:rsidRDefault="003777EC" w:rsidP="003777EC">
      <w:pPr>
        <w:pStyle w:val="ppListEnd"/>
      </w:pPr>
    </w:p>
    <w:p w:rsidR="003777EC" w:rsidRDefault="003777EC" w:rsidP="003777EC">
      <w:r>
        <w:t xml:space="preserve">You have now completed this task. In this </w:t>
      </w:r>
      <w:r w:rsidR="00927A79">
        <w:t>task,</w:t>
      </w:r>
      <w:r>
        <w:t xml:space="preserve"> you have seen how </w:t>
      </w:r>
      <w:r w:rsidR="0076411C">
        <w:t>to configure your ADFS instance as a relying party in ACS</w:t>
      </w:r>
      <w:r>
        <w:t>.</w:t>
      </w:r>
    </w:p>
    <w:p w:rsidR="003777EC" w:rsidRDefault="003777EC" w:rsidP="003777EC">
      <w:pPr>
        <w:pStyle w:val="Heading2"/>
      </w:pPr>
      <w:bookmarkStart w:id="23" w:name="_Task_8:_Verify"/>
      <w:bookmarkEnd w:id="23"/>
      <w:r>
        <w:t>Task 8: Verify the Configuration Changes</w:t>
      </w:r>
    </w:p>
    <w:p w:rsidR="003777EC" w:rsidRDefault="003777EC" w:rsidP="003777EC">
      <w:pPr>
        <w:pStyle w:val="ppBodyText"/>
      </w:pPr>
      <w:r>
        <w:t xml:space="preserve">In this </w:t>
      </w:r>
      <w:r w:rsidR="00E87BE5">
        <w:t>task,</w:t>
      </w:r>
      <w:r>
        <w:t xml:space="preserve"> you will </w:t>
      </w:r>
      <w:r w:rsidR="00E87BE5">
        <w:t xml:space="preserve">verify the configuration changes you have made: you will sign-in to the a-Order application as </w:t>
      </w:r>
      <w:proofErr w:type="spellStart"/>
      <w:r w:rsidR="00E87BE5" w:rsidRPr="00E87BE5">
        <w:rPr>
          <w:b/>
          <w:bCs/>
        </w:rPr>
        <w:t>johndoe</w:t>
      </w:r>
      <w:proofErr w:type="spellEnd"/>
      <w:r w:rsidR="00E87BE5">
        <w:t xml:space="preserve"> from Adatum and using a Windows Live ID</w:t>
      </w:r>
      <w:r>
        <w:t>.</w:t>
      </w:r>
      <w:r w:rsidR="00E87BE5">
        <w:t xml:space="preserve"> The a-Order application is now configured to trust ADFS as its federation provider.</w:t>
      </w:r>
    </w:p>
    <w:p w:rsidR="00B0090C" w:rsidRDefault="00B0090C" w:rsidP="00B0090C">
      <w:pPr>
        <w:pStyle w:val="ppNote"/>
      </w:pPr>
      <w:r>
        <w:t xml:space="preserve">ADFS uses a cookie to record your preferred identity provider: to avoid being "locked" to one identity provider during testing you should use your browser's </w:t>
      </w:r>
      <w:proofErr w:type="spellStart"/>
      <w:r w:rsidRPr="00735B38">
        <w:rPr>
          <w:b/>
          <w:bCs/>
        </w:rPr>
        <w:t>InPrivate</w:t>
      </w:r>
      <w:proofErr w:type="spellEnd"/>
      <w:r>
        <w:t xml:space="preserve"> browsing feature that ignores all persistent cookies. In Internet Explorer 9, you can activate </w:t>
      </w:r>
      <w:proofErr w:type="spellStart"/>
      <w:r w:rsidRPr="00735B38">
        <w:rPr>
          <w:b/>
          <w:bCs/>
        </w:rPr>
        <w:t>InPrivate</w:t>
      </w:r>
      <w:proofErr w:type="spellEnd"/>
      <w:r>
        <w:t xml:space="preserve"> browsing by clicking the </w:t>
      </w:r>
      <w:r w:rsidRPr="00735B38">
        <w:rPr>
          <w:b/>
          <w:bCs/>
        </w:rPr>
        <w:t>Tools</w:t>
      </w:r>
      <w:r>
        <w:t xml:space="preserve"> icon, then pointing to </w:t>
      </w:r>
      <w:r w:rsidRPr="00735B38">
        <w:rPr>
          <w:b/>
          <w:bCs/>
        </w:rPr>
        <w:t>Safety</w:t>
      </w:r>
      <w:r>
        <w:t xml:space="preserve">, and then click </w:t>
      </w:r>
      <w:proofErr w:type="spellStart"/>
      <w:r w:rsidRPr="00735B38">
        <w:rPr>
          <w:b/>
          <w:bCs/>
        </w:rPr>
        <w:t>InPrivate</w:t>
      </w:r>
      <w:proofErr w:type="spellEnd"/>
      <w:r w:rsidRPr="00735B38">
        <w:rPr>
          <w:b/>
          <w:bCs/>
        </w:rPr>
        <w:t xml:space="preserve"> Browsing</w:t>
      </w:r>
      <w:r>
        <w:t xml:space="preserve">. In Internet Explorer 8, click </w:t>
      </w:r>
      <w:r w:rsidRPr="00735B38">
        <w:rPr>
          <w:b/>
          <w:bCs/>
        </w:rPr>
        <w:t>Safety</w:t>
      </w:r>
      <w:r>
        <w:t xml:space="preserve"> on the toolbar, and then click </w:t>
      </w:r>
      <w:proofErr w:type="spellStart"/>
      <w:r w:rsidRPr="00735B38">
        <w:rPr>
          <w:b/>
          <w:bCs/>
        </w:rPr>
        <w:t>InPrivate</w:t>
      </w:r>
      <w:proofErr w:type="spellEnd"/>
      <w:r w:rsidRPr="00735B38">
        <w:rPr>
          <w:b/>
          <w:bCs/>
        </w:rPr>
        <w:t xml:space="preserve"> Browsing</w:t>
      </w:r>
      <w:r w:rsidRPr="00735B38">
        <w:rPr>
          <w:bCs/>
        </w:rPr>
        <w:t>.</w:t>
      </w:r>
    </w:p>
    <w:p w:rsidR="001B12D7" w:rsidRDefault="001B12D7" w:rsidP="003777EC">
      <w:pPr>
        <w:pStyle w:val="ppProcedureStart"/>
      </w:pPr>
    </w:p>
    <w:p w:rsidR="001B12D7" w:rsidRDefault="001B12D7" w:rsidP="001B12D7">
      <w:pPr>
        <w:pStyle w:val="ppNote"/>
      </w:pPr>
      <w:r>
        <w:t xml:space="preserve">If you are running this Lab on the same machine as the one where you have installed ADFS, then you will receive a warning message "The security certificate presented by this website was issued for a different website's address" when your browser is redirected to ADFS. You should click </w:t>
      </w:r>
      <w:r w:rsidRPr="0051740F">
        <w:rPr>
          <w:b/>
        </w:rPr>
        <w:t>Continue to this website</w:t>
      </w:r>
      <w:r>
        <w:t xml:space="preserve"> to continue.</w:t>
      </w:r>
    </w:p>
    <w:p w:rsidR="003777EC" w:rsidRDefault="003777EC" w:rsidP="003777EC">
      <w:pPr>
        <w:pStyle w:val="ppProcedureStart"/>
      </w:pPr>
      <w:r>
        <w:t>To verify the configuration changes</w:t>
      </w:r>
    </w:p>
    <w:p w:rsidR="00B0090C" w:rsidRDefault="00B0090C" w:rsidP="00B0090C">
      <w:pPr>
        <w:pStyle w:val="ppNumberList"/>
      </w:pPr>
      <w:r>
        <w:t xml:space="preserve">Open your web browser, activate </w:t>
      </w:r>
      <w:proofErr w:type="spellStart"/>
      <w:proofErr w:type="gramStart"/>
      <w:r w:rsidRPr="00735B38">
        <w:rPr>
          <w:b/>
          <w:bCs/>
        </w:rPr>
        <w:t>In</w:t>
      </w:r>
      <w:r>
        <w:rPr>
          <w:b/>
          <w:bCs/>
        </w:rPr>
        <w:t>Private</w:t>
      </w:r>
      <w:proofErr w:type="spellEnd"/>
      <w:proofErr w:type="gramEnd"/>
      <w:r>
        <w:rPr>
          <w:bCs/>
        </w:rPr>
        <w:t xml:space="preserve"> browsing,</w:t>
      </w:r>
      <w:r>
        <w:t xml:space="preserve"> and navigate to the URL </w:t>
      </w:r>
      <w:r w:rsidRPr="00D82F3E">
        <w:t>https://localhost/a-Order.OrderTracking.Lab03.Ex04/</w:t>
      </w:r>
      <w:r>
        <w:t xml:space="preserve"> to run the claims-aware a-Order application. Because you have not authenticated, you will be immediately redirected to ADFS.</w:t>
      </w:r>
    </w:p>
    <w:p w:rsidR="00B0090C" w:rsidRDefault="00B0090C" w:rsidP="00B0090C">
      <w:pPr>
        <w:pStyle w:val="ppNumberList"/>
      </w:pPr>
      <w:r>
        <w:t xml:space="preserve">If you see a </w:t>
      </w:r>
      <w:r w:rsidRPr="00F86899">
        <w:rPr>
          <w:b/>
          <w:bCs/>
        </w:rPr>
        <w:t>Certificate Error: Navigation Blocked</w:t>
      </w:r>
      <w:r>
        <w:t xml:space="preserve"> page, click </w:t>
      </w:r>
      <w:r w:rsidRPr="00F86899">
        <w:rPr>
          <w:b/>
          <w:bCs/>
        </w:rPr>
        <w:t>Continue to this website (not recommended)</w:t>
      </w:r>
      <w:r>
        <w:t xml:space="preserve">. You will see the ADFS home realm discovery page. From the entries in the drop-down </w:t>
      </w:r>
      <w:proofErr w:type="spellStart"/>
      <w:r>
        <w:t>listbox</w:t>
      </w:r>
      <w:proofErr w:type="spellEnd"/>
      <w:r>
        <w:t xml:space="preserve">, select the one that matches the name of your Active Directory domain (it may not match exactly the name shown in the following screenshot.) Then click </w:t>
      </w:r>
      <w:r w:rsidRPr="00310EBA">
        <w:rPr>
          <w:b/>
          <w:bCs/>
        </w:rPr>
        <w:t>Continue to Sign In</w:t>
      </w:r>
      <w:r>
        <w:t>.</w:t>
      </w:r>
    </w:p>
    <w:p w:rsidR="00B0090C" w:rsidRDefault="00B0090C" w:rsidP="00B0090C">
      <w:pPr>
        <w:pStyle w:val="ppFigureIndent"/>
      </w:pPr>
      <w:r w:rsidRPr="00310EBA">
        <w:rPr>
          <w:noProof/>
          <w:lang w:val="en-GB" w:eastAsia="en-GB" w:bidi="ar-SA"/>
        </w:rPr>
        <w:lastRenderedPageBreak/>
        <w:drawing>
          <wp:inline distT="0" distB="0" distL="0" distR="0" wp14:anchorId="54837907" wp14:editId="52C6EE91">
            <wp:extent cx="5716800" cy="243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716800" cy="2430000"/>
                    </a:xfrm>
                    <a:prstGeom prst="rect">
                      <a:avLst/>
                    </a:prstGeom>
                  </pic:spPr>
                </pic:pic>
              </a:graphicData>
            </a:graphic>
          </wp:inline>
        </w:drawing>
      </w:r>
    </w:p>
    <w:p w:rsidR="00B0090C" w:rsidRDefault="00B0090C" w:rsidP="00B0090C">
      <w:pPr>
        <w:pStyle w:val="ppNumberList"/>
      </w:pPr>
      <w:r>
        <w:t xml:space="preserve">On the Sign In page enter your domain name and </w:t>
      </w:r>
      <w:proofErr w:type="spellStart"/>
      <w:r w:rsidRPr="00310EBA">
        <w:rPr>
          <w:b/>
          <w:bCs/>
        </w:rPr>
        <w:t>johndoe</w:t>
      </w:r>
      <w:proofErr w:type="spellEnd"/>
      <w:r>
        <w:t xml:space="preserve"> as the user name, and </w:t>
      </w:r>
      <w:r w:rsidRPr="00310EBA">
        <w:rPr>
          <w:b/>
          <w:bCs/>
        </w:rPr>
        <w:t>Pa$$w0rd</w:t>
      </w:r>
      <w:r>
        <w:t xml:space="preserve"> as the password. Then click </w:t>
      </w:r>
      <w:r w:rsidRPr="00310EBA">
        <w:rPr>
          <w:b/>
          <w:bCs/>
        </w:rPr>
        <w:t>Sign In</w:t>
      </w:r>
      <w:r>
        <w:t>.</w:t>
      </w:r>
    </w:p>
    <w:p w:rsidR="00B0090C" w:rsidRDefault="00B0090C" w:rsidP="00B0090C">
      <w:pPr>
        <w:pStyle w:val="ppFigureIndent"/>
      </w:pPr>
      <w:r>
        <w:rPr>
          <w:noProof/>
          <w:lang w:val="en-GB" w:eastAsia="en-GB" w:bidi="ar-SA"/>
        </w:rPr>
        <w:drawing>
          <wp:inline distT="0" distB="0" distL="0" distR="0" wp14:anchorId="34BB062C" wp14:editId="05E88321">
            <wp:extent cx="5716800" cy="2581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16800" cy="2581200"/>
                    </a:xfrm>
                    <a:prstGeom prst="rect">
                      <a:avLst/>
                    </a:prstGeom>
                  </pic:spPr>
                </pic:pic>
              </a:graphicData>
            </a:graphic>
          </wp:inline>
        </w:drawing>
      </w:r>
    </w:p>
    <w:p w:rsidR="00425CB9" w:rsidRPr="002357BB" w:rsidRDefault="00425CB9" w:rsidP="00425CB9">
      <w:pPr>
        <w:pStyle w:val="ppNoteIndent"/>
      </w:pPr>
      <w:r>
        <w:t>If you don't see the ADFS sign in page, you should check your ADFS configuration. See the section "</w:t>
      </w:r>
      <w:r w:rsidRPr="002468AD">
        <w:rPr>
          <w:i/>
        </w:rPr>
        <w:t>Integrating with Active Directory Federation Service</w:t>
      </w:r>
      <w:r>
        <w:rPr>
          <w:i/>
        </w:rPr>
        <w:t>s</w:t>
      </w:r>
      <w:r>
        <w:t xml:space="preserve">" in the </w:t>
      </w:r>
      <w:r w:rsidRPr="002468AD">
        <w:rPr>
          <w:i/>
        </w:rPr>
        <w:t>Introduction</w:t>
      </w:r>
      <w:r>
        <w:t xml:space="preserve"> document for these labs for details.</w:t>
      </w:r>
    </w:p>
    <w:p w:rsidR="00B0090C" w:rsidRDefault="00B0090C" w:rsidP="00B0090C">
      <w:pPr>
        <w:pStyle w:val="ppNumberList"/>
      </w:pPr>
      <w:r>
        <w:t>You will see the a-Order page with a list of Adatum items and your login details.</w:t>
      </w:r>
    </w:p>
    <w:p w:rsidR="00B0090C" w:rsidRDefault="00B0090C" w:rsidP="00B0090C">
      <w:pPr>
        <w:pStyle w:val="ppFigureIndent"/>
      </w:pPr>
      <w:r>
        <w:rPr>
          <w:noProof/>
          <w:lang w:val="en-GB" w:eastAsia="en-GB" w:bidi="ar-SA"/>
        </w:rPr>
        <w:lastRenderedPageBreak/>
        <w:drawing>
          <wp:inline distT="0" distB="0" distL="0" distR="0" wp14:anchorId="43FB44DB" wp14:editId="198D646C">
            <wp:extent cx="5716800" cy="203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16800" cy="2037600"/>
                    </a:xfrm>
                    <a:prstGeom prst="rect">
                      <a:avLst/>
                    </a:prstGeom>
                  </pic:spPr>
                </pic:pic>
              </a:graphicData>
            </a:graphic>
          </wp:inline>
        </w:drawing>
      </w:r>
    </w:p>
    <w:p w:rsidR="00B0090C" w:rsidRDefault="00B0090C" w:rsidP="00B0090C">
      <w:pPr>
        <w:pStyle w:val="ppNumberList"/>
      </w:pPr>
      <w:r>
        <w:t xml:space="preserve">Close your </w:t>
      </w:r>
      <w:proofErr w:type="spellStart"/>
      <w:proofErr w:type="gramStart"/>
      <w:r w:rsidRPr="00B0090C">
        <w:rPr>
          <w:b/>
          <w:bCs/>
        </w:rPr>
        <w:t>InPrivate</w:t>
      </w:r>
      <w:proofErr w:type="spellEnd"/>
      <w:proofErr w:type="gramEnd"/>
      <w:r>
        <w:t xml:space="preserve"> browser window, then open a new </w:t>
      </w:r>
      <w:proofErr w:type="spellStart"/>
      <w:r w:rsidRPr="00735B38">
        <w:rPr>
          <w:b/>
          <w:bCs/>
        </w:rPr>
        <w:t>In</w:t>
      </w:r>
      <w:r>
        <w:rPr>
          <w:b/>
          <w:bCs/>
        </w:rPr>
        <w:t>Private</w:t>
      </w:r>
      <w:proofErr w:type="spellEnd"/>
      <w:r>
        <w:rPr>
          <w:bCs/>
        </w:rPr>
        <w:t xml:space="preserve"> browsing window,</w:t>
      </w:r>
      <w:r>
        <w:t xml:space="preserve"> and navigate to the URL </w:t>
      </w:r>
      <w:hyperlink r:id="rId124" w:history="1">
        <w:r w:rsidRPr="003F3DC5">
          <w:rPr>
            <w:rStyle w:val="Hyperlink"/>
          </w:rPr>
          <w:t>https://localhost/a-Order.OrderTracking.Lab03.Ex04/</w:t>
        </w:r>
      </w:hyperlink>
      <w:r>
        <w:t xml:space="preserve"> to run the claims-aware a-Order application. Because you have not authenticated, you will be immediately redirected to ADFS.</w:t>
      </w:r>
    </w:p>
    <w:p w:rsidR="00B0090C" w:rsidRDefault="00B0090C" w:rsidP="00B0090C">
      <w:pPr>
        <w:pStyle w:val="ppNumberList"/>
      </w:pPr>
      <w:r>
        <w:t xml:space="preserve">If you see a </w:t>
      </w:r>
      <w:r w:rsidRPr="00F86899">
        <w:rPr>
          <w:b/>
          <w:bCs/>
        </w:rPr>
        <w:t>Certificate Error: Navigation Blocked</w:t>
      </w:r>
      <w:r>
        <w:t xml:space="preserve"> page, click </w:t>
      </w:r>
      <w:r w:rsidRPr="00F86899">
        <w:rPr>
          <w:b/>
          <w:bCs/>
        </w:rPr>
        <w:t>Continue to this website (not recommended)</w:t>
      </w:r>
      <w:r>
        <w:t xml:space="preserve">. You will see the ADFS home realm discovery page. From the entries in the drop-down </w:t>
      </w:r>
      <w:proofErr w:type="spellStart"/>
      <w:r>
        <w:t>listbox</w:t>
      </w:r>
      <w:proofErr w:type="spellEnd"/>
      <w:r>
        <w:t xml:space="preserve">, select </w:t>
      </w:r>
      <w:r>
        <w:rPr>
          <w:b/>
          <w:bCs/>
        </w:rPr>
        <w:t>ACS.</w:t>
      </w:r>
      <w:r>
        <w:t xml:space="preserve"> Then click </w:t>
      </w:r>
      <w:r w:rsidRPr="00310EBA">
        <w:rPr>
          <w:b/>
          <w:bCs/>
        </w:rPr>
        <w:t>Continue to Sign In</w:t>
      </w:r>
      <w:r>
        <w:t>.</w:t>
      </w:r>
    </w:p>
    <w:p w:rsidR="00B0090C" w:rsidRDefault="00B0090C" w:rsidP="00B0090C">
      <w:pPr>
        <w:pStyle w:val="ppFigureIndent"/>
      </w:pPr>
      <w:r>
        <w:rPr>
          <w:noProof/>
          <w:lang w:val="en-GB" w:eastAsia="en-GB" w:bidi="ar-SA"/>
        </w:rPr>
        <w:drawing>
          <wp:inline distT="0" distB="0" distL="0" distR="0" wp14:anchorId="6052350F" wp14:editId="4CCA78A2">
            <wp:extent cx="5716800" cy="241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716800" cy="2419200"/>
                    </a:xfrm>
                    <a:prstGeom prst="rect">
                      <a:avLst/>
                    </a:prstGeom>
                  </pic:spPr>
                </pic:pic>
              </a:graphicData>
            </a:graphic>
          </wp:inline>
        </w:drawing>
      </w:r>
    </w:p>
    <w:p w:rsidR="00B0090C" w:rsidRDefault="00B0090C" w:rsidP="00B0090C">
      <w:pPr>
        <w:pStyle w:val="ppNoteIndent"/>
      </w:pPr>
      <w:r>
        <w:t xml:space="preserve">If you are not using </w:t>
      </w:r>
      <w:proofErr w:type="spellStart"/>
      <w:proofErr w:type="gramStart"/>
      <w:r w:rsidRPr="00735B38">
        <w:rPr>
          <w:b/>
          <w:bCs/>
        </w:rPr>
        <w:t>InPrivate</w:t>
      </w:r>
      <w:proofErr w:type="spellEnd"/>
      <w:proofErr w:type="gramEnd"/>
      <w:r>
        <w:t xml:space="preserve"> browsing you will be redirected immediately to the Adatum sign-in page, by-passing this page. This is because ADFS has saved your preferred identity provider in a cookie. To see the home realm discovery page you will need to clear your browser's cookie cache.</w:t>
      </w:r>
    </w:p>
    <w:p w:rsidR="00B0090C" w:rsidRDefault="00B0090C" w:rsidP="00B0090C">
      <w:pPr>
        <w:pStyle w:val="ppNumberList"/>
      </w:pPr>
      <w:r>
        <w:t xml:space="preserve">On the ACS home realm discovery page, click </w:t>
      </w:r>
      <w:r>
        <w:rPr>
          <w:b/>
          <w:bCs/>
        </w:rPr>
        <w:t xml:space="preserve">Windows </w:t>
      </w:r>
      <w:proofErr w:type="spellStart"/>
      <w:r>
        <w:rPr>
          <w:b/>
          <w:bCs/>
        </w:rPr>
        <w:t>Live</w:t>
      </w:r>
      <w:r w:rsidRPr="00B0090C">
        <w:rPr>
          <w:b/>
          <w:bCs/>
          <w:vertAlign w:val="superscript"/>
        </w:rPr>
        <w:t>TM</w:t>
      </w:r>
      <w:proofErr w:type="spellEnd"/>
      <w:r>
        <w:rPr>
          <w:b/>
          <w:bCs/>
        </w:rPr>
        <w:t xml:space="preserve"> ID</w:t>
      </w:r>
      <w:r>
        <w:t xml:space="preserve"> to log in with your Windows Live ID.</w:t>
      </w:r>
    </w:p>
    <w:p w:rsidR="00B0090C" w:rsidRDefault="00B0090C" w:rsidP="00B0090C">
      <w:pPr>
        <w:pStyle w:val="ppFigureIndent"/>
        <w:rPr>
          <w:noProof/>
          <w:lang w:val="en-GB" w:eastAsia="en-GB" w:bidi="ar-SA"/>
        </w:rPr>
      </w:pPr>
      <w:r>
        <w:rPr>
          <w:noProof/>
          <w:lang w:val="en-GB" w:eastAsia="en-GB" w:bidi="ar-SA"/>
        </w:rPr>
        <w:lastRenderedPageBreak/>
        <w:drawing>
          <wp:inline distT="0" distB="0" distL="0" distR="0" wp14:anchorId="0E82C62E" wp14:editId="49F998B2">
            <wp:extent cx="3314286" cy="358095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3314286" cy="3580952"/>
                    </a:xfrm>
                    <a:prstGeom prst="rect">
                      <a:avLst/>
                    </a:prstGeom>
                  </pic:spPr>
                </pic:pic>
              </a:graphicData>
            </a:graphic>
          </wp:inline>
        </w:drawing>
      </w:r>
    </w:p>
    <w:p w:rsidR="00B0090C" w:rsidRPr="00B0090C" w:rsidRDefault="00B0090C" w:rsidP="00B0090C">
      <w:pPr>
        <w:pStyle w:val="ppNumberList"/>
        <w:rPr>
          <w:lang w:val="en-GB" w:eastAsia="en-GB" w:bidi="ar-SA"/>
        </w:rPr>
      </w:pPr>
      <w:r>
        <w:rPr>
          <w:lang w:val="en-GB" w:eastAsia="en-GB" w:bidi="ar-SA"/>
        </w:rPr>
        <w:t xml:space="preserve">On the </w:t>
      </w:r>
      <w:r w:rsidRPr="00B0090C">
        <w:rPr>
          <w:b/>
          <w:bCs/>
          <w:lang w:val="en-GB" w:eastAsia="en-GB" w:bidi="ar-SA"/>
        </w:rPr>
        <w:t>Welcome to Windows Live</w:t>
      </w:r>
      <w:r>
        <w:rPr>
          <w:lang w:val="en-GB" w:eastAsia="en-GB" w:bidi="ar-SA"/>
        </w:rPr>
        <w:t xml:space="preserve"> page, enter the Windows Live credentials that you are using to test this scenario, and then click </w:t>
      </w:r>
      <w:r w:rsidR="007F4688" w:rsidRPr="007F4688">
        <w:rPr>
          <w:b/>
          <w:bCs/>
          <w:lang w:val="en-GB" w:eastAsia="en-GB" w:bidi="ar-SA"/>
        </w:rPr>
        <w:t>Sign in</w:t>
      </w:r>
      <w:r w:rsidR="007F4688">
        <w:rPr>
          <w:lang w:val="en-GB" w:eastAsia="en-GB" w:bidi="ar-SA"/>
        </w:rPr>
        <w:t>.</w:t>
      </w:r>
    </w:p>
    <w:p w:rsidR="00B0090C" w:rsidRDefault="00B0090C" w:rsidP="00B0090C">
      <w:pPr>
        <w:pStyle w:val="ppNumberList"/>
      </w:pPr>
      <w:r>
        <w:t xml:space="preserve">You will see the a-Order page with a list of </w:t>
      </w:r>
      <w:proofErr w:type="spellStart"/>
      <w:r w:rsidR="007F4688">
        <w:t>MaryInc</w:t>
      </w:r>
      <w:proofErr w:type="spellEnd"/>
      <w:r>
        <w:t xml:space="preserve"> items and your login details.</w:t>
      </w:r>
      <w:r w:rsidR="007F4688">
        <w:t xml:space="preserve"> You will see your Windows Live ID </w:t>
      </w:r>
      <w:proofErr w:type="spellStart"/>
      <w:r w:rsidR="007F4688">
        <w:t>nameidentifier</w:t>
      </w:r>
      <w:proofErr w:type="spellEnd"/>
      <w:r w:rsidR="007F4688">
        <w:t xml:space="preserve"> displayed as the login id.</w:t>
      </w:r>
    </w:p>
    <w:p w:rsidR="00B0090C" w:rsidRDefault="007F4688" w:rsidP="00B0090C">
      <w:pPr>
        <w:pStyle w:val="ppFigureIndent"/>
      </w:pPr>
      <w:r>
        <w:rPr>
          <w:noProof/>
          <w:lang w:val="en-GB" w:eastAsia="en-GB" w:bidi="ar-SA"/>
        </w:rPr>
        <w:drawing>
          <wp:inline distT="0" distB="0" distL="0" distR="0" wp14:anchorId="0763B12B" wp14:editId="1690838F">
            <wp:extent cx="5716800" cy="2228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716800" cy="2228400"/>
                    </a:xfrm>
                    <a:prstGeom prst="rect">
                      <a:avLst/>
                    </a:prstGeom>
                  </pic:spPr>
                </pic:pic>
              </a:graphicData>
            </a:graphic>
          </wp:inline>
        </w:drawing>
      </w:r>
    </w:p>
    <w:p w:rsidR="00B0090C" w:rsidRDefault="00B0090C" w:rsidP="00B0090C">
      <w:pPr>
        <w:pStyle w:val="ppListEnd"/>
      </w:pPr>
    </w:p>
    <w:p w:rsidR="00B0090C" w:rsidRDefault="00B0090C" w:rsidP="00B0090C">
      <w:pPr>
        <w:pStyle w:val="ppBodyText"/>
        <w:numPr>
          <w:ilvl w:val="0"/>
          <w:numId w:val="0"/>
        </w:numPr>
      </w:pPr>
      <w:r>
        <w:t xml:space="preserve">You have now completed this task to verify that ADFS functions as a federation provider for the a-Order application. </w:t>
      </w:r>
    </w:p>
    <w:p w:rsidR="003777EC" w:rsidRDefault="00B0090C" w:rsidP="00185306">
      <w:r>
        <w:lastRenderedPageBreak/>
        <w:t>You can use ADFS as part of your federated identity infrastructure.</w:t>
      </w:r>
      <w:r w:rsidRPr="00A71C2D">
        <w:t xml:space="preserve"> </w:t>
      </w:r>
      <w:r>
        <w:t xml:space="preserve">Adatum users can sign-in with their AD credentials, and </w:t>
      </w:r>
      <w:r w:rsidR="007F4688">
        <w:t>users with social identities such as Windows Live IDs and Facebook IDs can sign with their social identity</w:t>
      </w:r>
      <w:r>
        <w:t>. Both sets of users get access to their data in the a-Order application.</w:t>
      </w:r>
    </w:p>
    <w:p w:rsidR="005E64E1" w:rsidRDefault="003777EC" w:rsidP="009203AD">
      <w:pPr>
        <w:pStyle w:val="ppBodyText"/>
      </w:pPr>
      <w:r>
        <w:t xml:space="preserve">You have now completed this task and this final exercise. In this </w:t>
      </w:r>
      <w:r w:rsidR="00185306">
        <w:t>exercise,</w:t>
      </w:r>
      <w:r>
        <w:t xml:space="preserve"> you have seen how </w:t>
      </w:r>
      <w:r w:rsidR="00185306">
        <w:t>you can replace the simulated federation provider from the previous exercises</w:t>
      </w:r>
      <w:bookmarkEnd w:id="15"/>
      <w:r w:rsidR="00185306">
        <w:t xml:space="preserve"> with ADFS to configure a more "real-world" scenario. ADFS functions as a federation provider and enables the user to select between identity providers (in this case either Active Directory or ACS). ADFS also transforms the tokens it receives from Active Directory and ACS into tokens that the a-Order application understands.</w:t>
      </w:r>
    </w:p>
    <w:p w:rsidR="004923E3" w:rsidRDefault="004923E3" w:rsidP="004923E3">
      <w:pPr>
        <w:pStyle w:val="Heading2"/>
      </w:pPr>
      <w:r>
        <w:t>Running the "End" Solution</w:t>
      </w:r>
    </w:p>
    <w:p w:rsidR="0084173C" w:rsidRDefault="0084173C" w:rsidP="0084173C">
      <w:pPr>
        <w:pStyle w:val="ppBodyText"/>
        <w:numPr>
          <w:ilvl w:val="0"/>
          <w:numId w:val="10"/>
        </w:numPr>
      </w:pPr>
      <w:r>
        <w:t xml:space="preserve">If you did not complete all of the tasks in this exercise, you can run the </w:t>
      </w:r>
      <w:r w:rsidR="00185306">
        <w:t xml:space="preserve">provided </w:t>
      </w:r>
      <w:r>
        <w:t xml:space="preserve">"end" solution. Before you </w:t>
      </w:r>
      <w:r w:rsidR="00185306">
        <w:t>do,</w:t>
      </w:r>
      <w:r>
        <w:t xml:space="preserve"> you must have created a namespace instance within your own ACS service account. After you have created the namespace, you can use the following procedure to run the setup application </w:t>
      </w:r>
      <w:r w:rsidR="00185306">
        <w:t>in the "end" solution</w:t>
      </w:r>
      <w:r>
        <w:t xml:space="preserve"> that will perform the appropriate configuration of ACS.</w:t>
      </w:r>
    </w:p>
    <w:p w:rsidR="0084173C" w:rsidRDefault="0084173C" w:rsidP="0084173C">
      <w:pPr>
        <w:pStyle w:val="ppNote"/>
      </w:pPr>
      <w:r>
        <w:t xml:space="preserve">You will need the value of the token signing certificate thumbprint to run the end solution. See the last steps of </w:t>
      </w:r>
      <w:hyperlink w:anchor="Ex01Task01" w:history="1">
        <w:r w:rsidRPr="008072F0">
          <w:rPr>
            <w:rStyle w:val="Hyperlink"/>
          </w:rPr>
          <w:t>Task 1 of Exercise 1</w:t>
        </w:r>
      </w:hyperlink>
      <w:r>
        <w:t xml:space="preserve"> in this lab for information on how to find this value.</w:t>
      </w:r>
    </w:p>
    <w:p w:rsidR="004923E3" w:rsidRDefault="004923E3" w:rsidP="004923E3">
      <w:pPr>
        <w:pStyle w:val="ppProcedureStart"/>
      </w:pPr>
      <w:r>
        <w:t>To run the end solution</w:t>
      </w:r>
    </w:p>
    <w:p w:rsidR="004923E3" w:rsidRDefault="004923E3" w:rsidP="004923E3">
      <w:pPr>
        <w:pStyle w:val="ppNumberList"/>
      </w:pPr>
      <w:r>
        <w:t>Start Visual Studio 2010 as an administrator.</w:t>
      </w:r>
    </w:p>
    <w:p w:rsidR="004923E3" w:rsidRDefault="004923E3" w:rsidP="004923E3">
      <w:pPr>
        <w:pStyle w:val="ppNumberList"/>
      </w:pPr>
      <w:r>
        <w:t xml:space="preserve">Open the solution named </w:t>
      </w:r>
      <w:r w:rsidRPr="00F77958">
        <w:rPr>
          <w:b/>
        </w:rPr>
        <w:t>Lab0</w:t>
      </w:r>
      <w:r>
        <w:rPr>
          <w:b/>
        </w:rPr>
        <w:t>3</w:t>
      </w:r>
      <w:r w:rsidRPr="00F77958">
        <w:rPr>
          <w:b/>
        </w:rPr>
        <w:t>.Ex0</w:t>
      </w:r>
      <w:r>
        <w:rPr>
          <w:b/>
        </w:rPr>
        <w:t>4</w:t>
      </w:r>
      <w:r w:rsidRPr="00F77958">
        <w:rPr>
          <w:b/>
        </w:rPr>
        <w:t>.End</w:t>
      </w:r>
      <w:r w:rsidRPr="00F77958">
        <w:t xml:space="preserve"> </w:t>
      </w:r>
      <w:r>
        <w:t xml:space="preserve">from the folder </w:t>
      </w:r>
      <w:r w:rsidRPr="002D3339">
        <w:rPr>
          <w:b/>
        </w:rPr>
        <w:t>Lab0</w:t>
      </w:r>
      <w:r>
        <w:rPr>
          <w:b/>
        </w:rPr>
        <w:t>3</w:t>
      </w:r>
      <w:r w:rsidRPr="002D3339">
        <w:rPr>
          <w:b/>
        </w:rPr>
        <w:t>-</w:t>
      </w:r>
      <w:r>
        <w:rPr>
          <w:b/>
        </w:rPr>
        <w:t>ACS</w:t>
      </w:r>
      <w:r w:rsidRPr="002D3339">
        <w:rPr>
          <w:b/>
        </w:rPr>
        <w:t>\Source\Ex0</w:t>
      </w:r>
      <w:r>
        <w:rPr>
          <w:b/>
        </w:rPr>
        <w:t>4</w:t>
      </w:r>
      <w:r w:rsidRPr="002D3339">
        <w:rPr>
          <w:b/>
        </w:rPr>
        <w:t>\End</w:t>
      </w:r>
      <w:r w:rsidRPr="001061D8">
        <w:t>.</w:t>
      </w:r>
    </w:p>
    <w:p w:rsidR="00185306" w:rsidRDefault="00185306" w:rsidP="004923E3">
      <w:pPr>
        <w:pStyle w:val="ppNumberList"/>
      </w:pPr>
      <w:r>
        <w:t xml:space="preserve">In the </w:t>
      </w:r>
      <w:r w:rsidRPr="00F77958">
        <w:rPr>
          <w:b/>
        </w:rPr>
        <w:t>Lab0</w:t>
      </w:r>
      <w:r>
        <w:rPr>
          <w:b/>
        </w:rPr>
        <w:t>3</w:t>
      </w:r>
      <w:r w:rsidRPr="00F77958">
        <w:rPr>
          <w:b/>
        </w:rPr>
        <w:t>.Ex0</w:t>
      </w:r>
      <w:r>
        <w:rPr>
          <w:b/>
        </w:rPr>
        <w:t>4</w:t>
      </w:r>
      <w:r w:rsidRPr="00F77958">
        <w:rPr>
          <w:b/>
        </w:rPr>
        <w:t>.End</w:t>
      </w:r>
      <w:r w:rsidRPr="00F77958">
        <w:t xml:space="preserve"> </w:t>
      </w:r>
      <w:r w:rsidR="000B5C64">
        <w:t>solution,</w:t>
      </w:r>
      <w:r>
        <w:t xml:space="preserve"> you complete steps 5</w:t>
      </w:r>
      <w:r w:rsidR="000B5C64">
        <w:t xml:space="preserve"> to 8 from task 1 in this exercise to configure the a-Order application to trust your ADFS instance.</w:t>
      </w:r>
    </w:p>
    <w:p w:rsidR="000B5C64" w:rsidRDefault="000B5C64" w:rsidP="000B5C64">
      <w:pPr>
        <w:pStyle w:val="ppNumberList"/>
      </w:pPr>
      <w:r>
        <w:t xml:space="preserve">You must add the required Adatum claim rules to your ADFS instance. To do this, you should run the PowerShell script, </w:t>
      </w:r>
      <w:r w:rsidRPr="00A71C2D">
        <w:rPr>
          <w:b/>
          <w:bCs/>
        </w:rPr>
        <w:t>Add-Adatum-Rules.ps1</w:t>
      </w:r>
      <w:r>
        <w:t xml:space="preserve"> in the </w:t>
      </w:r>
      <w:r w:rsidRPr="00A71C2D">
        <w:t>Lab0</w:t>
      </w:r>
      <w:r>
        <w:t>3</w:t>
      </w:r>
      <w:r w:rsidRPr="00A71C2D">
        <w:t>-</w:t>
      </w:r>
      <w:r>
        <w:t>ACS</w:t>
      </w:r>
      <w:r w:rsidRPr="00A71C2D">
        <w:t>\Source\Ex0</w:t>
      </w:r>
      <w:r>
        <w:t>4</w:t>
      </w:r>
      <w:r w:rsidRPr="00A71C2D">
        <w:t>\Assets</w:t>
      </w:r>
      <w:r>
        <w:t xml:space="preserve"> folder.</w:t>
      </w:r>
    </w:p>
    <w:p w:rsidR="000B5C64" w:rsidRDefault="000B5C64" w:rsidP="000B5C64">
      <w:pPr>
        <w:pStyle w:val="ppNoteIndent"/>
      </w:pPr>
      <w:r>
        <w:t xml:space="preserve">Before your run this script, you should check whether you added these rules in a previous exercise — if the claim rules for Active Directory already includes rules named </w:t>
      </w:r>
      <w:r w:rsidRPr="000B5C64">
        <w:rPr>
          <w:b/>
          <w:bCs/>
        </w:rPr>
        <w:t>Issue Organization (Adatum)</w:t>
      </w:r>
      <w:r>
        <w:t xml:space="preserve"> and </w:t>
      </w:r>
      <w:r w:rsidRPr="000B5C64">
        <w:rPr>
          <w:b/>
          <w:bCs/>
        </w:rPr>
        <w:t>Issue hardcoded group (Customer Service)</w:t>
      </w:r>
      <w:r>
        <w:rPr>
          <w:bCs/>
        </w:rPr>
        <w:t xml:space="preserve"> then you have the rules that you need to run this scenario.</w:t>
      </w:r>
    </w:p>
    <w:p w:rsidR="000B5C64" w:rsidRDefault="00355514" w:rsidP="004923E3">
      <w:pPr>
        <w:pStyle w:val="ppNumberList"/>
      </w:pPr>
      <w:r>
        <w:t xml:space="preserve">You must configure the a-Order application as a relying party in ADFS. To do this, you should run the PowerShell script, </w:t>
      </w:r>
      <w:r w:rsidRPr="00A71C2D">
        <w:rPr>
          <w:b/>
          <w:bCs/>
        </w:rPr>
        <w:t>Add-</w:t>
      </w:r>
      <w:r>
        <w:rPr>
          <w:b/>
          <w:bCs/>
        </w:rPr>
        <w:t>aOrder</w:t>
      </w:r>
      <w:r w:rsidRPr="00A71C2D">
        <w:rPr>
          <w:b/>
          <w:bCs/>
        </w:rPr>
        <w:t>-</w:t>
      </w:r>
      <w:r>
        <w:rPr>
          <w:b/>
          <w:bCs/>
        </w:rPr>
        <w:t>RelyingParty</w:t>
      </w:r>
      <w:r w:rsidRPr="00A71C2D">
        <w:rPr>
          <w:b/>
          <w:bCs/>
        </w:rPr>
        <w:t>.ps1</w:t>
      </w:r>
      <w:r>
        <w:t xml:space="preserve"> in the </w:t>
      </w:r>
      <w:r w:rsidRPr="00A71C2D">
        <w:t>Lab0</w:t>
      </w:r>
      <w:r>
        <w:t>3</w:t>
      </w:r>
      <w:r w:rsidRPr="00A71C2D">
        <w:t>-</w:t>
      </w:r>
      <w:r>
        <w:t>ACS</w:t>
      </w:r>
      <w:r w:rsidRPr="00A71C2D">
        <w:t>\Source\Ex0</w:t>
      </w:r>
      <w:r>
        <w:t>4</w:t>
      </w:r>
      <w:r w:rsidRPr="00A71C2D">
        <w:t>\Assets</w:t>
      </w:r>
      <w:r>
        <w:t xml:space="preserve"> folder.</w:t>
      </w:r>
    </w:p>
    <w:p w:rsidR="008A7EDE" w:rsidRDefault="008A7EDE" w:rsidP="008A7EDE">
      <w:pPr>
        <w:pStyle w:val="ppNumberList"/>
      </w:pPr>
      <w:r>
        <w:t xml:space="preserve">You must add the claims transformation rules to the a-Order relying party in ADFS. To do this, you should run the PowerShell script, </w:t>
      </w:r>
      <w:r w:rsidRPr="00A71C2D">
        <w:rPr>
          <w:b/>
          <w:bCs/>
        </w:rPr>
        <w:t>Add-</w:t>
      </w:r>
      <w:r>
        <w:rPr>
          <w:b/>
          <w:bCs/>
        </w:rPr>
        <w:t>aOrder</w:t>
      </w:r>
      <w:r w:rsidRPr="00A71C2D">
        <w:rPr>
          <w:b/>
          <w:bCs/>
        </w:rPr>
        <w:t>-</w:t>
      </w:r>
      <w:r>
        <w:rPr>
          <w:b/>
          <w:bCs/>
        </w:rPr>
        <w:t>Rules</w:t>
      </w:r>
      <w:r w:rsidRPr="00A71C2D">
        <w:rPr>
          <w:b/>
          <w:bCs/>
        </w:rPr>
        <w:t>.ps1</w:t>
      </w:r>
      <w:r>
        <w:t xml:space="preserve"> in the </w:t>
      </w:r>
      <w:r w:rsidRPr="00A71C2D">
        <w:t>Lab0</w:t>
      </w:r>
      <w:r>
        <w:t>3</w:t>
      </w:r>
      <w:r w:rsidRPr="00A71C2D">
        <w:t>-</w:t>
      </w:r>
      <w:r>
        <w:t>ACS</w:t>
      </w:r>
      <w:r w:rsidRPr="00A71C2D">
        <w:t>\Source\Ex0</w:t>
      </w:r>
      <w:r>
        <w:t>4</w:t>
      </w:r>
      <w:r w:rsidRPr="00A71C2D">
        <w:t>\Assets</w:t>
      </w:r>
      <w:r>
        <w:t xml:space="preserve"> folder.</w:t>
      </w:r>
    </w:p>
    <w:p w:rsidR="0089489C" w:rsidRDefault="0089489C" w:rsidP="008A7EDE">
      <w:pPr>
        <w:pStyle w:val="ppNumberList"/>
      </w:pPr>
      <w:r>
        <w:t>You must add ACS as a claims provider trust to ADFS.</w:t>
      </w:r>
      <w:r w:rsidR="00A709CF">
        <w:t xml:space="preserve"> To do this, you should first edit the PowerShell script, </w:t>
      </w:r>
      <w:r w:rsidR="00A709CF" w:rsidRPr="00A71C2D">
        <w:rPr>
          <w:b/>
          <w:bCs/>
        </w:rPr>
        <w:t>Add-</w:t>
      </w:r>
      <w:r w:rsidR="00A709CF">
        <w:rPr>
          <w:b/>
          <w:bCs/>
        </w:rPr>
        <w:t>ACS</w:t>
      </w:r>
      <w:r w:rsidR="00A709CF" w:rsidRPr="00A71C2D">
        <w:rPr>
          <w:b/>
          <w:bCs/>
        </w:rPr>
        <w:t>-</w:t>
      </w:r>
      <w:r w:rsidR="00A709CF">
        <w:rPr>
          <w:b/>
          <w:bCs/>
        </w:rPr>
        <w:t>ClaimsProviderTrust</w:t>
      </w:r>
      <w:r w:rsidR="00A709CF" w:rsidRPr="00A71C2D">
        <w:rPr>
          <w:b/>
          <w:bCs/>
        </w:rPr>
        <w:t>.ps1</w:t>
      </w:r>
      <w:r w:rsidR="00A709CF">
        <w:t xml:space="preserve"> in the </w:t>
      </w:r>
      <w:r w:rsidR="00A709CF" w:rsidRPr="00A71C2D">
        <w:t>Lab0</w:t>
      </w:r>
      <w:r w:rsidR="00A709CF">
        <w:t>3</w:t>
      </w:r>
      <w:r w:rsidR="00A709CF" w:rsidRPr="00A71C2D">
        <w:t>-</w:t>
      </w:r>
      <w:r w:rsidR="00A709CF">
        <w:t>ACS</w:t>
      </w:r>
      <w:r w:rsidR="00A709CF" w:rsidRPr="00A71C2D">
        <w:t>\Source\Ex0</w:t>
      </w:r>
      <w:r w:rsidR="00A709CF">
        <w:t>4</w:t>
      </w:r>
      <w:r w:rsidR="00A709CF" w:rsidRPr="00A71C2D">
        <w:t>\Assets</w:t>
      </w:r>
      <w:r w:rsidR="00A709CF">
        <w:t xml:space="preserve"> folder to replace the value {your-namespace-name} with your ACS namespace service name, then run the script.</w:t>
      </w:r>
    </w:p>
    <w:p w:rsidR="00B758CB" w:rsidRDefault="00B758CB" w:rsidP="00B758CB">
      <w:pPr>
        <w:pStyle w:val="ppNumberList"/>
      </w:pPr>
      <w:r>
        <w:t xml:space="preserve">You must add the claims transformation rules to the ACS claim provider trust in ADFS. To do this, you should run the PowerShell script, </w:t>
      </w:r>
      <w:r w:rsidRPr="00A71C2D">
        <w:rPr>
          <w:b/>
          <w:bCs/>
        </w:rPr>
        <w:t>Add-</w:t>
      </w:r>
      <w:r>
        <w:rPr>
          <w:b/>
          <w:bCs/>
        </w:rPr>
        <w:t>ACS</w:t>
      </w:r>
      <w:r w:rsidRPr="00A71C2D">
        <w:rPr>
          <w:b/>
          <w:bCs/>
        </w:rPr>
        <w:t>-</w:t>
      </w:r>
      <w:r>
        <w:rPr>
          <w:b/>
          <w:bCs/>
        </w:rPr>
        <w:t>Rules</w:t>
      </w:r>
      <w:r w:rsidRPr="00A71C2D">
        <w:rPr>
          <w:b/>
          <w:bCs/>
        </w:rPr>
        <w:t>.ps1</w:t>
      </w:r>
      <w:r>
        <w:t xml:space="preserve"> in the </w:t>
      </w:r>
      <w:r w:rsidRPr="00A71C2D">
        <w:t>Lab0</w:t>
      </w:r>
      <w:r>
        <w:t>3</w:t>
      </w:r>
      <w:r w:rsidRPr="00A71C2D">
        <w:t>-</w:t>
      </w:r>
      <w:r>
        <w:t>ACS</w:t>
      </w:r>
      <w:r w:rsidRPr="00A71C2D">
        <w:t>\Source\Ex0</w:t>
      </w:r>
      <w:r>
        <w:t>4</w:t>
      </w:r>
      <w:r w:rsidRPr="00A71C2D">
        <w:t>\Assets</w:t>
      </w:r>
      <w:r>
        <w:t xml:space="preserve"> folder.</w:t>
      </w:r>
    </w:p>
    <w:p w:rsidR="004923E3" w:rsidRDefault="00511FAB" w:rsidP="004923E3">
      <w:pPr>
        <w:pStyle w:val="ppNumberList"/>
      </w:pPr>
      <w:r>
        <w:lastRenderedPageBreak/>
        <w:t xml:space="preserve">You must configure your ADFS instance as a relying party in your ACS service namespace. In Visual Studio, in the solution named </w:t>
      </w:r>
      <w:r w:rsidRPr="00F77958">
        <w:rPr>
          <w:b/>
        </w:rPr>
        <w:t>Lab0</w:t>
      </w:r>
      <w:r>
        <w:rPr>
          <w:b/>
        </w:rPr>
        <w:t>3</w:t>
      </w:r>
      <w:r w:rsidRPr="00F77958">
        <w:rPr>
          <w:b/>
        </w:rPr>
        <w:t>.Ex0</w:t>
      </w:r>
      <w:r>
        <w:rPr>
          <w:b/>
        </w:rPr>
        <w:t>4</w:t>
      </w:r>
      <w:r w:rsidRPr="00F77958">
        <w:rPr>
          <w:b/>
        </w:rPr>
        <w:t>.End</w:t>
      </w:r>
      <w:r>
        <w:t>, e</w:t>
      </w:r>
      <w:r w:rsidR="004923E3">
        <w:t xml:space="preserve">xpand the </w:t>
      </w:r>
      <w:r w:rsidR="004923E3" w:rsidRPr="004F7CA4">
        <w:rPr>
          <w:b/>
        </w:rPr>
        <w:t>ACS.Setup.Lab03.Ex0</w:t>
      </w:r>
      <w:r w:rsidR="004923E3">
        <w:rPr>
          <w:b/>
        </w:rPr>
        <w:t>4</w:t>
      </w:r>
      <w:r w:rsidR="004923E3" w:rsidRPr="004F7CA4">
        <w:rPr>
          <w:b/>
        </w:rPr>
        <w:t>.End</w:t>
      </w:r>
      <w:r w:rsidR="004923E3">
        <w:t xml:space="preserve"> project item and double-click the file </w:t>
      </w:r>
      <w:proofErr w:type="spellStart"/>
      <w:r w:rsidR="004923E3" w:rsidRPr="004F7CA4">
        <w:rPr>
          <w:b/>
        </w:rPr>
        <w:t>Program.cs</w:t>
      </w:r>
      <w:proofErr w:type="spellEnd"/>
      <w:r w:rsidR="004923E3">
        <w:t xml:space="preserve"> to open it in the Visual Studio editor. Edit the following </w:t>
      </w:r>
      <w:r w:rsidR="0036537F">
        <w:t>three</w:t>
      </w:r>
      <w:r w:rsidR="004923E3">
        <w:t xml:space="preserve"> highlighted values near the start of the file to specify the </w:t>
      </w:r>
      <w:r>
        <w:t xml:space="preserve">ACS </w:t>
      </w:r>
      <w:r w:rsidR="00854402">
        <w:t xml:space="preserve">management </w:t>
      </w:r>
      <w:r w:rsidR="004923E3">
        <w:t xml:space="preserve">password </w:t>
      </w:r>
      <w:r w:rsidR="00854402">
        <w:t xml:space="preserve">key </w:t>
      </w:r>
      <w:r w:rsidR="0036537F">
        <w:t xml:space="preserve">for your Azure account, </w:t>
      </w:r>
      <w:r w:rsidR="004923E3">
        <w:t xml:space="preserve">the name of the </w:t>
      </w:r>
      <w:r w:rsidR="0036537F">
        <w:t xml:space="preserve">ACS </w:t>
      </w:r>
      <w:r>
        <w:t xml:space="preserve">service </w:t>
      </w:r>
      <w:r w:rsidR="004923E3">
        <w:t>namespace to use for the example</w:t>
      </w:r>
      <w:r w:rsidR="0036537F">
        <w:t>, and the hostname of your ADFS server</w:t>
      </w:r>
      <w:r w:rsidR="004923E3">
        <w:t>.</w:t>
      </w:r>
    </w:p>
    <w:p w:rsidR="004923E3" w:rsidRDefault="004923E3" w:rsidP="004923E3">
      <w:pPr>
        <w:pStyle w:val="ppCodeLanguageIndent"/>
      </w:pPr>
      <w:r>
        <w:t>C#</w:t>
      </w:r>
    </w:p>
    <w:p w:rsidR="004923E3" w:rsidRDefault="004923E3" w:rsidP="004923E3">
      <w:pPr>
        <w:pStyle w:val="ppCodeIndent"/>
      </w:pPr>
      <w:r>
        <w:t>internal class Program</w:t>
      </w:r>
    </w:p>
    <w:p w:rsidR="004923E3" w:rsidRDefault="004923E3" w:rsidP="004923E3">
      <w:pPr>
        <w:pStyle w:val="ppCodeIndent"/>
      </w:pPr>
      <w:r>
        <w:t>{</w:t>
      </w:r>
    </w:p>
    <w:p w:rsidR="004923E3" w:rsidRDefault="004923E3" w:rsidP="004923E3">
      <w:pPr>
        <w:pStyle w:val="ppCodeIndent"/>
      </w:pPr>
      <w:r>
        <w:t xml:space="preserve">    private </w:t>
      </w:r>
      <w:proofErr w:type="spellStart"/>
      <w:r>
        <w:t>const</w:t>
      </w:r>
      <w:proofErr w:type="spellEnd"/>
      <w:r>
        <w:t xml:space="preserve"> string </w:t>
      </w:r>
      <w:proofErr w:type="spellStart"/>
      <w:r>
        <w:t>AcsPassword</w:t>
      </w:r>
      <w:proofErr w:type="spellEnd"/>
      <w:r>
        <w:t xml:space="preserve"> = "</w:t>
      </w:r>
      <w:r w:rsidR="00D5019F" w:rsidRPr="00511FAB">
        <w:rPr>
          <w:b/>
          <w:highlight w:val="yellow"/>
        </w:rPr>
        <w:t>{</w:t>
      </w:r>
      <w:r w:rsidRPr="00511FAB">
        <w:rPr>
          <w:b/>
          <w:highlight w:val="yellow"/>
        </w:rPr>
        <w:t>your-</w:t>
      </w:r>
      <w:proofErr w:type="spellStart"/>
      <w:r w:rsidRPr="00511FAB">
        <w:rPr>
          <w:b/>
          <w:highlight w:val="yellow"/>
        </w:rPr>
        <w:t>acs</w:t>
      </w:r>
      <w:proofErr w:type="spellEnd"/>
      <w:r w:rsidRPr="00511FAB">
        <w:rPr>
          <w:b/>
          <w:highlight w:val="yellow"/>
        </w:rPr>
        <w:t>-</w:t>
      </w:r>
      <w:r w:rsidR="00A028E8">
        <w:rPr>
          <w:b/>
          <w:highlight w:val="yellow"/>
        </w:rPr>
        <w:t>password</w:t>
      </w:r>
      <w:r w:rsidR="00D5019F" w:rsidRPr="00511FAB">
        <w:rPr>
          <w:b/>
          <w:highlight w:val="yellow"/>
        </w:rPr>
        <w:t>}</w:t>
      </w:r>
      <w:r>
        <w:t>";</w:t>
      </w:r>
    </w:p>
    <w:p w:rsidR="004923E3" w:rsidRDefault="004923E3" w:rsidP="004923E3">
      <w:pPr>
        <w:pStyle w:val="ppCodeIndent"/>
      </w:pPr>
      <w:r>
        <w:t xml:space="preserve">    private </w:t>
      </w:r>
      <w:proofErr w:type="spellStart"/>
      <w:r>
        <w:t>const</w:t>
      </w:r>
      <w:proofErr w:type="spellEnd"/>
      <w:r>
        <w:t xml:space="preserve"> string </w:t>
      </w:r>
      <w:proofErr w:type="spellStart"/>
      <w:r>
        <w:t>AcsServiceNamespace</w:t>
      </w:r>
      <w:proofErr w:type="spellEnd"/>
      <w:r>
        <w:t xml:space="preserve"> = "</w:t>
      </w:r>
      <w:r w:rsidR="00D5019F" w:rsidRPr="00511FAB">
        <w:rPr>
          <w:highlight w:val="yellow"/>
        </w:rPr>
        <w:t>{</w:t>
      </w:r>
      <w:r w:rsidRPr="003902A5">
        <w:rPr>
          <w:b/>
          <w:highlight w:val="yellow"/>
        </w:rPr>
        <w:t>your-namespace-name</w:t>
      </w:r>
      <w:r w:rsidR="00D5019F" w:rsidRPr="00511FAB">
        <w:rPr>
          <w:b/>
          <w:highlight w:val="yellow"/>
        </w:rPr>
        <w:t>}</w:t>
      </w:r>
      <w:r>
        <w:t>";</w:t>
      </w:r>
    </w:p>
    <w:p w:rsidR="004923E3" w:rsidRDefault="004923E3" w:rsidP="004923E3">
      <w:pPr>
        <w:pStyle w:val="ppCodeIndent"/>
      </w:pPr>
      <w:r>
        <w:t xml:space="preserve">    private </w:t>
      </w:r>
      <w:proofErr w:type="spellStart"/>
      <w:r>
        <w:t>const</w:t>
      </w:r>
      <w:proofErr w:type="spellEnd"/>
      <w:r>
        <w:t xml:space="preserve"> string </w:t>
      </w:r>
      <w:proofErr w:type="spellStart"/>
      <w:r>
        <w:t>AcsUsername</w:t>
      </w:r>
      <w:proofErr w:type="spellEnd"/>
      <w:r>
        <w:t xml:space="preserve"> = "</w:t>
      </w:r>
      <w:proofErr w:type="spellStart"/>
      <w:r>
        <w:t>ManagementClient</w:t>
      </w:r>
      <w:proofErr w:type="spellEnd"/>
      <w:r>
        <w:t>";</w:t>
      </w:r>
    </w:p>
    <w:p w:rsidR="0036537F" w:rsidRDefault="0036537F" w:rsidP="0036537F">
      <w:pPr>
        <w:pStyle w:val="ppCodeIndent"/>
      </w:pPr>
      <w:r>
        <w:t xml:space="preserve">    </w:t>
      </w:r>
      <w:r w:rsidRPr="0036537F">
        <w:t xml:space="preserve">private </w:t>
      </w:r>
      <w:proofErr w:type="spellStart"/>
      <w:r w:rsidRPr="0036537F">
        <w:t>const</w:t>
      </w:r>
      <w:proofErr w:type="spellEnd"/>
      <w:r w:rsidRPr="0036537F">
        <w:t xml:space="preserve"> string </w:t>
      </w:r>
      <w:proofErr w:type="spellStart"/>
      <w:r w:rsidRPr="0036537F">
        <w:t>AdfsHostName</w:t>
      </w:r>
      <w:proofErr w:type="spellEnd"/>
      <w:r w:rsidRPr="0036537F">
        <w:t xml:space="preserve"> = "</w:t>
      </w:r>
      <w:r w:rsidRPr="0036537F">
        <w:rPr>
          <w:b/>
          <w:highlight w:val="yellow"/>
        </w:rPr>
        <w:t>{issuer-</w:t>
      </w:r>
      <w:proofErr w:type="spellStart"/>
      <w:r w:rsidRPr="0036537F">
        <w:rPr>
          <w:b/>
          <w:highlight w:val="yellow"/>
        </w:rPr>
        <w:t>url</w:t>
      </w:r>
      <w:proofErr w:type="spellEnd"/>
      <w:r w:rsidRPr="0036537F">
        <w:rPr>
          <w:b/>
          <w:highlight w:val="yellow"/>
        </w:rPr>
        <w:t>}</w:t>
      </w:r>
      <w:r w:rsidRPr="0036537F">
        <w:t>";</w:t>
      </w:r>
    </w:p>
    <w:p w:rsidR="004923E3" w:rsidRDefault="004923E3" w:rsidP="004923E3">
      <w:pPr>
        <w:pStyle w:val="ppCodeIndent"/>
      </w:pPr>
      <w:r>
        <w:t xml:space="preserve">    ...</w:t>
      </w:r>
    </w:p>
    <w:p w:rsidR="004923E3" w:rsidRDefault="004923E3" w:rsidP="004923E3">
      <w:pPr>
        <w:pStyle w:val="ppNoteIndent"/>
      </w:pPr>
      <w:r>
        <w:t xml:space="preserve">This code uses the default management account in ACS named </w:t>
      </w:r>
      <w:proofErr w:type="spellStart"/>
      <w:r w:rsidRPr="005F51D4">
        <w:rPr>
          <w:b/>
        </w:rPr>
        <w:t>ManagementClient</w:t>
      </w:r>
      <w:proofErr w:type="spellEnd"/>
      <w:r>
        <w:t>. For help locating the correct values to use for the password key and namespace, see the section "</w:t>
      </w:r>
      <w:r w:rsidRPr="00317274">
        <w:rPr>
          <w:i/>
        </w:rPr>
        <w:t>Locating Your ACS Password Key and Namespace</w:t>
      </w:r>
      <w:r>
        <w:t>" at the start of this lab.</w:t>
      </w:r>
    </w:p>
    <w:p w:rsidR="004923E3" w:rsidRDefault="004923E3" w:rsidP="004923E3">
      <w:pPr>
        <w:pStyle w:val="ppNumberList"/>
      </w:pPr>
      <w:r>
        <w:t xml:space="preserve">Save and close the </w:t>
      </w:r>
      <w:proofErr w:type="spellStart"/>
      <w:r>
        <w:t>Program.cs</w:t>
      </w:r>
      <w:proofErr w:type="spellEnd"/>
      <w:r>
        <w:t xml:space="preserve"> file, open the </w:t>
      </w:r>
      <w:r w:rsidRPr="008B54E7">
        <w:rPr>
          <w:b/>
        </w:rPr>
        <w:t>Build</w:t>
      </w:r>
      <w:r>
        <w:t xml:space="preserve"> menu, and click </w:t>
      </w:r>
      <w:r w:rsidRPr="008B54E7">
        <w:rPr>
          <w:b/>
        </w:rPr>
        <w:t>Rebuild Solution</w:t>
      </w:r>
      <w:r>
        <w:t>.</w:t>
      </w:r>
    </w:p>
    <w:p w:rsidR="004923E3" w:rsidRDefault="004923E3" w:rsidP="004923E3">
      <w:pPr>
        <w:pStyle w:val="ppNumberList"/>
      </w:pPr>
      <w:r>
        <w:t xml:space="preserve">Right-click on the </w:t>
      </w:r>
      <w:r w:rsidRPr="004F7CA4">
        <w:rPr>
          <w:b/>
        </w:rPr>
        <w:t>ACS.Setup.Lab03.Ex0</w:t>
      </w:r>
      <w:r>
        <w:rPr>
          <w:b/>
        </w:rPr>
        <w:t>4</w:t>
      </w:r>
      <w:r w:rsidRPr="004F7CA4">
        <w:rPr>
          <w:b/>
        </w:rPr>
        <w:t>.End</w:t>
      </w:r>
      <w:r>
        <w:t xml:space="preserve"> project, point to </w:t>
      </w:r>
      <w:r w:rsidRPr="00EB0DF9">
        <w:rPr>
          <w:b/>
        </w:rPr>
        <w:t>Debug</w:t>
      </w:r>
      <w:r>
        <w:t xml:space="preserve">, and click </w:t>
      </w:r>
      <w:r w:rsidRPr="00EB0DF9">
        <w:rPr>
          <w:b/>
        </w:rPr>
        <w:t>Start new instance</w:t>
      </w:r>
      <w:r>
        <w:t xml:space="preserve">. This will remove any existing instance of a relying party that has the name </w:t>
      </w:r>
      <w:r w:rsidR="0036537F">
        <w:rPr>
          <w:b/>
        </w:rPr>
        <w:t>ADFS Lab03</w:t>
      </w:r>
      <w:r>
        <w:t>, then add it again and configure the required rules.</w:t>
      </w:r>
    </w:p>
    <w:p w:rsidR="004923E3" w:rsidRDefault="00D82F3E" w:rsidP="004923E3">
      <w:pPr>
        <w:pStyle w:val="ppNumberList"/>
        <w:rPr>
          <w:rStyle w:val="Strong"/>
          <w:b w:val="0"/>
        </w:rPr>
      </w:pPr>
      <w:r>
        <w:t xml:space="preserve">Complete task 8 in this exercise to verify the configuration changes. You should use the </w:t>
      </w:r>
      <w:r w:rsidRPr="00D82F3E">
        <w:rPr>
          <w:b/>
        </w:rPr>
        <w:t>https://localhost/a-Order.OrderTracking.Lab03.Ex04.End/</w:t>
      </w:r>
      <w:r>
        <w:t xml:space="preserve"> URL instead of </w:t>
      </w:r>
      <w:r w:rsidRPr="00D82F3E">
        <w:rPr>
          <w:b/>
        </w:rPr>
        <w:t>https://localhost/a-Order.OrderTracking.Lab03.Ex04/</w:t>
      </w:r>
      <w:r>
        <w:t>.</w:t>
      </w:r>
    </w:p>
    <w:p w:rsidR="004923E3" w:rsidRDefault="004923E3" w:rsidP="004923E3">
      <w:pPr>
        <w:pStyle w:val="ppListEnd"/>
      </w:pPr>
    </w:p>
    <w:p w:rsidR="00172239" w:rsidRDefault="00172239" w:rsidP="00172239">
      <w:pPr>
        <w:pStyle w:val="ppProcedureStart"/>
      </w:pPr>
    </w:p>
    <w:p w:rsidR="00172239" w:rsidRPr="005C6288" w:rsidRDefault="00172239" w:rsidP="00172239">
      <w:pPr>
        <w:pStyle w:val="ppBodyText"/>
      </w:pPr>
    </w:p>
    <w:p w:rsidR="00172239" w:rsidRDefault="00172239" w:rsidP="00172239">
      <w:pPr>
        <w:pStyle w:val="ppBodyText"/>
        <w:numPr>
          <w:ilvl w:val="0"/>
          <w:numId w:val="0"/>
        </w:numPr>
      </w:pPr>
    </w:p>
    <w:p w:rsidR="00172239" w:rsidRDefault="00172239" w:rsidP="00172239">
      <w:pPr>
        <w:pStyle w:val="ppBodyText"/>
        <w:numPr>
          <w:ilvl w:val="0"/>
          <w:numId w:val="0"/>
        </w:numPr>
      </w:pPr>
    </w:p>
    <w:sectPr w:rsidR="00172239" w:rsidSect="00CC385C">
      <w:footerReference w:type="default" r:id="rId128"/>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BE3" w:rsidRDefault="00422BE3" w:rsidP="002B4100">
      <w:pPr>
        <w:spacing w:after="0" w:line="240" w:lineRule="auto"/>
      </w:pPr>
      <w:r>
        <w:separator/>
      </w:r>
    </w:p>
  </w:endnote>
  <w:endnote w:type="continuationSeparator" w:id="0">
    <w:p w:rsidR="00422BE3" w:rsidRDefault="00422BE3" w:rsidP="002B4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3287"/>
      <w:docPartObj>
        <w:docPartGallery w:val="Page Numbers (Bottom of Page)"/>
        <w:docPartUnique/>
      </w:docPartObj>
    </w:sdtPr>
    <w:sdtEndPr/>
    <w:sdtContent>
      <w:p w:rsidR="001F1FD8" w:rsidRDefault="001F1FD8" w:rsidP="002B4100">
        <w:pPr>
          <w:pStyle w:val="Footer"/>
          <w:jc w:val="right"/>
        </w:pPr>
        <w:r>
          <w:t xml:space="preserve"> </w:t>
        </w:r>
        <w:r>
          <w:fldChar w:fldCharType="begin"/>
        </w:r>
        <w:r>
          <w:instrText xml:space="preserve"> PAGE   \* MERGEFORMAT </w:instrText>
        </w:r>
        <w:r>
          <w:fldChar w:fldCharType="separate"/>
        </w:r>
        <w:r w:rsidR="000119BC">
          <w:rPr>
            <w:noProof/>
          </w:rPr>
          <w:t>36</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BE3" w:rsidRDefault="00422BE3" w:rsidP="002B4100">
      <w:pPr>
        <w:spacing w:after="0" w:line="240" w:lineRule="auto"/>
      </w:pPr>
      <w:r>
        <w:separator/>
      </w:r>
    </w:p>
  </w:footnote>
  <w:footnote w:type="continuationSeparator" w:id="0">
    <w:p w:rsidR="00422BE3" w:rsidRDefault="00422BE3" w:rsidP="002B41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772894BA"/>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2F836FAB"/>
    <w:multiLevelType w:val="hybridMultilevel"/>
    <w:tmpl w:val="67D85DD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nsid w:val="315E24B9"/>
    <w:multiLevelType w:val="multilevel"/>
    <w:tmpl w:val="FE1E56C4"/>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5">
    <w:nsid w:val="32E6676B"/>
    <w:multiLevelType w:val="hybridMultilevel"/>
    <w:tmpl w:val="9F864A2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5B1011E"/>
    <w:multiLevelType w:val="hybridMultilevel"/>
    <w:tmpl w:val="20D6FD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AF3528"/>
    <w:multiLevelType w:val="hybridMultilevel"/>
    <w:tmpl w:val="8514D950"/>
    <w:lvl w:ilvl="0" w:tplc="0409000F">
      <w:start w:val="1"/>
      <w:numFmt w:val="decimal"/>
      <w:lvlText w:val="%1."/>
      <w:lvlJc w:val="left"/>
      <w:pPr>
        <w:ind w:left="1114" w:hanging="360"/>
      </w:p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9">
    <w:nsid w:val="4F7740E6"/>
    <w:multiLevelType w:val="multilevel"/>
    <w:tmpl w:val="46160960"/>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8834065"/>
    <w:multiLevelType w:val="hybridMultilevel"/>
    <w:tmpl w:val="56E85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6F4D3143"/>
    <w:multiLevelType w:val="hybridMultilevel"/>
    <w:tmpl w:val="3B58FDD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A8626E4"/>
    <w:multiLevelType w:val="multilevel"/>
    <w:tmpl w:val="A09C24F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0"/>
  </w:num>
  <w:num w:numId="3">
    <w:abstractNumId w:val="18"/>
  </w:num>
  <w:num w:numId="4">
    <w:abstractNumId w:val="11"/>
  </w:num>
  <w:num w:numId="5">
    <w:abstractNumId w:val="15"/>
  </w:num>
  <w:num w:numId="6">
    <w:abstractNumId w:val="6"/>
  </w:num>
  <w:num w:numId="7">
    <w:abstractNumId w:val="17"/>
  </w:num>
  <w:num w:numId="8">
    <w:abstractNumId w:val="2"/>
  </w:num>
  <w:num w:numId="9">
    <w:abstractNumId w:val="16"/>
  </w:num>
  <w:num w:numId="10">
    <w:abstractNumId w:val="9"/>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6"/>
  </w:num>
  <w:num w:numId="18">
    <w:abstractNumId w:val="18"/>
  </w:num>
  <w:num w:numId="19">
    <w:abstractNumId w:val="18"/>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num>
  <w:num w:numId="27">
    <w:abstractNumId w:val="13"/>
  </w:num>
  <w:num w:numId="28">
    <w:abstractNumId w:val="11"/>
  </w:num>
  <w:num w:numId="29">
    <w:abstractNumId w:val="11"/>
  </w:num>
  <w:num w:numId="30">
    <w:abstractNumId w:val="16"/>
  </w:num>
  <w:num w:numId="31">
    <w:abstractNumId w:val="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2"/>
  </w:num>
  <w:num w:numId="37">
    <w:abstractNumId w:val="7"/>
  </w:num>
  <w:num w:numId="38">
    <w:abstractNumId w:val="8"/>
  </w:num>
  <w:num w:numId="39">
    <w:abstractNumId w:val="5"/>
  </w:num>
  <w:num w:numId="40">
    <w:abstractNumId w:val="3"/>
  </w:num>
  <w:num w:numId="41">
    <w:abstractNumId w:val="14"/>
  </w:num>
  <w:num w:numId="42">
    <w:abstractNumId w:val="16"/>
  </w:num>
  <w:num w:numId="43">
    <w:abstractNumId w:val="4"/>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14F"/>
    <w:rsid w:val="000000D0"/>
    <w:rsid w:val="000010A5"/>
    <w:rsid w:val="00003605"/>
    <w:rsid w:val="00003D96"/>
    <w:rsid w:val="00004283"/>
    <w:rsid w:val="000054AB"/>
    <w:rsid w:val="0000558A"/>
    <w:rsid w:val="0001016F"/>
    <w:rsid w:val="00010313"/>
    <w:rsid w:val="00010E3B"/>
    <w:rsid w:val="000119BC"/>
    <w:rsid w:val="00011E63"/>
    <w:rsid w:val="000141F9"/>
    <w:rsid w:val="0001423E"/>
    <w:rsid w:val="0001592F"/>
    <w:rsid w:val="000161ED"/>
    <w:rsid w:val="00016D23"/>
    <w:rsid w:val="000217FE"/>
    <w:rsid w:val="00022451"/>
    <w:rsid w:val="00023F80"/>
    <w:rsid w:val="00024B06"/>
    <w:rsid w:val="0002660E"/>
    <w:rsid w:val="00027211"/>
    <w:rsid w:val="000274F0"/>
    <w:rsid w:val="00027CB2"/>
    <w:rsid w:val="0003033D"/>
    <w:rsid w:val="000304BC"/>
    <w:rsid w:val="00030F4D"/>
    <w:rsid w:val="00032889"/>
    <w:rsid w:val="00033D13"/>
    <w:rsid w:val="0003435A"/>
    <w:rsid w:val="000346D7"/>
    <w:rsid w:val="000346E7"/>
    <w:rsid w:val="00035314"/>
    <w:rsid w:val="00036095"/>
    <w:rsid w:val="00036C45"/>
    <w:rsid w:val="000371DC"/>
    <w:rsid w:val="00037412"/>
    <w:rsid w:val="00037FD1"/>
    <w:rsid w:val="00042290"/>
    <w:rsid w:val="0004344C"/>
    <w:rsid w:val="000435F3"/>
    <w:rsid w:val="00043A40"/>
    <w:rsid w:val="00045A5A"/>
    <w:rsid w:val="000475E1"/>
    <w:rsid w:val="000528B2"/>
    <w:rsid w:val="000529D2"/>
    <w:rsid w:val="00053BAF"/>
    <w:rsid w:val="000543A9"/>
    <w:rsid w:val="000546A9"/>
    <w:rsid w:val="000551EE"/>
    <w:rsid w:val="000555FB"/>
    <w:rsid w:val="0005679F"/>
    <w:rsid w:val="0005778A"/>
    <w:rsid w:val="000578B8"/>
    <w:rsid w:val="000611F8"/>
    <w:rsid w:val="0006142A"/>
    <w:rsid w:val="00062B43"/>
    <w:rsid w:val="00063778"/>
    <w:rsid w:val="0006452B"/>
    <w:rsid w:val="0006521F"/>
    <w:rsid w:val="00065856"/>
    <w:rsid w:val="0006666D"/>
    <w:rsid w:val="00066AA5"/>
    <w:rsid w:val="00070077"/>
    <w:rsid w:val="000707F3"/>
    <w:rsid w:val="0007429F"/>
    <w:rsid w:val="000751F5"/>
    <w:rsid w:val="00080608"/>
    <w:rsid w:val="00085C0C"/>
    <w:rsid w:val="00086343"/>
    <w:rsid w:val="000867B8"/>
    <w:rsid w:val="00086B49"/>
    <w:rsid w:val="000940E8"/>
    <w:rsid w:val="00094AF3"/>
    <w:rsid w:val="000959FE"/>
    <w:rsid w:val="000965AA"/>
    <w:rsid w:val="00097942"/>
    <w:rsid w:val="000A021E"/>
    <w:rsid w:val="000A065D"/>
    <w:rsid w:val="000A0772"/>
    <w:rsid w:val="000A0DB3"/>
    <w:rsid w:val="000A14C3"/>
    <w:rsid w:val="000A2902"/>
    <w:rsid w:val="000A2D3D"/>
    <w:rsid w:val="000A37BD"/>
    <w:rsid w:val="000A540A"/>
    <w:rsid w:val="000A69F5"/>
    <w:rsid w:val="000A7294"/>
    <w:rsid w:val="000B07C6"/>
    <w:rsid w:val="000B1927"/>
    <w:rsid w:val="000B1BB2"/>
    <w:rsid w:val="000B1E7E"/>
    <w:rsid w:val="000B439B"/>
    <w:rsid w:val="000B5130"/>
    <w:rsid w:val="000B5C64"/>
    <w:rsid w:val="000B5DC4"/>
    <w:rsid w:val="000B7473"/>
    <w:rsid w:val="000B7A5F"/>
    <w:rsid w:val="000C0505"/>
    <w:rsid w:val="000C0B72"/>
    <w:rsid w:val="000C17BC"/>
    <w:rsid w:val="000C2099"/>
    <w:rsid w:val="000C3B3E"/>
    <w:rsid w:val="000C3FCA"/>
    <w:rsid w:val="000C3FD2"/>
    <w:rsid w:val="000C44ED"/>
    <w:rsid w:val="000C497D"/>
    <w:rsid w:val="000C52EE"/>
    <w:rsid w:val="000C5789"/>
    <w:rsid w:val="000C5846"/>
    <w:rsid w:val="000C69D2"/>
    <w:rsid w:val="000C7565"/>
    <w:rsid w:val="000C7B2F"/>
    <w:rsid w:val="000D047C"/>
    <w:rsid w:val="000D05D4"/>
    <w:rsid w:val="000D073A"/>
    <w:rsid w:val="000D08E8"/>
    <w:rsid w:val="000D3630"/>
    <w:rsid w:val="000D38EC"/>
    <w:rsid w:val="000D39D3"/>
    <w:rsid w:val="000D45B8"/>
    <w:rsid w:val="000D5896"/>
    <w:rsid w:val="000D65FF"/>
    <w:rsid w:val="000E1742"/>
    <w:rsid w:val="000E1E71"/>
    <w:rsid w:val="000E2793"/>
    <w:rsid w:val="000E472D"/>
    <w:rsid w:val="000E7A44"/>
    <w:rsid w:val="000F307B"/>
    <w:rsid w:val="000F33A7"/>
    <w:rsid w:val="000F3A4C"/>
    <w:rsid w:val="000F3C1F"/>
    <w:rsid w:val="000F4987"/>
    <w:rsid w:val="000F4B6F"/>
    <w:rsid w:val="000F5702"/>
    <w:rsid w:val="000F57D2"/>
    <w:rsid w:val="000F6757"/>
    <w:rsid w:val="000F69AC"/>
    <w:rsid w:val="000F6F5B"/>
    <w:rsid w:val="000F7CB3"/>
    <w:rsid w:val="001011E2"/>
    <w:rsid w:val="00101300"/>
    <w:rsid w:val="0010194B"/>
    <w:rsid w:val="00102C03"/>
    <w:rsid w:val="00104460"/>
    <w:rsid w:val="00105927"/>
    <w:rsid w:val="001061D8"/>
    <w:rsid w:val="00106AE3"/>
    <w:rsid w:val="00106BB4"/>
    <w:rsid w:val="00110279"/>
    <w:rsid w:val="0011071C"/>
    <w:rsid w:val="00110A70"/>
    <w:rsid w:val="00110AEF"/>
    <w:rsid w:val="00110C8A"/>
    <w:rsid w:val="0011164F"/>
    <w:rsid w:val="001142C9"/>
    <w:rsid w:val="001157D6"/>
    <w:rsid w:val="00115959"/>
    <w:rsid w:val="0011635A"/>
    <w:rsid w:val="00116EB7"/>
    <w:rsid w:val="00117F8A"/>
    <w:rsid w:val="001204DF"/>
    <w:rsid w:val="001206B4"/>
    <w:rsid w:val="00122194"/>
    <w:rsid w:val="001247FB"/>
    <w:rsid w:val="00124EA4"/>
    <w:rsid w:val="0012541A"/>
    <w:rsid w:val="0012631A"/>
    <w:rsid w:val="00126C03"/>
    <w:rsid w:val="001272E5"/>
    <w:rsid w:val="001276CB"/>
    <w:rsid w:val="001276E0"/>
    <w:rsid w:val="0012799B"/>
    <w:rsid w:val="00130207"/>
    <w:rsid w:val="00130B58"/>
    <w:rsid w:val="00131169"/>
    <w:rsid w:val="00131DB7"/>
    <w:rsid w:val="001334F8"/>
    <w:rsid w:val="00134803"/>
    <w:rsid w:val="00135218"/>
    <w:rsid w:val="00135BC9"/>
    <w:rsid w:val="001379BE"/>
    <w:rsid w:val="00140619"/>
    <w:rsid w:val="00140CE2"/>
    <w:rsid w:val="001423DE"/>
    <w:rsid w:val="00142D5B"/>
    <w:rsid w:val="0014314D"/>
    <w:rsid w:val="00144392"/>
    <w:rsid w:val="00145871"/>
    <w:rsid w:val="001463B5"/>
    <w:rsid w:val="00146C4C"/>
    <w:rsid w:val="001475A4"/>
    <w:rsid w:val="001478F9"/>
    <w:rsid w:val="00150992"/>
    <w:rsid w:val="00151F5E"/>
    <w:rsid w:val="00152274"/>
    <w:rsid w:val="00153089"/>
    <w:rsid w:val="001534BE"/>
    <w:rsid w:val="00154263"/>
    <w:rsid w:val="00157367"/>
    <w:rsid w:val="00157462"/>
    <w:rsid w:val="0016071D"/>
    <w:rsid w:val="00160EB0"/>
    <w:rsid w:val="00161391"/>
    <w:rsid w:val="001613BF"/>
    <w:rsid w:val="00161B23"/>
    <w:rsid w:val="00161F79"/>
    <w:rsid w:val="00162573"/>
    <w:rsid w:val="00166658"/>
    <w:rsid w:val="00167C7E"/>
    <w:rsid w:val="001708BD"/>
    <w:rsid w:val="00171541"/>
    <w:rsid w:val="00172239"/>
    <w:rsid w:val="00172411"/>
    <w:rsid w:val="00174D7D"/>
    <w:rsid w:val="00176A88"/>
    <w:rsid w:val="00180C2F"/>
    <w:rsid w:val="001817BC"/>
    <w:rsid w:val="00185306"/>
    <w:rsid w:val="001874B9"/>
    <w:rsid w:val="001923B7"/>
    <w:rsid w:val="00192D92"/>
    <w:rsid w:val="00195C53"/>
    <w:rsid w:val="00197B8B"/>
    <w:rsid w:val="001A119A"/>
    <w:rsid w:val="001A12D2"/>
    <w:rsid w:val="001A141B"/>
    <w:rsid w:val="001A1447"/>
    <w:rsid w:val="001A1521"/>
    <w:rsid w:val="001A2558"/>
    <w:rsid w:val="001A36BB"/>
    <w:rsid w:val="001A4496"/>
    <w:rsid w:val="001A594C"/>
    <w:rsid w:val="001A5D67"/>
    <w:rsid w:val="001A607D"/>
    <w:rsid w:val="001A63D3"/>
    <w:rsid w:val="001A6AAB"/>
    <w:rsid w:val="001B12D7"/>
    <w:rsid w:val="001B1366"/>
    <w:rsid w:val="001B13F7"/>
    <w:rsid w:val="001B1F33"/>
    <w:rsid w:val="001B2C5E"/>
    <w:rsid w:val="001B3653"/>
    <w:rsid w:val="001B3E31"/>
    <w:rsid w:val="001B4D1E"/>
    <w:rsid w:val="001B5039"/>
    <w:rsid w:val="001B6977"/>
    <w:rsid w:val="001B6E68"/>
    <w:rsid w:val="001B7204"/>
    <w:rsid w:val="001B787C"/>
    <w:rsid w:val="001C4196"/>
    <w:rsid w:val="001C6C11"/>
    <w:rsid w:val="001C6E29"/>
    <w:rsid w:val="001D0119"/>
    <w:rsid w:val="001D0464"/>
    <w:rsid w:val="001D1AE5"/>
    <w:rsid w:val="001D21BD"/>
    <w:rsid w:val="001D29E6"/>
    <w:rsid w:val="001D2E13"/>
    <w:rsid w:val="001D42F5"/>
    <w:rsid w:val="001D6FDF"/>
    <w:rsid w:val="001E0A1C"/>
    <w:rsid w:val="001E17DC"/>
    <w:rsid w:val="001E32BF"/>
    <w:rsid w:val="001E3312"/>
    <w:rsid w:val="001E5E42"/>
    <w:rsid w:val="001E60B7"/>
    <w:rsid w:val="001E6477"/>
    <w:rsid w:val="001E6DDE"/>
    <w:rsid w:val="001F01A7"/>
    <w:rsid w:val="001F1A5A"/>
    <w:rsid w:val="001F1FD8"/>
    <w:rsid w:val="001F22C2"/>
    <w:rsid w:val="001F4B81"/>
    <w:rsid w:val="001F4BB3"/>
    <w:rsid w:val="001F503D"/>
    <w:rsid w:val="001F5963"/>
    <w:rsid w:val="001F6221"/>
    <w:rsid w:val="0020004C"/>
    <w:rsid w:val="002006E0"/>
    <w:rsid w:val="00202731"/>
    <w:rsid w:val="00202DD1"/>
    <w:rsid w:val="00206626"/>
    <w:rsid w:val="0020668E"/>
    <w:rsid w:val="00210A82"/>
    <w:rsid w:val="00210E21"/>
    <w:rsid w:val="00212996"/>
    <w:rsid w:val="00212EBB"/>
    <w:rsid w:val="00213547"/>
    <w:rsid w:val="002146A4"/>
    <w:rsid w:val="00214709"/>
    <w:rsid w:val="0021654C"/>
    <w:rsid w:val="002173E2"/>
    <w:rsid w:val="00220841"/>
    <w:rsid w:val="0022143E"/>
    <w:rsid w:val="00221E11"/>
    <w:rsid w:val="0022240B"/>
    <w:rsid w:val="00223189"/>
    <w:rsid w:val="0022374A"/>
    <w:rsid w:val="0022549C"/>
    <w:rsid w:val="00225805"/>
    <w:rsid w:val="00225C91"/>
    <w:rsid w:val="0022614A"/>
    <w:rsid w:val="00226EAA"/>
    <w:rsid w:val="00231453"/>
    <w:rsid w:val="00231B5F"/>
    <w:rsid w:val="0023518C"/>
    <w:rsid w:val="002360AA"/>
    <w:rsid w:val="00236370"/>
    <w:rsid w:val="00237831"/>
    <w:rsid w:val="00240139"/>
    <w:rsid w:val="00240CB8"/>
    <w:rsid w:val="00240D35"/>
    <w:rsid w:val="00241E90"/>
    <w:rsid w:val="0024252F"/>
    <w:rsid w:val="00242DB1"/>
    <w:rsid w:val="00244D9C"/>
    <w:rsid w:val="002467AD"/>
    <w:rsid w:val="002468AD"/>
    <w:rsid w:val="00253E54"/>
    <w:rsid w:val="0025598D"/>
    <w:rsid w:val="002562B1"/>
    <w:rsid w:val="0025745F"/>
    <w:rsid w:val="002575CD"/>
    <w:rsid w:val="00257FEB"/>
    <w:rsid w:val="00260337"/>
    <w:rsid w:val="00261F26"/>
    <w:rsid w:val="00262449"/>
    <w:rsid w:val="00264627"/>
    <w:rsid w:val="0026667F"/>
    <w:rsid w:val="00266E5B"/>
    <w:rsid w:val="00267BA8"/>
    <w:rsid w:val="00267D3B"/>
    <w:rsid w:val="002704CB"/>
    <w:rsid w:val="0027079D"/>
    <w:rsid w:val="00270D93"/>
    <w:rsid w:val="00271667"/>
    <w:rsid w:val="00273725"/>
    <w:rsid w:val="00274D09"/>
    <w:rsid w:val="00276C9B"/>
    <w:rsid w:val="00277AAA"/>
    <w:rsid w:val="00280FC4"/>
    <w:rsid w:val="002810DC"/>
    <w:rsid w:val="00282872"/>
    <w:rsid w:val="002853C8"/>
    <w:rsid w:val="002862F3"/>
    <w:rsid w:val="00286316"/>
    <w:rsid w:val="00286A2F"/>
    <w:rsid w:val="00287E81"/>
    <w:rsid w:val="00290CC2"/>
    <w:rsid w:val="00291EC1"/>
    <w:rsid w:val="002929D6"/>
    <w:rsid w:val="00292F77"/>
    <w:rsid w:val="00293568"/>
    <w:rsid w:val="00296835"/>
    <w:rsid w:val="002975BF"/>
    <w:rsid w:val="002A25B1"/>
    <w:rsid w:val="002A3281"/>
    <w:rsid w:val="002A6406"/>
    <w:rsid w:val="002B03BE"/>
    <w:rsid w:val="002B08E5"/>
    <w:rsid w:val="002B1CF8"/>
    <w:rsid w:val="002B2097"/>
    <w:rsid w:val="002B3031"/>
    <w:rsid w:val="002B3776"/>
    <w:rsid w:val="002B4100"/>
    <w:rsid w:val="002B45D4"/>
    <w:rsid w:val="002B50A2"/>
    <w:rsid w:val="002B6129"/>
    <w:rsid w:val="002B79B6"/>
    <w:rsid w:val="002B7A0D"/>
    <w:rsid w:val="002C01B8"/>
    <w:rsid w:val="002C0911"/>
    <w:rsid w:val="002C31A0"/>
    <w:rsid w:val="002C3257"/>
    <w:rsid w:val="002C5E01"/>
    <w:rsid w:val="002C7F56"/>
    <w:rsid w:val="002D02EF"/>
    <w:rsid w:val="002D0C83"/>
    <w:rsid w:val="002D107D"/>
    <w:rsid w:val="002D1827"/>
    <w:rsid w:val="002D2303"/>
    <w:rsid w:val="002D2C18"/>
    <w:rsid w:val="002D3339"/>
    <w:rsid w:val="002D50C0"/>
    <w:rsid w:val="002D5E6B"/>
    <w:rsid w:val="002D6BC8"/>
    <w:rsid w:val="002D7162"/>
    <w:rsid w:val="002D7B2E"/>
    <w:rsid w:val="002E0342"/>
    <w:rsid w:val="002E16B0"/>
    <w:rsid w:val="002E33B1"/>
    <w:rsid w:val="002E4069"/>
    <w:rsid w:val="002E46AB"/>
    <w:rsid w:val="002E5F3E"/>
    <w:rsid w:val="002E6946"/>
    <w:rsid w:val="002E6B5B"/>
    <w:rsid w:val="002E6BAD"/>
    <w:rsid w:val="002E7006"/>
    <w:rsid w:val="002E76BE"/>
    <w:rsid w:val="002E7F65"/>
    <w:rsid w:val="002F07D2"/>
    <w:rsid w:val="002F1F51"/>
    <w:rsid w:val="002F3FF8"/>
    <w:rsid w:val="002F508C"/>
    <w:rsid w:val="002F59AA"/>
    <w:rsid w:val="002F5D55"/>
    <w:rsid w:val="002F65F4"/>
    <w:rsid w:val="00300953"/>
    <w:rsid w:val="003015FA"/>
    <w:rsid w:val="003021C4"/>
    <w:rsid w:val="00302252"/>
    <w:rsid w:val="003039E3"/>
    <w:rsid w:val="00304800"/>
    <w:rsid w:val="00304ECB"/>
    <w:rsid w:val="0030724A"/>
    <w:rsid w:val="00307D8F"/>
    <w:rsid w:val="003110C7"/>
    <w:rsid w:val="003115CA"/>
    <w:rsid w:val="003116A1"/>
    <w:rsid w:val="00311BC1"/>
    <w:rsid w:val="00311F2E"/>
    <w:rsid w:val="003125CD"/>
    <w:rsid w:val="00312C9D"/>
    <w:rsid w:val="0031508F"/>
    <w:rsid w:val="003153FA"/>
    <w:rsid w:val="00317274"/>
    <w:rsid w:val="003172B1"/>
    <w:rsid w:val="00321571"/>
    <w:rsid w:val="00321978"/>
    <w:rsid w:val="00323365"/>
    <w:rsid w:val="0032381D"/>
    <w:rsid w:val="00323DEB"/>
    <w:rsid w:val="00324BD9"/>
    <w:rsid w:val="003261B6"/>
    <w:rsid w:val="003311A2"/>
    <w:rsid w:val="003314AE"/>
    <w:rsid w:val="00331FAC"/>
    <w:rsid w:val="0033368E"/>
    <w:rsid w:val="00336130"/>
    <w:rsid w:val="00336F2F"/>
    <w:rsid w:val="00341F78"/>
    <w:rsid w:val="0034253E"/>
    <w:rsid w:val="003438F6"/>
    <w:rsid w:val="0034435A"/>
    <w:rsid w:val="003444D2"/>
    <w:rsid w:val="003470C6"/>
    <w:rsid w:val="003479B5"/>
    <w:rsid w:val="00351FB2"/>
    <w:rsid w:val="00355514"/>
    <w:rsid w:val="0035551C"/>
    <w:rsid w:val="003557AB"/>
    <w:rsid w:val="003566FA"/>
    <w:rsid w:val="00357891"/>
    <w:rsid w:val="00360F4F"/>
    <w:rsid w:val="00362407"/>
    <w:rsid w:val="00363064"/>
    <w:rsid w:val="003645DC"/>
    <w:rsid w:val="0036537F"/>
    <w:rsid w:val="003659E5"/>
    <w:rsid w:val="00365E37"/>
    <w:rsid w:val="00367220"/>
    <w:rsid w:val="0037095B"/>
    <w:rsid w:val="00370DF3"/>
    <w:rsid w:val="00371A8E"/>
    <w:rsid w:val="00371DB7"/>
    <w:rsid w:val="00372C0F"/>
    <w:rsid w:val="0037346E"/>
    <w:rsid w:val="003777EC"/>
    <w:rsid w:val="003809C4"/>
    <w:rsid w:val="0038153F"/>
    <w:rsid w:val="003826ED"/>
    <w:rsid w:val="003828FA"/>
    <w:rsid w:val="00382E25"/>
    <w:rsid w:val="00383C22"/>
    <w:rsid w:val="00383C73"/>
    <w:rsid w:val="00386097"/>
    <w:rsid w:val="003902A5"/>
    <w:rsid w:val="0039055F"/>
    <w:rsid w:val="0039170E"/>
    <w:rsid w:val="003927DE"/>
    <w:rsid w:val="003942ED"/>
    <w:rsid w:val="003945C9"/>
    <w:rsid w:val="003965BA"/>
    <w:rsid w:val="003970DC"/>
    <w:rsid w:val="003970F8"/>
    <w:rsid w:val="00397575"/>
    <w:rsid w:val="003A038C"/>
    <w:rsid w:val="003A14CC"/>
    <w:rsid w:val="003A2BCD"/>
    <w:rsid w:val="003A333A"/>
    <w:rsid w:val="003A33EE"/>
    <w:rsid w:val="003A3890"/>
    <w:rsid w:val="003A58F0"/>
    <w:rsid w:val="003A75E8"/>
    <w:rsid w:val="003A7CBB"/>
    <w:rsid w:val="003A7DAF"/>
    <w:rsid w:val="003A7EA2"/>
    <w:rsid w:val="003B00F7"/>
    <w:rsid w:val="003B0129"/>
    <w:rsid w:val="003B2E4E"/>
    <w:rsid w:val="003B3CD8"/>
    <w:rsid w:val="003B3D89"/>
    <w:rsid w:val="003B4490"/>
    <w:rsid w:val="003B5C2D"/>
    <w:rsid w:val="003B6C16"/>
    <w:rsid w:val="003B7890"/>
    <w:rsid w:val="003C103A"/>
    <w:rsid w:val="003C4142"/>
    <w:rsid w:val="003C433E"/>
    <w:rsid w:val="003C4A3C"/>
    <w:rsid w:val="003C5F14"/>
    <w:rsid w:val="003C6545"/>
    <w:rsid w:val="003C6BB9"/>
    <w:rsid w:val="003C7B5B"/>
    <w:rsid w:val="003C7DEB"/>
    <w:rsid w:val="003C7FC0"/>
    <w:rsid w:val="003D0301"/>
    <w:rsid w:val="003D13DC"/>
    <w:rsid w:val="003D221B"/>
    <w:rsid w:val="003D2461"/>
    <w:rsid w:val="003D53C5"/>
    <w:rsid w:val="003D5C5F"/>
    <w:rsid w:val="003D6265"/>
    <w:rsid w:val="003D65FD"/>
    <w:rsid w:val="003E0EEF"/>
    <w:rsid w:val="003E156D"/>
    <w:rsid w:val="003E3558"/>
    <w:rsid w:val="003E5211"/>
    <w:rsid w:val="003E5AE5"/>
    <w:rsid w:val="003E7247"/>
    <w:rsid w:val="003F0086"/>
    <w:rsid w:val="003F0592"/>
    <w:rsid w:val="003F0D9A"/>
    <w:rsid w:val="003F1DB3"/>
    <w:rsid w:val="003F3E4F"/>
    <w:rsid w:val="003F5432"/>
    <w:rsid w:val="003F63B3"/>
    <w:rsid w:val="003F74D6"/>
    <w:rsid w:val="003F780B"/>
    <w:rsid w:val="00400557"/>
    <w:rsid w:val="0040068C"/>
    <w:rsid w:val="004020A5"/>
    <w:rsid w:val="004024E6"/>
    <w:rsid w:val="00402A7E"/>
    <w:rsid w:val="0040340B"/>
    <w:rsid w:val="00405B0D"/>
    <w:rsid w:val="00406B0E"/>
    <w:rsid w:val="0041145A"/>
    <w:rsid w:val="00412E58"/>
    <w:rsid w:val="00412F73"/>
    <w:rsid w:val="0041375D"/>
    <w:rsid w:val="00413E87"/>
    <w:rsid w:val="00414613"/>
    <w:rsid w:val="00414E00"/>
    <w:rsid w:val="00417CD5"/>
    <w:rsid w:val="00421D6F"/>
    <w:rsid w:val="00422BE3"/>
    <w:rsid w:val="00422EAD"/>
    <w:rsid w:val="004230F3"/>
    <w:rsid w:val="00423B5C"/>
    <w:rsid w:val="00425CB9"/>
    <w:rsid w:val="00426DDB"/>
    <w:rsid w:val="00427714"/>
    <w:rsid w:val="0043068B"/>
    <w:rsid w:val="004336F0"/>
    <w:rsid w:val="00435883"/>
    <w:rsid w:val="00436764"/>
    <w:rsid w:val="0043729F"/>
    <w:rsid w:val="00444045"/>
    <w:rsid w:val="00445F33"/>
    <w:rsid w:val="00450DB3"/>
    <w:rsid w:val="00454534"/>
    <w:rsid w:val="00455077"/>
    <w:rsid w:val="00456601"/>
    <w:rsid w:val="004569A9"/>
    <w:rsid w:val="00456F66"/>
    <w:rsid w:val="00457AF4"/>
    <w:rsid w:val="00461873"/>
    <w:rsid w:val="00463D6B"/>
    <w:rsid w:val="00463FAB"/>
    <w:rsid w:val="00464901"/>
    <w:rsid w:val="00464B71"/>
    <w:rsid w:val="00470777"/>
    <w:rsid w:val="00470835"/>
    <w:rsid w:val="004711D2"/>
    <w:rsid w:val="00472004"/>
    <w:rsid w:val="00472EA0"/>
    <w:rsid w:val="0047312C"/>
    <w:rsid w:val="0047370C"/>
    <w:rsid w:val="00473BF5"/>
    <w:rsid w:val="004740F2"/>
    <w:rsid w:val="004750B6"/>
    <w:rsid w:val="0047554B"/>
    <w:rsid w:val="00475C28"/>
    <w:rsid w:val="00475E2C"/>
    <w:rsid w:val="004765B2"/>
    <w:rsid w:val="00476B0C"/>
    <w:rsid w:val="00477409"/>
    <w:rsid w:val="00477EDA"/>
    <w:rsid w:val="00481E25"/>
    <w:rsid w:val="0048254A"/>
    <w:rsid w:val="0048425F"/>
    <w:rsid w:val="0048428D"/>
    <w:rsid w:val="00486856"/>
    <w:rsid w:val="00486FAA"/>
    <w:rsid w:val="00487162"/>
    <w:rsid w:val="004874C8"/>
    <w:rsid w:val="00490A84"/>
    <w:rsid w:val="00490E59"/>
    <w:rsid w:val="004910FF"/>
    <w:rsid w:val="004923E3"/>
    <w:rsid w:val="00493F19"/>
    <w:rsid w:val="00494693"/>
    <w:rsid w:val="0049529C"/>
    <w:rsid w:val="004954E9"/>
    <w:rsid w:val="0049556F"/>
    <w:rsid w:val="0049681E"/>
    <w:rsid w:val="004968D5"/>
    <w:rsid w:val="00497E0B"/>
    <w:rsid w:val="00497E81"/>
    <w:rsid w:val="004A04EE"/>
    <w:rsid w:val="004A182A"/>
    <w:rsid w:val="004A1A75"/>
    <w:rsid w:val="004A2390"/>
    <w:rsid w:val="004A4BA8"/>
    <w:rsid w:val="004A4BEF"/>
    <w:rsid w:val="004A4DAC"/>
    <w:rsid w:val="004A5DEA"/>
    <w:rsid w:val="004A5E04"/>
    <w:rsid w:val="004A68AE"/>
    <w:rsid w:val="004A76F7"/>
    <w:rsid w:val="004B0028"/>
    <w:rsid w:val="004B0DC4"/>
    <w:rsid w:val="004B24FA"/>
    <w:rsid w:val="004B28E4"/>
    <w:rsid w:val="004B2F91"/>
    <w:rsid w:val="004B3FBC"/>
    <w:rsid w:val="004B522C"/>
    <w:rsid w:val="004B5389"/>
    <w:rsid w:val="004B5758"/>
    <w:rsid w:val="004B65DC"/>
    <w:rsid w:val="004B680E"/>
    <w:rsid w:val="004B69D6"/>
    <w:rsid w:val="004B7AB1"/>
    <w:rsid w:val="004C1698"/>
    <w:rsid w:val="004C2E38"/>
    <w:rsid w:val="004C3142"/>
    <w:rsid w:val="004C3B9D"/>
    <w:rsid w:val="004C541E"/>
    <w:rsid w:val="004C5500"/>
    <w:rsid w:val="004C5F0B"/>
    <w:rsid w:val="004D2742"/>
    <w:rsid w:val="004D2BA9"/>
    <w:rsid w:val="004D3A83"/>
    <w:rsid w:val="004D416C"/>
    <w:rsid w:val="004D5191"/>
    <w:rsid w:val="004D5D9E"/>
    <w:rsid w:val="004D6FB3"/>
    <w:rsid w:val="004D7AED"/>
    <w:rsid w:val="004E052D"/>
    <w:rsid w:val="004E0BAC"/>
    <w:rsid w:val="004E1B88"/>
    <w:rsid w:val="004E28B3"/>
    <w:rsid w:val="004E2932"/>
    <w:rsid w:val="004E3BD2"/>
    <w:rsid w:val="004E4E12"/>
    <w:rsid w:val="004E52A3"/>
    <w:rsid w:val="004E68CA"/>
    <w:rsid w:val="004E79DF"/>
    <w:rsid w:val="004F09CA"/>
    <w:rsid w:val="004F0F53"/>
    <w:rsid w:val="004F1450"/>
    <w:rsid w:val="004F332A"/>
    <w:rsid w:val="004F46E5"/>
    <w:rsid w:val="004F4C97"/>
    <w:rsid w:val="004F5B8C"/>
    <w:rsid w:val="004F5EE0"/>
    <w:rsid w:val="004F6763"/>
    <w:rsid w:val="004F7B6E"/>
    <w:rsid w:val="004F7CA4"/>
    <w:rsid w:val="00500002"/>
    <w:rsid w:val="005003E1"/>
    <w:rsid w:val="0050102E"/>
    <w:rsid w:val="005011CC"/>
    <w:rsid w:val="00501F23"/>
    <w:rsid w:val="00504021"/>
    <w:rsid w:val="0050520F"/>
    <w:rsid w:val="005057EE"/>
    <w:rsid w:val="00506550"/>
    <w:rsid w:val="00506CBD"/>
    <w:rsid w:val="00511FAB"/>
    <w:rsid w:val="00512F5E"/>
    <w:rsid w:val="00515B83"/>
    <w:rsid w:val="0052109E"/>
    <w:rsid w:val="005211DD"/>
    <w:rsid w:val="00521BA9"/>
    <w:rsid w:val="00521D60"/>
    <w:rsid w:val="005229BA"/>
    <w:rsid w:val="00524A75"/>
    <w:rsid w:val="00525A97"/>
    <w:rsid w:val="005260B1"/>
    <w:rsid w:val="00526679"/>
    <w:rsid w:val="005267BF"/>
    <w:rsid w:val="00532964"/>
    <w:rsid w:val="00536BA3"/>
    <w:rsid w:val="00537B30"/>
    <w:rsid w:val="00537D52"/>
    <w:rsid w:val="00537E2A"/>
    <w:rsid w:val="005401C4"/>
    <w:rsid w:val="00542DD0"/>
    <w:rsid w:val="00544EBC"/>
    <w:rsid w:val="005459DA"/>
    <w:rsid w:val="00546C7F"/>
    <w:rsid w:val="005477AE"/>
    <w:rsid w:val="00547FB5"/>
    <w:rsid w:val="00551AEB"/>
    <w:rsid w:val="00553CD7"/>
    <w:rsid w:val="005556EF"/>
    <w:rsid w:val="005565C5"/>
    <w:rsid w:val="005575A7"/>
    <w:rsid w:val="00560457"/>
    <w:rsid w:val="00560C99"/>
    <w:rsid w:val="0056426F"/>
    <w:rsid w:val="00564AFA"/>
    <w:rsid w:val="0056516E"/>
    <w:rsid w:val="00565918"/>
    <w:rsid w:val="00566390"/>
    <w:rsid w:val="005668B5"/>
    <w:rsid w:val="00570008"/>
    <w:rsid w:val="005702D0"/>
    <w:rsid w:val="005706F5"/>
    <w:rsid w:val="00570AE1"/>
    <w:rsid w:val="00572881"/>
    <w:rsid w:val="00574751"/>
    <w:rsid w:val="00574C93"/>
    <w:rsid w:val="005753B3"/>
    <w:rsid w:val="0057601F"/>
    <w:rsid w:val="0057617B"/>
    <w:rsid w:val="005771F3"/>
    <w:rsid w:val="00581FB0"/>
    <w:rsid w:val="00582689"/>
    <w:rsid w:val="00583449"/>
    <w:rsid w:val="00585849"/>
    <w:rsid w:val="00592825"/>
    <w:rsid w:val="005929D9"/>
    <w:rsid w:val="00593B38"/>
    <w:rsid w:val="005946F4"/>
    <w:rsid w:val="005955DC"/>
    <w:rsid w:val="005967FA"/>
    <w:rsid w:val="00596C25"/>
    <w:rsid w:val="005A088E"/>
    <w:rsid w:val="005A1F38"/>
    <w:rsid w:val="005A427E"/>
    <w:rsid w:val="005A4417"/>
    <w:rsid w:val="005A471F"/>
    <w:rsid w:val="005A58D1"/>
    <w:rsid w:val="005A59B7"/>
    <w:rsid w:val="005A6890"/>
    <w:rsid w:val="005B1C69"/>
    <w:rsid w:val="005B2279"/>
    <w:rsid w:val="005B2F09"/>
    <w:rsid w:val="005B3E49"/>
    <w:rsid w:val="005B63A3"/>
    <w:rsid w:val="005C1DB7"/>
    <w:rsid w:val="005C2354"/>
    <w:rsid w:val="005C2A27"/>
    <w:rsid w:val="005C3597"/>
    <w:rsid w:val="005C4DDC"/>
    <w:rsid w:val="005C5057"/>
    <w:rsid w:val="005C6288"/>
    <w:rsid w:val="005D2248"/>
    <w:rsid w:val="005D3B52"/>
    <w:rsid w:val="005D5DF2"/>
    <w:rsid w:val="005E137E"/>
    <w:rsid w:val="005E43DA"/>
    <w:rsid w:val="005E613E"/>
    <w:rsid w:val="005E64E1"/>
    <w:rsid w:val="005E6589"/>
    <w:rsid w:val="005F0F78"/>
    <w:rsid w:val="005F23CC"/>
    <w:rsid w:val="005F2759"/>
    <w:rsid w:val="005F2975"/>
    <w:rsid w:val="005F2D9E"/>
    <w:rsid w:val="005F3C2E"/>
    <w:rsid w:val="005F51D4"/>
    <w:rsid w:val="005F5AA6"/>
    <w:rsid w:val="005F60DA"/>
    <w:rsid w:val="005F68AE"/>
    <w:rsid w:val="005F6957"/>
    <w:rsid w:val="005F751F"/>
    <w:rsid w:val="006000F3"/>
    <w:rsid w:val="00600586"/>
    <w:rsid w:val="0060177B"/>
    <w:rsid w:val="006029CA"/>
    <w:rsid w:val="00604AD2"/>
    <w:rsid w:val="00605E51"/>
    <w:rsid w:val="006075D1"/>
    <w:rsid w:val="00607A40"/>
    <w:rsid w:val="006109BF"/>
    <w:rsid w:val="00611589"/>
    <w:rsid w:val="006131F6"/>
    <w:rsid w:val="00614C00"/>
    <w:rsid w:val="00614D01"/>
    <w:rsid w:val="00617EE9"/>
    <w:rsid w:val="00620299"/>
    <w:rsid w:val="00620744"/>
    <w:rsid w:val="00620926"/>
    <w:rsid w:val="00620BEB"/>
    <w:rsid w:val="00621816"/>
    <w:rsid w:val="00622E7E"/>
    <w:rsid w:val="00624415"/>
    <w:rsid w:val="00626C84"/>
    <w:rsid w:val="00627908"/>
    <w:rsid w:val="0063016D"/>
    <w:rsid w:val="00630A73"/>
    <w:rsid w:val="00632C35"/>
    <w:rsid w:val="00633A8E"/>
    <w:rsid w:val="00634B19"/>
    <w:rsid w:val="00636A85"/>
    <w:rsid w:val="00636E32"/>
    <w:rsid w:val="00641B9B"/>
    <w:rsid w:val="00644661"/>
    <w:rsid w:val="0064483F"/>
    <w:rsid w:val="00644A14"/>
    <w:rsid w:val="00644F77"/>
    <w:rsid w:val="00645603"/>
    <w:rsid w:val="006457B1"/>
    <w:rsid w:val="00646535"/>
    <w:rsid w:val="00647437"/>
    <w:rsid w:val="00651B00"/>
    <w:rsid w:val="00652575"/>
    <w:rsid w:val="006525A4"/>
    <w:rsid w:val="00655670"/>
    <w:rsid w:val="00656675"/>
    <w:rsid w:val="0065671D"/>
    <w:rsid w:val="006570A8"/>
    <w:rsid w:val="0065769A"/>
    <w:rsid w:val="006607FC"/>
    <w:rsid w:val="00661827"/>
    <w:rsid w:val="00661EC1"/>
    <w:rsid w:val="00665687"/>
    <w:rsid w:val="00665FD9"/>
    <w:rsid w:val="00672189"/>
    <w:rsid w:val="006737C3"/>
    <w:rsid w:val="006740B4"/>
    <w:rsid w:val="006763FF"/>
    <w:rsid w:val="006775D5"/>
    <w:rsid w:val="006818EB"/>
    <w:rsid w:val="006832F6"/>
    <w:rsid w:val="006840BE"/>
    <w:rsid w:val="0068453B"/>
    <w:rsid w:val="00684E26"/>
    <w:rsid w:val="0068544F"/>
    <w:rsid w:val="00685B7C"/>
    <w:rsid w:val="006860B3"/>
    <w:rsid w:val="00686799"/>
    <w:rsid w:val="00687137"/>
    <w:rsid w:val="00690341"/>
    <w:rsid w:val="00691894"/>
    <w:rsid w:val="006925EF"/>
    <w:rsid w:val="00692F95"/>
    <w:rsid w:val="00693516"/>
    <w:rsid w:val="0069388A"/>
    <w:rsid w:val="00694273"/>
    <w:rsid w:val="006953D6"/>
    <w:rsid w:val="00696CF6"/>
    <w:rsid w:val="0069700F"/>
    <w:rsid w:val="006A0676"/>
    <w:rsid w:val="006A12EF"/>
    <w:rsid w:val="006A17E6"/>
    <w:rsid w:val="006A2A82"/>
    <w:rsid w:val="006A3B8A"/>
    <w:rsid w:val="006A457A"/>
    <w:rsid w:val="006A5658"/>
    <w:rsid w:val="006A5D4E"/>
    <w:rsid w:val="006A62DF"/>
    <w:rsid w:val="006A6C8B"/>
    <w:rsid w:val="006A72B5"/>
    <w:rsid w:val="006A7B00"/>
    <w:rsid w:val="006A7D39"/>
    <w:rsid w:val="006B0355"/>
    <w:rsid w:val="006B04D9"/>
    <w:rsid w:val="006B0CA1"/>
    <w:rsid w:val="006B4252"/>
    <w:rsid w:val="006B4321"/>
    <w:rsid w:val="006B5A8A"/>
    <w:rsid w:val="006B7214"/>
    <w:rsid w:val="006B778F"/>
    <w:rsid w:val="006B7CFB"/>
    <w:rsid w:val="006C0102"/>
    <w:rsid w:val="006C0E1C"/>
    <w:rsid w:val="006C2F0E"/>
    <w:rsid w:val="006D05E6"/>
    <w:rsid w:val="006D1136"/>
    <w:rsid w:val="006D1431"/>
    <w:rsid w:val="006D1909"/>
    <w:rsid w:val="006D21CE"/>
    <w:rsid w:val="006D33FB"/>
    <w:rsid w:val="006D39AD"/>
    <w:rsid w:val="006D44ED"/>
    <w:rsid w:val="006D5651"/>
    <w:rsid w:val="006D70F4"/>
    <w:rsid w:val="006D764F"/>
    <w:rsid w:val="006E06B1"/>
    <w:rsid w:val="006E10F3"/>
    <w:rsid w:val="006E3F87"/>
    <w:rsid w:val="006E6DF4"/>
    <w:rsid w:val="006E6FC2"/>
    <w:rsid w:val="006E7870"/>
    <w:rsid w:val="006E7F4D"/>
    <w:rsid w:val="006F1592"/>
    <w:rsid w:val="006F1DF0"/>
    <w:rsid w:val="006F3CCF"/>
    <w:rsid w:val="006F40AE"/>
    <w:rsid w:val="006F4961"/>
    <w:rsid w:val="006F604E"/>
    <w:rsid w:val="007015CA"/>
    <w:rsid w:val="00701E81"/>
    <w:rsid w:val="00702C79"/>
    <w:rsid w:val="0070326D"/>
    <w:rsid w:val="0070574A"/>
    <w:rsid w:val="00706629"/>
    <w:rsid w:val="00706BDD"/>
    <w:rsid w:val="00710CED"/>
    <w:rsid w:val="0071248C"/>
    <w:rsid w:val="00713453"/>
    <w:rsid w:val="00714F9A"/>
    <w:rsid w:val="0071549F"/>
    <w:rsid w:val="007154A2"/>
    <w:rsid w:val="00715B4E"/>
    <w:rsid w:val="00717608"/>
    <w:rsid w:val="00717D7F"/>
    <w:rsid w:val="00720DAE"/>
    <w:rsid w:val="0072158E"/>
    <w:rsid w:val="007216D4"/>
    <w:rsid w:val="00723420"/>
    <w:rsid w:val="00723D45"/>
    <w:rsid w:val="0072401B"/>
    <w:rsid w:val="007312DC"/>
    <w:rsid w:val="00731A22"/>
    <w:rsid w:val="0073238D"/>
    <w:rsid w:val="00733B02"/>
    <w:rsid w:val="00733B32"/>
    <w:rsid w:val="007352F3"/>
    <w:rsid w:val="00735E03"/>
    <w:rsid w:val="00740649"/>
    <w:rsid w:val="007411B6"/>
    <w:rsid w:val="007435FC"/>
    <w:rsid w:val="007441ED"/>
    <w:rsid w:val="0074495C"/>
    <w:rsid w:val="007449C9"/>
    <w:rsid w:val="00745AF0"/>
    <w:rsid w:val="00746632"/>
    <w:rsid w:val="00747B96"/>
    <w:rsid w:val="00751C70"/>
    <w:rsid w:val="00753591"/>
    <w:rsid w:val="007539E6"/>
    <w:rsid w:val="00753CAC"/>
    <w:rsid w:val="007541E7"/>
    <w:rsid w:val="00754670"/>
    <w:rsid w:val="007552E0"/>
    <w:rsid w:val="007555A1"/>
    <w:rsid w:val="00756672"/>
    <w:rsid w:val="00757BCF"/>
    <w:rsid w:val="0076062B"/>
    <w:rsid w:val="007619B5"/>
    <w:rsid w:val="007626EB"/>
    <w:rsid w:val="0076340F"/>
    <w:rsid w:val="0076411C"/>
    <w:rsid w:val="007643E8"/>
    <w:rsid w:val="007703B8"/>
    <w:rsid w:val="00771B03"/>
    <w:rsid w:val="00771CF7"/>
    <w:rsid w:val="00771EEC"/>
    <w:rsid w:val="00773557"/>
    <w:rsid w:val="007737F5"/>
    <w:rsid w:val="0077435E"/>
    <w:rsid w:val="007745D0"/>
    <w:rsid w:val="00775452"/>
    <w:rsid w:val="00775CB5"/>
    <w:rsid w:val="00776535"/>
    <w:rsid w:val="00777FB6"/>
    <w:rsid w:val="00780C7E"/>
    <w:rsid w:val="00780CE9"/>
    <w:rsid w:val="007819AF"/>
    <w:rsid w:val="00782A3B"/>
    <w:rsid w:val="00782E39"/>
    <w:rsid w:val="00784BD0"/>
    <w:rsid w:val="00784E6A"/>
    <w:rsid w:val="0078582D"/>
    <w:rsid w:val="007858EE"/>
    <w:rsid w:val="00786946"/>
    <w:rsid w:val="00786D8C"/>
    <w:rsid w:val="00787B71"/>
    <w:rsid w:val="0079013B"/>
    <w:rsid w:val="00792481"/>
    <w:rsid w:val="00792928"/>
    <w:rsid w:val="00792AB6"/>
    <w:rsid w:val="00794D6C"/>
    <w:rsid w:val="0079523D"/>
    <w:rsid w:val="007952B4"/>
    <w:rsid w:val="007954DB"/>
    <w:rsid w:val="0079602E"/>
    <w:rsid w:val="007965C3"/>
    <w:rsid w:val="007A026E"/>
    <w:rsid w:val="007A0D9F"/>
    <w:rsid w:val="007A38D7"/>
    <w:rsid w:val="007A401B"/>
    <w:rsid w:val="007A68A3"/>
    <w:rsid w:val="007A692D"/>
    <w:rsid w:val="007A6DCE"/>
    <w:rsid w:val="007A72CE"/>
    <w:rsid w:val="007B04DD"/>
    <w:rsid w:val="007B173A"/>
    <w:rsid w:val="007B1FE5"/>
    <w:rsid w:val="007B3DAB"/>
    <w:rsid w:val="007B7589"/>
    <w:rsid w:val="007B7B35"/>
    <w:rsid w:val="007C015A"/>
    <w:rsid w:val="007C089B"/>
    <w:rsid w:val="007C169C"/>
    <w:rsid w:val="007C1C4A"/>
    <w:rsid w:val="007C1F07"/>
    <w:rsid w:val="007C2B5C"/>
    <w:rsid w:val="007C3E4B"/>
    <w:rsid w:val="007C5B33"/>
    <w:rsid w:val="007C72FC"/>
    <w:rsid w:val="007C7613"/>
    <w:rsid w:val="007D0969"/>
    <w:rsid w:val="007D1ED0"/>
    <w:rsid w:val="007D1F8E"/>
    <w:rsid w:val="007D226D"/>
    <w:rsid w:val="007D2AA3"/>
    <w:rsid w:val="007D2E0A"/>
    <w:rsid w:val="007D3480"/>
    <w:rsid w:val="007D4394"/>
    <w:rsid w:val="007D5284"/>
    <w:rsid w:val="007D5930"/>
    <w:rsid w:val="007D5B71"/>
    <w:rsid w:val="007D5D18"/>
    <w:rsid w:val="007E1681"/>
    <w:rsid w:val="007E2905"/>
    <w:rsid w:val="007E485E"/>
    <w:rsid w:val="007E4F91"/>
    <w:rsid w:val="007E5139"/>
    <w:rsid w:val="007E5323"/>
    <w:rsid w:val="007E5F90"/>
    <w:rsid w:val="007E67BF"/>
    <w:rsid w:val="007E7ADE"/>
    <w:rsid w:val="007F014C"/>
    <w:rsid w:val="007F0212"/>
    <w:rsid w:val="007F17AD"/>
    <w:rsid w:val="007F20E1"/>
    <w:rsid w:val="007F34A7"/>
    <w:rsid w:val="007F4688"/>
    <w:rsid w:val="007F7AB1"/>
    <w:rsid w:val="00800E37"/>
    <w:rsid w:val="00803D06"/>
    <w:rsid w:val="008044C0"/>
    <w:rsid w:val="008072F0"/>
    <w:rsid w:val="008118FA"/>
    <w:rsid w:val="0081649C"/>
    <w:rsid w:val="00816B4A"/>
    <w:rsid w:val="00817490"/>
    <w:rsid w:val="00817E06"/>
    <w:rsid w:val="00820192"/>
    <w:rsid w:val="008208BD"/>
    <w:rsid w:val="00821DB0"/>
    <w:rsid w:val="00822C03"/>
    <w:rsid w:val="00824E7E"/>
    <w:rsid w:val="00826168"/>
    <w:rsid w:val="0082794D"/>
    <w:rsid w:val="00831646"/>
    <w:rsid w:val="00831CAD"/>
    <w:rsid w:val="008356DA"/>
    <w:rsid w:val="008357CB"/>
    <w:rsid w:val="00840533"/>
    <w:rsid w:val="0084173C"/>
    <w:rsid w:val="0084205A"/>
    <w:rsid w:val="0084281C"/>
    <w:rsid w:val="008430B5"/>
    <w:rsid w:val="00844077"/>
    <w:rsid w:val="00846936"/>
    <w:rsid w:val="00846E91"/>
    <w:rsid w:val="00847423"/>
    <w:rsid w:val="0084781B"/>
    <w:rsid w:val="00850935"/>
    <w:rsid w:val="00851D8A"/>
    <w:rsid w:val="00853303"/>
    <w:rsid w:val="008535D5"/>
    <w:rsid w:val="0085418A"/>
    <w:rsid w:val="00854402"/>
    <w:rsid w:val="00855088"/>
    <w:rsid w:val="0085687B"/>
    <w:rsid w:val="00856DB0"/>
    <w:rsid w:val="008658A1"/>
    <w:rsid w:val="0086659A"/>
    <w:rsid w:val="00867907"/>
    <w:rsid w:val="008705BB"/>
    <w:rsid w:val="00870751"/>
    <w:rsid w:val="00870A75"/>
    <w:rsid w:val="008717AB"/>
    <w:rsid w:val="00871873"/>
    <w:rsid w:val="00871879"/>
    <w:rsid w:val="00871C53"/>
    <w:rsid w:val="0087329B"/>
    <w:rsid w:val="008735E1"/>
    <w:rsid w:val="00873768"/>
    <w:rsid w:val="0087382B"/>
    <w:rsid w:val="00873AE7"/>
    <w:rsid w:val="00874653"/>
    <w:rsid w:val="008753F6"/>
    <w:rsid w:val="00875F0D"/>
    <w:rsid w:val="00876B5E"/>
    <w:rsid w:val="0087797B"/>
    <w:rsid w:val="00877DBA"/>
    <w:rsid w:val="00877E20"/>
    <w:rsid w:val="00881118"/>
    <w:rsid w:val="0088254D"/>
    <w:rsid w:val="00884765"/>
    <w:rsid w:val="008859F3"/>
    <w:rsid w:val="00885BB2"/>
    <w:rsid w:val="00887B4B"/>
    <w:rsid w:val="00891168"/>
    <w:rsid w:val="00892E57"/>
    <w:rsid w:val="00893C20"/>
    <w:rsid w:val="0089489C"/>
    <w:rsid w:val="00896113"/>
    <w:rsid w:val="008961B8"/>
    <w:rsid w:val="008979B0"/>
    <w:rsid w:val="008A0B2B"/>
    <w:rsid w:val="008A0F47"/>
    <w:rsid w:val="008A1D4C"/>
    <w:rsid w:val="008A3EC7"/>
    <w:rsid w:val="008A4097"/>
    <w:rsid w:val="008A4178"/>
    <w:rsid w:val="008A7EDE"/>
    <w:rsid w:val="008A7F01"/>
    <w:rsid w:val="008B0177"/>
    <w:rsid w:val="008B2DFB"/>
    <w:rsid w:val="008B4C2A"/>
    <w:rsid w:val="008B4F7D"/>
    <w:rsid w:val="008B54E7"/>
    <w:rsid w:val="008B6F57"/>
    <w:rsid w:val="008B7150"/>
    <w:rsid w:val="008C0189"/>
    <w:rsid w:val="008C16CA"/>
    <w:rsid w:val="008C2B79"/>
    <w:rsid w:val="008C3394"/>
    <w:rsid w:val="008C46B8"/>
    <w:rsid w:val="008C7EE4"/>
    <w:rsid w:val="008D0207"/>
    <w:rsid w:val="008D02EB"/>
    <w:rsid w:val="008D2DCD"/>
    <w:rsid w:val="008D3644"/>
    <w:rsid w:val="008D4E03"/>
    <w:rsid w:val="008D5541"/>
    <w:rsid w:val="008D5A89"/>
    <w:rsid w:val="008E1A1A"/>
    <w:rsid w:val="008E1F6D"/>
    <w:rsid w:val="008E3F3D"/>
    <w:rsid w:val="008E4A32"/>
    <w:rsid w:val="008E57F1"/>
    <w:rsid w:val="008E5F9B"/>
    <w:rsid w:val="008E5FCB"/>
    <w:rsid w:val="008E7704"/>
    <w:rsid w:val="008F17C7"/>
    <w:rsid w:val="008F2FE5"/>
    <w:rsid w:val="008F390C"/>
    <w:rsid w:val="008F4E16"/>
    <w:rsid w:val="008F6011"/>
    <w:rsid w:val="0090206C"/>
    <w:rsid w:val="00902970"/>
    <w:rsid w:val="00902E92"/>
    <w:rsid w:val="00903C19"/>
    <w:rsid w:val="00904C32"/>
    <w:rsid w:val="00904EF7"/>
    <w:rsid w:val="0090600C"/>
    <w:rsid w:val="00906317"/>
    <w:rsid w:val="009063A4"/>
    <w:rsid w:val="00910CFC"/>
    <w:rsid w:val="00912E6B"/>
    <w:rsid w:val="00914162"/>
    <w:rsid w:val="00915B77"/>
    <w:rsid w:val="00916BB3"/>
    <w:rsid w:val="009201D5"/>
    <w:rsid w:val="009203AD"/>
    <w:rsid w:val="00920667"/>
    <w:rsid w:val="00920E85"/>
    <w:rsid w:val="00921152"/>
    <w:rsid w:val="00921366"/>
    <w:rsid w:val="00921947"/>
    <w:rsid w:val="009226D9"/>
    <w:rsid w:val="00923304"/>
    <w:rsid w:val="009234F1"/>
    <w:rsid w:val="00924E9D"/>
    <w:rsid w:val="0092528E"/>
    <w:rsid w:val="0092548A"/>
    <w:rsid w:val="00927A79"/>
    <w:rsid w:val="00930BB0"/>
    <w:rsid w:val="00930FE8"/>
    <w:rsid w:val="00931BBC"/>
    <w:rsid w:val="00931E2A"/>
    <w:rsid w:val="00933C18"/>
    <w:rsid w:val="00936304"/>
    <w:rsid w:val="009372A7"/>
    <w:rsid w:val="00940769"/>
    <w:rsid w:val="00941118"/>
    <w:rsid w:val="00941A3B"/>
    <w:rsid w:val="00942FDC"/>
    <w:rsid w:val="00945346"/>
    <w:rsid w:val="0094594A"/>
    <w:rsid w:val="00945BC4"/>
    <w:rsid w:val="00945D23"/>
    <w:rsid w:val="009470F5"/>
    <w:rsid w:val="009475A0"/>
    <w:rsid w:val="009510C9"/>
    <w:rsid w:val="009511A3"/>
    <w:rsid w:val="0095153A"/>
    <w:rsid w:val="009517B9"/>
    <w:rsid w:val="00952E05"/>
    <w:rsid w:val="009560B5"/>
    <w:rsid w:val="0095700D"/>
    <w:rsid w:val="00960CEE"/>
    <w:rsid w:val="009628A6"/>
    <w:rsid w:val="009635CC"/>
    <w:rsid w:val="009639EA"/>
    <w:rsid w:val="00963A5C"/>
    <w:rsid w:val="00963CCA"/>
    <w:rsid w:val="00965632"/>
    <w:rsid w:val="00970389"/>
    <w:rsid w:val="00970B01"/>
    <w:rsid w:val="00970D44"/>
    <w:rsid w:val="009710A0"/>
    <w:rsid w:val="009715AC"/>
    <w:rsid w:val="009721F6"/>
    <w:rsid w:val="00973D9D"/>
    <w:rsid w:val="00974A5C"/>
    <w:rsid w:val="009770A5"/>
    <w:rsid w:val="00981AFA"/>
    <w:rsid w:val="009822AE"/>
    <w:rsid w:val="0098273E"/>
    <w:rsid w:val="00983EA8"/>
    <w:rsid w:val="009863F5"/>
    <w:rsid w:val="00990788"/>
    <w:rsid w:val="00991634"/>
    <w:rsid w:val="00994F01"/>
    <w:rsid w:val="0099535C"/>
    <w:rsid w:val="009957CA"/>
    <w:rsid w:val="009A0238"/>
    <w:rsid w:val="009A253F"/>
    <w:rsid w:val="009A2D53"/>
    <w:rsid w:val="009A33E9"/>
    <w:rsid w:val="009A3F21"/>
    <w:rsid w:val="009A4EA0"/>
    <w:rsid w:val="009A5A58"/>
    <w:rsid w:val="009A6228"/>
    <w:rsid w:val="009A744E"/>
    <w:rsid w:val="009A76B7"/>
    <w:rsid w:val="009A7E3A"/>
    <w:rsid w:val="009A7F6D"/>
    <w:rsid w:val="009B08CD"/>
    <w:rsid w:val="009B1048"/>
    <w:rsid w:val="009B1773"/>
    <w:rsid w:val="009B381E"/>
    <w:rsid w:val="009B3F6F"/>
    <w:rsid w:val="009B4111"/>
    <w:rsid w:val="009B56E0"/>
    <w:rsid w:val="009B6CC2"/>
    <w:rsid w:val="009B7E02"/>
    <w:rsid w:val="009C00EF"/>
    <w:rsid w:val="009C1C6E"/>
    <w:rsid w:val="009C3B42"/>
    <w:rsid w:val="009C4BBB"/>
    <w:rsid w:val="009C4E6C"/>
    <w:rsid w:val="009C5971"/>
    <w:rsid w:val="009D1CF3"/>
    <w:rsid w:val="009D3F7F"/>
    <w:rsid w:val="009D420D"/>
    <w:rsid w:val="009D5190"/>
    <w:rsid w:val="009D5EED"/>
    <w:rsid w:val="009D625D"/>
    <w:rsid w:val="009E019B"/>
    <w:rsid w:val="009E0542"/>
    <w:rsid w:val="009E3872"/>
    <w:rsid w:val="009E38AE"/>
    <w:rsid w:val="009E41D6"/>
    <w:rsid w:val="009E4C91"/>
    <w:rsid w:val="009E574E"/>
    <w:rsid w:val="009E599E"/>
    <w:rsid w:val="009E5A73"/>
    <w:rsid w:val="009E7770"/>
    <w:rsid w:val="009F149C"/>
    <w:rsid w:val="009F276D"/>
    <w:rsid w:val="009F3ADE"/>
    <w:rsid w:val="009F405A"/>
    <w:rsid w:val="009F4721"/>
    <w:rsid w:val="009F62DD"/>
    <w:rsid w:val="009F6D58"/>
    <w:rsid w:val="009F7366"/>
    <w:rsid w:val="00A00CAC"/>
    <w:rsid w:val="00A01C05"/>
    <w:rsid w:val="00A028E8"/>
    <w:rsid w:val="00A02A28"/>
    <w:rsid w:val="00A036DC"/>
    <w:rsid w:val="00A068EC"/>
    <w:rsid w:val="00A06F3C"/>
    <w:rsid w:val="00A121B3"/>
    <w:rsid w:val="00A128E3"/>
    <w:rsid w:val="00A12BCC"/>
    <w:rsid w:val="00A13D8C"/>
    <w:rsid w:val="00A14191"/>
    <w:rsid w:val="00A17B14"/>
    <w:rsid w:val="00A20218"/>
    <w:rsid w:val="00A21FFD"/>
    <w:rsid w:val="00A22D47"/>
    <w:rsid w:val="00A238A0"/>
    <w:rsid w:val="00A24E4A"/>
    <w:rsid w:val="00A252D7"/>
    <w:rsid w:val="00A2770A"/>
    <w:rsid w:val="00A303DF"/>
    <w:rsid w:val="00A3091C"/>
    <w:rsid w:val="00A31BC7"/>
    <w:rsid w:val="00A325D6"/>
    <w:rsid w:val="00A35B40"/>
    <w:rsid w:val="00A36142"/>
    <w:rsid w:val="00A36670"/>
    <w:rsid w:val="00A41C67"/>
    <w:rsid w:val="00A42DEB"/>
    <w:rsid w:val="00A43992"/>
    <w:rsid w:val="00A45E6A"/>
    <w:rsid w:val="00A46B94"/>
    <w:rsid w:val="00A477FC"/>
    <w:rsid w:val="00A47BE6"/>
    <w:rsid w:val="00A47E9D"/>
    <w:rsid w:val="00A50E97"/>
    <w:rsid w:val="00A51D04"/>
    <w:rsid w:val="00A52171"/>
    <w:rsid w:val="00A529AE"/>
    <w:rsid w:val="00A52B1F"/>
    <w:rsid w:val="00A52C08"/>
    <w:rsid w:val="00A57E14"/>
    <w:rsid w:val="00A60130"/>
    <w:rsid w:val="00A6063E"/>
    <w:rsid w:val="00A60A3E"/>
    <w:rsid w:val="00A60D97"/>
    <w:rsid w:val="00A62826"/>
    <w:rsid w:val="00A63932"/>
    <w:rsid w:val="00A64516"/>
    <w:rsid w:val="00A662F6"/>
    <w:rsid w:val="00A66AA4"/>
    <w:rsid w:val="00A67866"/>
    <w:rsid w:val="00A709CF"/>
    <w:rsid w:val="00A71099"/>
    <w:rsid w:val="00A723BF"/>
    <w:rsid w:val="00A726ED"/>
    <w:rsid w:val="00A739B0"/>
    <w:rsid w:val="00A73C08"/>
    <w:rsid w:val="00A75037"/>
    <w:rsid w:val="00A7571B"/>
    <w:rsid w:val="00A767F7"/>
    <w:rsid w:val="00A80BA3"/>
    <w:rsid w:val="00A82141"/>
    <w:rsid w:val="00A82BA3"/>
    <w:rsid w:val="00A83407"/>
    <w:rsid w:val="00A8584C"/>
    <w:rsid w:val="00A8787B"/>
    <w:rsid w:val="00A90148"/>
    <w:rsid w:val="00A945D8"/>
    <w:rsid w:val="00A950B3"/>
    <w:rsid w:val="00A96AF6"/>
    <w:rsid w:val="00AA0914"/>
    <w:rsid w:val="00AA0D49"/>
    <w:rsid w:val="00AA128E"/>
    <w:rsid w:val="00AA16F3"/>
    <w:rsid w:val="00AA1DDD"/>
    <w:rsid w:val="00AA1EBD"/>
    <w:rsid w:val="00AA271E"/>
    <w:rsid w:val="00AA41D0"/>
    <w:rsid w:val="00AA44BD"/>
    <w:rsid w:val="00AA4FFE"/>
    <w:rsid w:val="00AA5802"/>
    <w:rsid w:val="00AA7EEB"/>
    <w:rsid w:val="00AB15B9"/>
    <w:rsid w:val="00AB2F0C"/>
    <w:rsid w:val="00AB31DC"/>
    <w:rsid w:val="00AB34D3"/>
    <w:rsid w:val="00AB4209"/>
    <w:rsid w:val="00AB462D"/>
    <w:rsid w:val="00AB71C5"/>
    <w:rsid w:val="00AC00EA"/>
    <w:rsid w:val="00AC262E"/>
    <w:rsid w:val="00AC2BDD"/>
    <w:rsid w:val="00AC3D07"/>
    <w:rsid w:val="00AC4653"/>
    <w:rsid w:val="00AC49A7"/>
    <w:rsid w:val="00AC57FA"/>
    <w:rsid w:val="00AC5D46"/>
    <w:rsid w:val="00AC6038"/>
    <w:rsid w:val="00AC62F3"/>
    <w:rsid w:val="00AC75F1"/>
    <w:rsid w:val="00AD0786"/>
    <w:rsid w:val="00AD0BCC"/>
    <w:rsid w:val="00AD1C5B"/>
    <w:rsid w:val="00AD45A4"/>
    <w:rsid w:val="00AD4A4B"/>
    <w:rsid w:val="00AD53A1"/>
    <w:rsid w:val="00AD53D3"/>
    <w:rsid w:val="00AD6E7C"/>
    <w:rsid w:val="00AD79C5"/>
    <w:rsid w:val="00AE0104"/>
    <w:rsid w:val="00AE191B"/>
    <w:rsid w:val="00AE280A"/>
    <w:rsid w:val="00AE3924"/>
    <w:rsid w:val="00AE640F"/>
    <w:rsid w:val="00AE65BD"/>
    <w:rsid w:val="00AE71B2"/>
    <w:rsid w:val="00AE7E47"/>
    <w:rsid w:val="00AF2DE1"/>
    <w:rsid w:val="00AF4A62"/>
    <w:rsid w:val="00AF4DC7"/>
    <w:rsid w:val="00AF794F"/>
    <w:rsid w:val="00AF7B51"/>
    <w:rsid w:val="00B0090C"/>
    <w:rsid w:val="00B0100D"/>
    <w:rsid w:val="00B02210"/>
    <w:rsid w:val="00B0318B"/>
    <w:rsid w:val="00B032FE"/>
    <w:rsid w:val="00B0372B"/>
    <w:rsid w:val="00B04327"/>
    <w:rsid w:val="00B04346"/>
    <w:rsid w:val="00B04C01"/>
    <w:rsid w:val="00B05712"/>
    <w:rsid w:val="00B0625F"/>
    <w:rsid w:val="00B06883"/>
    <w:rsid w:val="00B07926"/>
    <w:rsid w:val="00B10B8F"/>
    <w:rsid w:val="00B10C80"/>
    <w:rsid w:val="00B11F56"/>
    <w:rsid w:val="00B12DC3"/>
    <w:rsid w:val="00B1365D"/>
    <w:rsid w:val="00B14A9C"/>
    <w:rsid w:val="00B15247"/>
    <w:rsid w:val="00B17111"/>
    <w:rsid w:val="00B17A9E"/>
    <w:rsid w:val="00B2043E"/>
    <w:rsid w:val="00B21F32"/>
    <w:rsid w:val="00B2365E"/>
    <w:rsid w:val="00B237A2"/>
    <w:rsid w:val="00B2399D"/>
    <w:rsid w:val="00B26B06"/>
    <w:rsid w:val="00B30686"/>
    <w:rsid w:val="00B3098E"/>
    <w:rsid w:val="00B31640"/>
    <w:rsid w:val="00B32190"/>
    <w:rsid w:val="00B3336B"/>
    <w:rsid w:val="00B33698"/>
    <w:rsid w:val="00B337C3"/>
    <w:rsid w:val="00B343FD"/>
    <w:rsid w:val="00B355DA"/>
    <w:rsid w:val="00B36104"/>
    <w:rsid w:val="00B36E72"/>
    <w:rsid w:val="00B37469"/>
    <w:rsid w:val="00B4097B"/>
    <w:rsid w:val="00B40D8E"/>
    <w:rsid w:val="00B4243D"/>
    <w:rsid w:val="00B42C90"/>
    <w:rsid w:val="00B43631"/>
    <w:rsid w:val="00B44CD6"/>
    <w:rsid w:val="00B47F7A"/>
    <w:rsid w:val="00B50662"/>
    <w:rsid w:val="00B5360E"/>
    <w:rsid w:val="00B5426A"/>
    <w:rsid w:val="00B56905"/>
    <w:rsid w:val="00B56C66"/>
    <w:rsid w:val="00B6235A"/>
    <w:rsid w:val="00B63EBA"/>
    <w:rsid w:val="00B640ED"/>
    <w:rsid w:val="00B652C7"/>
    <w:rsid w:val="00B6597F"/>
    <w:rsid w:val="00B65A94"/>
    <w:rsid w:val="00B65D00"/>
    <w:rsid w:val="00B66CEB"/>
    <w:rsid w:val="00B67355"/>
    <w:rsid w:val="00B67BA7"/>
    <w:rsid w:val="00B70D25"/>
    <w:rsid w:val="00B71CEF"/>
    <w:rsid w:val="00B73218"/>
    <w:rsid w:val="00B737BA"/>
    <w:rsid w:val="00B743B6"/>
    <w:rsid w:val="00B7456C"/>
    <w:rsid w:val="00B758CB"/>
    <w:rsid w:val="00B77DF4"/>
    <w:rsid w:val="00B8210D"/>
    <w:rsid w:val="00B82A6C"/>
    <w:rsid w:val="00B8650A"/>
    <w:rsid w:val="00B8764E"/>
    <w:rsid w:val="00B87710"/>
    <w:rsid w:val="00B87B20"/>
    <w:rsid w:val="00B90802"/>
    <w:rsid w:val="00B911CA"/>
    <w:rsid w:val="00B912C2"/>
    <w:rsid w:val="00B91545"/>
    <w:rsid w:val="00B91BD6"/>
    <w:rsid w:val="00B93CDE"/>
    <w:rsid w:val="00B947B1"/>
    <w:rsid w:val="00B9552F"/>
    <w:rsid w:val="00B95DCD"/>
    <w:rsid w:val="00B965D2"/>
    <w:rsid w:val="00BA125B"/>
    <w:rsid w:val="00BA295D"/>
    <w:rsid w:val="00BA302C"/>
    <w:rsid w:val="00BA3531"/>
    <w:rsid w:val="00BA4C0A"/>
    <w:rsid w:val="00BA5C02"/>
    <w:rsid w:val="00BA774B"/>
    <w:rsid w:val="00BB0F60"/>
    <w:rsid w:val="00BB13DD"/>
    <w:rsid w:val="00BB4339"/>
    <w:rsid w:val="00BB712E"/>
    <w:rsid w:val="00BB7A9F"/>
    <w:rsid w:val="00BB7E9D"/>
    <w:rsid w:val="00BC07D5"/>
    <w:rsid w:val="00BC1155"/>
    <w:rsid w:val="00BC1402"/>
    <w:rsid w:val="00BC14BB"/>
    <w:rsid w:val="00BC1CC5"/>
    <w:rsid w:val="00BC235A"/>
    <w:rsid w:val="00BC37E8"/>
    <w:rsid w:val="00BC4102"/>
    <w:rsid w:val="00BC4F7A"/>
    <w:rsid w:val="00BC7AE7"/>
    <w:rsid w:val="00BD067E"/>
    <w:rsid w:val="00BD0CD9"/>
    <w:rsid w:val="00BD0DB9"/>
    <w:rsid w:val="00BD1640"/>
    <w:rsid w:val="00BD2875"/>
    <w:rsid w:val="00BD35AC"/>
    <w:rsid w:val="00BD49FA"/>
    <w:rsid w:val="00BD557C"/>
    <w:rsid w:val="00BD61A8"/>
    <w:rsid w:val="00BD79CE"/>
    <w:rsid w:val="00BE1197"/>
    <w:rsid w:val="00BE3269"/>
    <w:rsid w:val="00BE5896"/>
    <w:rsid w:val="00BE5BFA"/>
    <w:rsid w:val="00BE7562"/>
    <w:rsid w:val="00BE7C42"/>
    <w:rsid w:val="00BF16E8"/>
    <w:rsid w:val="00BF1D10"/>
    <w:rsid w:val="00BF29A9"/>
    <w:rsid w:val="00BF3AAA"/>
    <w:rsid w:val="00BF49D4"/>
    <w:rsid w:val="00BF4A5C"/>
    <w:rsid w:val="00BF592E"/>
    <w:rsid w:val="00C0193F"/>
    <w:rsid w:val="00C01B6F"/>
    <w:rsid w:val="00C03B50"/>
    <w:rsid w:val="00C06EDF"/>
    <w:rsid w:val="00C12D9D"/>
    <w:rsid w:val="00C132EA"/>
    <w:rsid w:val="00C14A62"/>
    <w:rsid w:val="00C1503E"/>
    <w:rsid w:val="00C154CB"/>
    <w:rsid w:val="00C2071D"/>
    <w:rsid w:val="00C23B45"/>
    <w:rsid w:val="00C2431A"/>
    <w:rsid w:val="00C2435B"/>
    <w:rsid w:val="00C24FA5"/>
    <w:rsid w:val="00C257A2"/>
    <w:rsid w:val="00C26BCF"/>
    <w:rsid w:val="00C27140"/>
    <w:rsid w:val="00C272DC"/>
    <w:rsid w:val="00C31438"/>
    <w:rsid w:val="00C3209C"/>
    <w:rsid w:val="00C32270"/>
    <w:rsid w:val="00C35A70"/>
    <w:rsid w:val="00C4130A"/>
    <w:rsid w:val="00C41939"/>
    <w:rsid w:val="00C42C89"/>
    <w:rsid w:val="00C450E1"/>
    <w:rsid w:val="00C454E3"/>
    <w:rsid w:val="00C462B5"/>
    <w:rsid w:val="00C46858"/>
    <w:rsid w:val="00C46B85"/>
    <w:rsid w:val="00C47948"/>
    <w:rsid w:val="00C5397B"/>
    <w:rsid w:val="00C5632D"/>
    <w:rsid w:val="00C568DD"/>
    <w:rsid w:val="00C6018B"/>
    <w:rsid w:val="00C607DE"/>
    <w:rsid w:val="00C60E4F"/>
    <w:rsid w:val="00C62007"/>
    <w:rsid w:val="00C63CEF"/>
    <w:rsid w:val="00C6537E"/>
    <w:rsid w:val="00C67513"/>
    <w:rsid w:val="00C67A42"/>
    <w:rsid w:val="00C7291E"/>
    <w:rsid w:val="00C73E96"/>
    <w:rsid w:val="00C755DF"/>
    <w:rsid w:val="00C76889"/>
    <w:rsid w:val="00C76A66"/>
    <w:rsid w:val="00C77168"/>
    <w:rsid w:val="00C80C54"/>
    <w:rsid w:val="00C8205B"/>
    <w:rsid w:val="00C82223"/>
    <w:rsid w:val="00C8240D"/>
    <w:rsid w:val="00C830EF"/>
    <w:rsid w:val="00C87F33"/>
    <w:rsid w:val="00C9039D"/>
    <w:rsid w:val="00C9099C"/>
    <w:rsid w:val="00C90DE5"/>
    <w:rsid w:val="00C91B15"/>
    <w:rsid w:val="00C935A5"/>
    <w:rsid w:val="00C978E7"/>
    <w:rsid w:val="00C97A8B"/>
    <w:rsid w:val="00C97B9E"/>
    <w:rsid w:val="00CA1467"/>
    <w:rsid w:val="00CA1B50"/>
    <w:rsid w:val="00CA23CC"/>
    <w:rsid w:val="00CA360E"/>
    <w:rsid w:val="00CA5536"/>
    <w:rsid w:val="00CA6B1B"/>
    <w:rsid w:val="00CA6B1F"/>
    <w:rsid w:val="00CA7F54"/>
    <w:rsid w:val="00CB0711"/>
    <w:rsid w:val="00CB111E"/>
    <w:rsid w:val="00CB1287"/>
    <w:rsid w:val="00CB19B3"/>
    <w:rsid w:val="00CB4464"/>
    <w:rsid w:val="00CB4E29"/>
    <w:rsid w:val="00CB757B"/>
    <w:rsid w:val="00CB7E88"/>
    <w:rsid w:val="00CC0462"/>
    <w:rsid w:val="00CC0D44"/>
    <w:rsid w:val="00CC17FD"/>
    <w:rsid w:val="00CC23CF"/>
    <w:rsid w:val="00CC2B8B"/>
    <w:rsid w:val="00CC2F52"/>
    <w:rsid w:val="00CC385C"/>
    <w:rsid w:val="00CC4A4A"/>
    <w:rsid w:val="00CC4DB2"/>
    <w:rsid w:val="00CC62C2"/>
    <w:rsid w:val="00CD071C"/>
    <w:rsid w:val="00CD6273"/>
    <w:rsid w:val="00CE0E52"/>
    <w:rsid w:val="00CE379F"/>
    <w:rsid w:val="00CE4BF4"/>
    <w:rsid w:val="00CE6A47"/>
    <w:rsid w:val="00CE759E"/>
    <w:rsid w:val="00CE7D82"/>
    <w:rsid w:val="00CF0CB4"/>
    <w:rsid w:val="00CF0F5D"/>
    <w:rsid w:val="00CF1B27"/>
    <w:rsid w:val="00CF389F"/>
    <w:rsid w:val="00CF46FF"/>
    <w:rsid w:val="00CF5A90"/>
    <w:rsid w:val="00CF5C28"/>
    <w:rsid w:val="00CF74EE"/>
    <w:rsid w:val="00CF7AE3"/>
    <w:rsid w:val="00D00016"/>
    <w:rsid w:val="00D036AD"/>
    <w:rsid w:val="00D04CD2"/>
    <w:rsid w:val="00D0535C"/>
    <w:rsid w:val="00D05815"/>
    <w:rsid w:val="00D07603"/>
    <w:rsid w:val="00D10BF1"/>
    <w:rsid w:val="00D11063"/>
    <w:rsid w:val="00D12A50"/>
    <w:rsid w:val="00D1304E"/>
    <w:rsid w:val="00D14BE3"/>
    <w:rsid w:val="00D15B40"/>
    <w:rsid w:val="00D1661B"/>
    <w:rsid w:val="00D1664C"/>
    <w:rsid w:val="00D16CE0"/>
    <w:rsid w:val="00D20E8F"/>
    <w:rsid w:val="00D213E3"/>
    <w:rsid w:val="00D2183F"/>
    <w:rsid w:val="00D24329"/>
    <w:rsid w:val="00D2521E"/>
    <w:rsid w:val="00D26233"/>
    <w:rsid w:val="00D303AF"/>
    <w:rsid w:val="00D31896"/>
    <w:rsid w:val="00D31D40"/>
    <w:rsid w:val="00D3669A"/>
    <w:rsid w:val="00D37783"/>
    <w:rsid w:val="00D40201"/>
    <w:rsid w:val="00D41922"/>
    <w:rsid w:val="00D4272B"/>
    <w:rsid w:val="00D428A8"/>
    <w:rsid w:val="00D428ED"/>
    <w:rsid w:val="00D45269"/>
    <w:rsid w:val="00D45357"/>
    <w:rsid w:val="00D457AE"/>
    <w:rsid w:val="00D46157"/>
    <w:rsid w:val="00D467F9"/>
    <w:rsid w:val="00D479E5"/>
    <w:rsid w:val="00D47CF6"/>
    <w:rsid w:val="00D5019F"/>
    <w:rsid w:val="00D510A0"/>
    <w:rsid w:val="00D5134E"/>
    <w:rsid w:val="00D53149"/>
    <w:rsid w:val="00D552BC"/>
    <w:rsid w:val="00D55408"/>
    <w:rsid w:val="00D556AE"/>
    <w:rsid w:val="00D562D0"/>
    <w:rsid w:val="00D57944"/>
    <w:rsid w:val="00D57966"/>
    <w:rsid w:val="00D57C20"/>
    <w:rsid w:val="00D605FD"/>
    <w:rsid w:val="00D607B4"/>
    <w:rsid w:val="00D60BD2"/>
    <w:rsid w:val="00D623CF"/>
    <w:rsid w:val="00D62EC3"/>
    <w:rsid w:val="00D64CC5"/>
    <w:rsid w:val="00D65ACA"/>
    <w:rsid w:val="00D67162"/>
    <w:rsid w:val="00D675F7"/>
    <w:rsid w:val="00D7168A"/>
    <w:rsid w:val="00D71CA9"/>
    <w:rsid w:val="00D74126"/>
    <w:rsid w:val="00D74E35"/>
    <w:rsid w:val="00D74E6E"/>
    <w:rsid w:val="00D758E0"/>
    <w:rsid w:val="00D75A94"/>
    <w:rsid w:val="00D7636F"/>
    <w:rsid w:val="00D80348"/>
    <w:rsid w:val="00D8240F"/>
    <w:rsid w:val="00D82F3E"/>
    <w:rsid w:val="00D84588"/>
    <w:rsid w:val="00D86990"/>
    <w:rsid w:val="00D90337"/>
    <w:rsid w:val="00D90797"/>
    <w:rsid w:val="00D91991"/>
    <w:rsid w:val="00D91E78"/>
    <w:rsid w:val="00D934A4"/>
    <w:rsid w:val="00D94CFB"/>
    <w:rsid w:val="00D9787A"/>
    <w:rsid w:val="00DA0B67"/>
    <w:rsid w:val="00DA0EF4"/>
    <w:rsid w:val="00DA26A2"/>
    <w:rsid w:val="00DA582C"/>
    <w:rsid w:val="00DA692A"/>
    <w:rsid w:val="00DA7E08"/>
    <w:rsid w:val="00DB1C13"/>
    <w:rsid w:val="00DB2875"/>
    <w:rsid w:val="00DB330A"/>
    <w:rsid w:val="00DB3F6A"/>
    <w:rsid w:val="00DB4027"/>
    <w:rsid w:val="00DB5303"/>
    <w:rsid w:val="00DB56C8"/>
    <w:rsid w:val="00DC05A9"/>
    <w:rsid w:val="00DC1483"/>
    <w:rsid w:val="00DC21B3"/>
    <w:rsid w:val="00DC385F"/>
    <w:rsid w:val="00DC3D72"/>
    <w:rsid w:val="00DC6A8F"/>
    <w:rsid w:val="00DC700C"/>
    <w:rsid w:val="00DD0C46"/>
    <w:rsid w:val="00DD1132"/>
    <w:rsid w:val="00DD1A5D"/>
    <w:rsid w:val="00DD1E79"/>
    <w:rsid w:val="00DD1F91"/>
    <w:rsid w:val="00DD632E"/>
    <w:rsid w:val="00DD63D8"/>
    <w:rsid w:val="00DD67D8"/>
    <w:rsid w:val="00DE0048"/>
    <w:rsid w:val="00DE1A11"/>
    <w:rsid w:val="00DE3A11"/>
    <w:rsid w:val="00DE4D34"/>
    <w:rsid w:val="00DE5181"/>
    <w:rsid w:val="00DF166F"/>
    <w:rsid w:val="00DF17A6"/>
    <w:rsid w:val="00DF195D"/>
    <w:rsid w:val="00DF2A89"/>
    <w:rsid w:val="00DF32FB"/>
    <w:rsid w:val="00DF3526"/>
    <w:rsid w:val="00DF4B3B"/>
    <w:rsid w:val="00DF6CB9"/>
    <w:rsid w:val="00DF71E8"/>
    <w:rsid w:val="00DF7277"/>
    <w:rsid w:val="00E003A8"/>
    <w:rsid w:val="00E03C2D"/>
    <w:rsid w:val="00E04460"/>
    <w:rsid w:val="00E067B7"/>
    <w:rsid w:val="00E10585"/>
    <w:rsid w:val="00E122FA"/>
    <w:rsid w:val="00E14824"/>
    <w:rsid w:val="00E159E1"/>
    <w:rsid w:val="00E165C0"/>
    <w:rsid w:val="00E17243"/>
    <w:rsid w:val="00E172E7"/>
    <w:rsid w:val="00E17565"/>
    <w:rsid w:val="00E20D74"/>
    <w:rsid w:val="00E22DF2"/>
    <w:rsid w:val="00E23112"/>
    <w:rsid w:val="00E23CB0"/>
    <w:rsid w:val="00E2703C"/>
    <w:rsid w:val="00E315AC"/>
    <w:rsid w:val="00E32E0F"/>
    <w:rsid w:val="00E33C64"/>
    <w:rsid w:val="00E34135"/>
    <w:rsid w:val="00E34F66"/>
    <w:rsid w:val="00E3792D"/>
    <w:rsid w:val="00E41798"/>
    <w:rsid w:val="00E41ACE"/>
    <w:rsid w:val="00E42EF9"/>
    <w:rsid w:val="00E431A8"/>
    <w:rsid w:val="00E441B3"/>
    <w:rsid w:val="00E44DE3"/>
    <w:rsid w:val="00E44E62"/>
    <w:rsid w:val="00E45324"/>
    <w:rsid w:val="00E465D9"/>
    <w:rsid w:val="00E505CC"/>
    <w:rsid w:val="00E50AC2"/>
    <w:rsid w:val="00E50D08"/>
    <w:rsid w:val="00E5172F"/>
    <w:rsid w:val="00E53A14"/>
    <w:rsid w:val="00E54C48"/>
    <w:rsid w:val="00E55F48"/>
    <w:rsid w:val="00E56513"/>
    <w:rsid w:val="00E578F4"/>
    <w:rsid w:val="00E60371"/>
    <w:rsid w:val="00E6165F"/>
    <w:rsid w:val="00E624B6"/>
    <w:rsid w:val="00E62ABF"/>
    <w:rsid w:val="00E64477"/>
    <w:rsid w:val="00E67823"/>
    <w:rsid w:val="00E700C4"/>
    <w:rsid w:val="00E70185"/>
    <w:rsid w:val="00E70C12"/>
    <w:rsid w:val="00E70FF3"/>
    <w:rsid w:val="00E71573"/>
    <w:rsid w:val="00E71B4F"/>
    <w:rsid w:val="00E7252E"/>
    <w:rsid w:val="00E73312"/>
    <w:rsid w:val="00E7461F"/>
    <w:rsid w:val="00E74C07"/>
    <w:rsid w:val="00E76290"/>
    <w:rsid w:val="00E76835"/>
    <w:rsid w:val="00E77428"/>
    <w:rsid w:val="00E77C7B"/>
    <w:rsid w:val="00E829AE"/>
    <w:rsid w:val="00E82F06"/>
    <w:rsid w:val="00E8313E"/>
    <w:rsid w:val="00E837F5"/>
    <w:rsid w:val="00E83FE2"/>
    <w:rsid w:val="00E84E34"/>
    <w:rsid w:val="00E8608C"/>
    <w:rsid w:val="00E86463"/>
    <w:rsid w:val="00E8752A"/>
    <w:rsid w:val="00E87BE5"/>
    <w:rsid w:val="00E93D64"/>
    <w:rsid w:val="00E9425D"/>
    <w:rsid w:val="00E94746"/>
    <w:rsid w:val="00E950D3"/>
    <w:rsid w:val="00E96BBE"/>
    <w:rsid w:val="00E972D5"/>
    <w:rsid w:val="00E97524"/>
    <w:rsid w:val="00EA37A3"/>
    <w:rsid w:val="00EA449E"/>
    <w:rsid w:val="00EA6430"/>
    <w:rsid w:val="00EB0DF9"/>
    <w:rsid w:val="00EB0FCD"/>
    <w:rsid w:val="00EB30CC"/>
    <w:rsid w:val="00EB47D0"/>
    <w:rsid w:val="00EB518A"/>
    <w:rsid w:val="00EB5D4C"/>
    <w:rsid w:val="00EB5DB7"/>
    <w:rsid w:val="00EB7B3F"/>
    <w:rsid w:val="00EC19CB"/>
    <w:rsid w:val="00EC1E12"/>
    <w:rsid w:val="00EC229E"/>
    <w:rsid w:val="00EC314F"/>
    <w:rsid w:val="00EC3C15"/>
    <w:rsid w:val="00EC3D04"/>
    <w:rsid w:val="00EC410A"/>
    <w:rsid w:val="00EC632F"/>
    <w:rsid w:val="00EC7EA6"/>
    <w:rsid w:val="00ED159B"/>
    <w:rsid w:val="00ED1D9B"/>
    <w:rsid w:val="00ED3467"/>
    <w:rsid w:val="00ED4F28"/>
    <w:rsid w:val="00ED5C21"/>
    <w:rsid w:val="00ED6231"/>
    <w:rsid w:val="00ED711E"/>
    <w:rsid w:val="00EE01D3"/>
    <w:rsid w:val="00EE1100"/>
    <w:rsid w:val="00EE35DE"/>
    <w:rsid w:val="00EE38E9"/>
    <w:rsid w:val="00EE4006"/>
    <w:rsid w:val="00EE4155"/>
    <w:rsid w:val="00EE473A"/>
    <w:rsid w:val="00EE4C00"/>
    <w:rsid w:val="00EE68E4"/>
    <w:rsid w:val="00EE7D61"/>
    <w:rsid w:val="00EF01E5"/>
    <w:rsid w:val="00EF097D"/>
    <w:rsid w:val="00EF26A1"/>
    <w:rsid w:val="00EF2B94"/>
    <w:rsid w:val="00EF39B5"/>
    <w:rsid w:val="00EF4B4F"/>
    <w:rsid w:val="00EF4D9F"/>
    <w:rsid w:val="00EF6DA5"/>
    <w:rsid w:val="00EF6E86"/>
    <w:rsid w:val="00F02AB5"/>
    <w:rsid w:val="00F02BAC"/>
    <w:rsid w:val="00F02BEB"/>
    <w:rsid w:val="00F03DE2"/>
    <w:rsid w:val="00F0496B"/>
    <w:rsid w:val="00F06B37"/>
    <w:rsid w:val="00F0723C"/>
    <w:rsid w:val="00F07987"/>
    <w:rsid w:val="00F10FE2"/>
    <w:rsid w:val="00F119DF"/>
    <w:rsid w:val="00F11BB0"/>
    <w:rsid w:val="00F13D6B"/>
    <w:rsid w:val="00F15220"/>
    <w:rsid w:val="00F16361"/>
    <w:rsid w:val="00F176D8"/>
    <w:rsid w:val="00F206C4"/>
    <w:rsid w:val="00F2212B"/>
    <w:rsid w:val="00F225A1"/>
    <w:rsid w:val="00F22E60"/>
    <w:rsid w:val="00F230DF"/>
    <w:rsid w:val="00F239E7"/>
    <w:rsid w:val="00F27A00"/>
    <w:rsid w:val="00F311CF"/>
    <w:rsid w:val="00F31C8A"/>
    <w:rsid w:val="00F32995"/>
    <w:rsid w:val="00F35947"/>
    <w:rsid w:val="00F35A9C"/>
    <w:rsid w:val="00F36A72"/>
    <w:rsid w:val="00F36ADF"/>
    <w:rsid w:val="00F37F31"/>
    <w:rsid w:val="00F407DE"/>
    <w:rsid w:val="00F41A19"/>
    <w:rsid w:val="00F423ED"/>
    <w:rsid w:val="00F43AA5"/>
    <w:rsid w:val="00F43D76"/>
    <w:rsid w:val="00F43F88"/>
    <w:rsid w:val="00F44CA8"/>
    <w:rsid w:val="00F44DD6"/>
    <w:rsid w:val="00F44F72"/>
    <w:rsid w:val="00F50E71"/>
    <w:rsid w:val="00F51F7A"/>
    <w:rsid w:val="00F53B0D"/>
    <w:rsid w:val="00F55DE6"/>
    <w:rsid w:val="00F60051"/>
    <w:rsid w:val="00F619D4"/>
    <w:rsid w:val="00F63A58"/>
    <w:rsid w:val="00F647B7"/>
    <w:rsid w:val="00F66B67"/>
    <w:rsid w:val="00F67110"/>
    <w:rsid w:val="00F678F1"/>
    <w:rsid w:val="00F70174"/>
    <w:rsid w:val="00F709CA"/>
    <w:rsid w:val="00F73249"/>
    <w:rsid w:val="00F740B3"/>
    <w:rsid w:val="00F75134"/>
    <w:rsid w:val="00F77958"/>
    <w:rsid w:val="00F77C2D"/>
    <w:rsid w:val="00F8029C"/>
    <w:rsid w:val="00F804A1"/>
    <w:rsid w:val="00F80C0C"/>
    <w:rsid w:val="00F826F3"/>
    <w:rsid w:val="00F86B02"/>
    <w:rsid w:val="00F874E4"/>
    <w:rsid w:val="00F91B06"/>
    <w:rsid w:val="00F93605"/>
    <w:rsid w:val="00F93658"/>
    <w:rsid w:val="00F9704F"/>
    <w:rsid w:val="00FA00A1"/>
    <w:rsid w:val="00FA01E0"/>
    <w:rsid w:val="00FA0451"/>
    <w:rsid w:val="00FA1BB0"/>
    <w:rsid w:val="00FA2144"/>
    <w:rsid w:val="00FA3A6F"/>
    <w:rsid w:val="00FA4908"/>
    <w:rsid w:val="00FA5008"/>
    <w:rsid w:val="00FA7BAB"/>
    <w:rsid w:val="00FB0AFE"/>
    <w:rsid w:val="00FB23B1"/>
    <w:rsid w:val="00FB3349"/>
    <w:rsid w:val="00FB5513"/>
    <w:rsid w:val="00FB7706"/>
    <w:rsid w:val="00FC068A"/>
    <w:rsid w:val="00FC274F"/>
    <w:rsid w:val="00FC2918"/>
    <w:rsid w:val="00FC2DBA"/>
    <w:rsid w:val="00FC2FFD"/>
    <w:rsid w:val="00FC7017"/>
    <w:rsid w:val="00FD03BC"/>
    <w:rsid w:val="00FD454C"/>
    <w:rsid w:val="00FD552C"/>
    <w:rsid w:val="00FD561F"/>
    <w:rsid w:val="00FD6303"/>
    <w:rsid w:val="00FD6710"/>
    <w:rsid w:val="00FD7196"/>
    <w:rsid w:val="00FD7C42"/>
    <w:rsid w:val="00FE2B75"/>
    <w:rsid w:val="00FE2C29"/>
    <w:rsid w:val="00FE442C"/>
    <w:rsid w:val="00FE5431"/>
    <w:rsid w:val="00FE5488"/>
    <w:rsid w:val="00FE73BD"/>
    <w:rsid w:val="00FF26B1"/>
    <w:rsid w:val="00FF2A84"/>
    <w:rsid w:val="00FF3C35"/>
    <w:rsid w:val="00FF3C3E"/>
    <w:rsid w:val="00FF4703"/>
    <w:rsid w:val="00FF5704"/>
    <w:rsid w:val="00FF6C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E5E42"/>
    <w:pPr>
      <w:spacing w:after="120"/>
    </w:pPr>
    <w:rPr>
      <w:rFonts w:eastAsiaTheme="minorEastAsia"/>
      <w:lang w:bidi="en-US"/>
    </w:rPr>
  </w:style>
  <w:style w:type="paragraph" w:styleId="Heading1">
    <w:name w:val="heading 1"/>
    <w:basedOn w:val="Normal"/>
    <w:next w:val="ppBodyText"/>
    <w:link w:val="Heading1Char"/>
    <w:qFormat/>
    <w:rsid w:val="001E5E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E5E4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E5E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E5E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5E4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1E5E4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1E5E42"/>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1E5E42"/>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1E5E42"/>
    <w:pPr>
      <w:numPr>
        <w:ilvl w:val="1"/>
        <w:numId w:val="10"/>
      </w:numPr>
      <w:spacing w:after="120"/>
    </w:pPr>
    <w:rPr>
      <w:rFonts w:eastAsiaTheme="minorEastAsia"/>
      <w:lang w:bidi="en-US"/>
    </w:rPr>
  </w:style>
  <w:style w:type="paragraph" w:customStyle="1" w:styleId="ppBodyTextIndent">
    <w:name w:val="pp Body Text Indent"/>
    <w:basedOn w:val="ppBodyText"/>
    <w:rsid w:val="001E5E42"/>
    <w:pPr>
      <w:numPr>
        <w:ilvl w:val="2"/>
      </w:numPr>
    </w:pPr>
  </w:style>
  <w:style w:type="paragraph" w:customStyle="1" w:styleId="ppBodyTextIndent2">
    <w:name w:val="pp Body Text Indent 2"/>
    <w:basedOn w:val="ppBodyTextIndent"/>
    <w:rsid w:val="001E5E42"/>
    <w:pPr>
      <w:numPr>
        <w:ilvl w:val="3"/>
      </w:numPr>
    </w:pPr>
  </w:style>
  <w:style w:type="paragraph" w:customStyle="1" w:styleId="ppBulletList">
    <w:name w:val="pp Bullet List"/>
    <w:basedOn w:val="ppNumberList"/>
    <w:link w:val="ppBulletListChar"/>
    <w:qFormat/>
    <w:rsid w:val="001E5E42"/>
    <w:pPr>
      <w:numPr>
        <w:numId w:val="32"/>
      </w:numPr>
      <w:tabs>
        <w:tab w:val="clear" w:pos="1440"/>
      </w:tabs>
      <w:ind w:left="754" w:hanging="357"/>
    </w:pPr>
  </w:style>
  <w:style w:type="paragraph" w:customStyle="1" w:styleId="ppBulletListIndent">
    <w:name w:val="pp Bullet List Indent"/>
    <w:basedOn w:val="ppBulletList"/>
    <w:rsid w:val="00C32270"/>
    <w:pPr>
      <w:numPr>
        <w:ilvl w:val="2"/>
        <w:numId w:val="2"/>
      </w:numPr>
      <w:tabs>
        <w:tab w:val="clear" w:pos="1757"/>
      </w:tabs>
      <w:ind w:left="1276"/>
    </w:pPr>
  </w:style>
  <w:style w:type="paragraph" w:customStyle="1" w:styleId="ppBulletListTable">
    <w:name w:val="pp Bullet List Table"/>
    <w:basedOn w:val="Normal"/>
    <w:uiPriority w:val="11"/>
    <w:rsid w:val="004A04EE"/>
    <w:pPr>
      <w:tabs>
        <w:tab w:val="left" w:pos="403"/>
        <w:tab w:val="num" w:pos="907"/>
      </w:tabs>
      <w:spacing w:before="100"/>
      <w:ind w:left="907" w:hanging="360"/>
    </w:pPr>
    <w:rPr>
      <w:sz w:val="18"/>
    </w:rPr>
  </w:style>
  <w:style w:type="paragraph" w:customStyle="1" w:styleId="ppChapterNumber">
    <w:name w:val="pp Chapter Number"/>
    <w:next w:val="Normal"/>
    <w:uiPriority w:val="14"/>
    <w:rsid w:val="001E5E4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1E5E4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1E5E42"/>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E5E4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E5E42"/>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1E5E42"/>
    <w:pPr>
      <w:numPr>
        <w:ilvl w:val="2"/>
      </w:numPr>
      <w:ind w:left="720"/>
    </w:pPr>
  </w:style>
  <w:style w:type="paragraph" w:customStyle="1" w:styleId="ppCodeIndent2">
    <w:name w:val="pp Code Indent 2"/>
    <w:basedOn w:val="ppCodeIndent"/>
    <w:rsid w:val="001E5E42"/>
    <w:pPr>
      <w:numPr>
        <w:ilvl w:val="3"/>
      </w:numPr>
      <w:ind w:left="1440"/>
    </w:pPr>
  </w:style>
  <w:style w:type="paragraph" w:customStyle="1" w:styleId="ppCodeLanguage">
    <w:name w:val="pp Code Language"/>
    <w:basedOn w:val="Normal"/>
    <w:next w:val="ppCode"/>
    <w:qFormat/>
    <w:rsid w:val="001E5E42"/>
    <w:pPr>
      <w:keepNext/>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E5E42"/>
    <w:pPr>
      <w:numPr>
        <w:ilvl w:val="2"/>
      </w:numPr>
      <w:ind w:left="720"/>
    </w:pPr>
  </w:style>
  <w:style w:type="paragraph" w:customStyle="1" w:styleId="ppCodeLanguageIndent2">
    <w:name w:val="pp Code Language Indent 2"/>
    <w:basedOn w:val="ppCodeLanguageIndent"/>
    <w:next w:val="ppCodeIndent2"/>
    <w:rsid w:val="001E5E42"/>
    <w:pPr>
      <w:numPr>
        <w:ilvl w:val="3"/>
      </w:numPr>
      <w:ind w:left="1440"/>
    </w:pPr>
  </w:style>
  <w:style w:type="paragraph" w:customStyle="1" w:styleId="ppCodeLanguageTable">
    <w:name w:val="pp Code Language Table"/>
    <w:basedOn w:val="ppCodeLanguage"/>
    <w:next w:val="Normal"/>
    <w:rsid w:val="004A04EE"/>
    <w:pPr>
      <w:numPr>
        <w:ilvl w:val="0"/>
        <w:numId w:val="0"/>
      </w:numPr>
    </w:pPr>
  </w:style>
  <w:style w:type="paragraph" w:customStyle="1" w:styleId="ppCodeTable">
    <w:name w:val="pp Code Table"/>
    <w:basedOn w:val="ppCode"/>
    <w:rsid w:val="004A04EE"/>
    <w:pPr>
      <w:numPr>
        <w:ilvl w:val="0"/>
        <w:numId w:val="0"/>
      </w:numPr>
    </w:pPr>
  </w:style>
  <w:style w:type="paragraph" w:customStyle="1" w:styleId="ppFigure">
    <w:name w:val="pp Figure"/>
    <w:basedOn w:val="Normal"/>
    <w:next w:val="Normal"/>
    <w:qFormat/>
    <w:rsid w:val="001E5E42"/>
    <w:pPr>
      <w:numPr>
        <w:ilvl w:val="1"/>
        <w:numId w:val="6"/>
      </w:numPr>
      <w:spacing w:after="240"/>
      <w:ind w:left="0"/>
    </w:pPr>
  </w:style>
  <w:style w:type="paragraph" w:customStyle="1" w:styleId="ppFigureCaption">
    <w:name w:val="pp Figure Caption"/>
    <w:basedOn w:val="Normal"/>
    <w:next w:val="ppBodyText"/>
    <w:qFormat/>
    <w:rsid w:val="001E5E42"/>
    <w:pPr>
      <w:numPr>
        <w:ilvl w:val="1"/>
        <w:numId w:val="5"/>
      </w:numPr>
      <w:ind w:left="0"/>
    </w:pPr>
    <w:rPr>
      <w:b/>
      <w:color w:val="003399"/>
    </w:rPr>
  </w:style>
  <w:style w:type="paragraph" w:customStyle="1" w:styleId="ppFigureCaptionIndent">
    <w:name w:val="pp Figure Caption Indent"/>
    <w:basedOn w:val="ppFigureCaption"/>
    <w:next w:val="ppBodyTextIndent"/>
    <w:rsid w:val="001E5E42"/>
    <w:pPr>
      <w:numPr>
        <w:ilvl w:val="2"/>
      </w:numPr>
      <w:ind w:left="720"/>
    </w:pPr>
  </w:style>
  <w:style w:type="paragraph" w:customStyle="1" w:styleId="ppFigureCaptionIndent2">
    <w:name w:val="pp Figure Caption Indent 2"/>
    <w:basedOn w:val="ppFigureCaptionIndent"/>
    <w:next w:val="ppBodyTextIndent2"/>
    <w:rsid w:val="001E5E42"/>
    <w:pPr>
      <w:numPr>
        <w:ilvl w:val="3"/>
      </w:numPr>
      <w:ind w:left="1440"/>
    </w:pPr>
  </w:style>
  <w:style w:type="paragraph" w:customStyle="1" w:styleId="ppFigureIndent">
    <w:name w:val="pp Figure Indent"/>
    <w:basedOn w:val="ppFigure"/>
    <w:next w:val="Normal"/>
    <w:rsid w:val="001E5E42"/>
    <w:pPr>
      <w:numPr>
        <w:ilvl w:val="2"/>
      </w:numPr>
      <w:ind w:left="720"/>
    </w:pPr>
  </w:style>
  <w:style w:type="paragraph" w:customStyle="1" w:styleId="ppFigureIndent2">
    <w:name w:val="pp Figure Indent 2"/>
    <w:basedOn w:val="ppFigureIndent"/>
    <w:next w:val="Normal"/>
    <w:rsid w:val="001E5E42"/>
    <w:pPr>
      <w:numPr>
        <w:ilvl w:val="3"/>
      </w:numPr>
      <w:ind w:left="1440"/>
    </w:pPr>
  </w:style>
  <w:style w:type="paragraph" w:customStyle="1" w:styleId="ppFigureNumber">
    <w:name w:val="pp Figure Number"/>
    <w:basedOn w:val="Normal"/>
    <w:next w:val="ppFigureCaption"/>
    <w:rsid w:val="001E5E42"/>
    <w:pPr>
      <w:numPr>
        <w:ilvl w:val="1"/>
        <w:numId w:val="7"/>
      </w:numPr>
      <w:spacing w:after="0"/>
      <w:ind w:left="0"/>
    </w:pPr>
    <w:rPr>
      <w:b/>
    </w:rPr>
  </w:style>
  <w:style w:type="paragraph" w:customStyle="1" w:styleId="ppFigureNumberIndent">
    <w:name w:val="pp Figure Number Indent"/>
    <w:basedOn w:val="ppFigureNumber"/>
    <w:next w:val="ppFigureCaptionIndent"/>
    <w:rsid w:val="001E5E42"/>
    <w:pPr>
      <w:numPr>
        <w:ilvl w:val="2"/>
      </w:numPr>
      <w:ind w:left="720"/>
    </w:pPr>
  </w:style>
  <w:style w:type="paragraph" w:customStyle="1" w:styleId="ppFigureNumberIndent2">
    <w:name w:val="pp Figure Number Indent 2"/>
    <w:basedOn w:val="ppFigureNumberIndent"/>
    <w:next w:val="ppFigureCaptionIndent2"/>
    <w:rsid w:val="001E5E42"/>
    <w:pPr>
      <w:numPr>
        <w:ilvl w:val="3"/>
      </w:numPr>
      <w:ind w:left="1440"/>
    </w:pPr>
  </w:style>
  <w:style w:type="paragraph" w:customStyle="1" w:styleId="ppListBodyText">
    <w:name w:val="pp List Body Text"/>
    <w:basedOn w:val="Normal"/>
    <w:rsid w:val="004A04EE"/>
  </w:style>
  <w:style w:type="paragraph" w:customStyle="1" w:styleId="ppNumberList">
    <w:name w:val="pp Number List"/>
    <w:basedOn w:val="Normal"/>
    <w:rsid w:val="00DB330A"/>
    <w:pPr>
      <w:numPr>
        <w:ilvl w:val="1"/>
        <w:numId w:val="9"/>
      </w:numPr>
      <w:tabs>
        <w:tab w:val="clear" w:pos="1037"/>
        <w:tab w:val="left" w:pos="1440"/>
      </w:tabs>
      <w:ind w:left="709"/>
    </w:pPr>
  </w:style>
  <w:style w:type="paragraph" w:customStyle="1" w:styleId="ppListEnd">
    <w:name w:val="pp List End"/>
    <w:basedOn w:val="ppNumberList"/>
    <w:next w:val="ppBodyText"/>
    <w:rsid w:val="001E5E42"/>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E5E42"/>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E5E42"/>
    <w:pPr>
      <w:numPr>
        <w:ilvl w:val="0"/>
        <w:numId w:val="0"/>
      </w:numPr>
    </w:pPr>
  </w:style>
  <w:style w:type="paragraph" w:customStyle="1" w:styleId="ppNoteIndent">
    <w:name w:val="pp Note Indent"/>
    <w:basedOn w:val="ppNote"/>
    <w:rsid w:val="001E5E42"/>
    <w:pPr>
      <w:numPr>
        <w:ilvl w:val="2"/>
      </w:numPr>
      <w:ind w:left="862"/>
    </w:pPr>
  </w:style>
  <w:style w:type="paragraph" w:customStyle="1" w:styleId="ppNoteIndent2">
    <w:name w:val="pp Note Indent 2"/>
    <w:basedOn w:val="ppNoteIndent"/>
    <w:rsid w:val="001E5E42"/>
    <w:pPr>
      <w:numPr>
        <w:ilvl w:val="3"/>
      </w:numPr>
      <w:ind w:left="1584"/>
    </w:pPr>
  </w:style>
  <w:style w:type="paragraph" w:customStyle="1" w:styleId="ppNumberListIndent">
    <w:name w:val="pp Number List Indent"/>
    <w:basedOn w:val="ppNumberList"/>
    <w:rsid w:val="001E5E42"/>
    <w:pPr>
      <w:numPr>
        <w:ilvl w:val="2"/>
      </w:numPr>
      <w:tabs>
        <w:tab w:val="clear" w:pos="1440"/>
        <w:tab w:val="left" w:pos="2160"/>
      </w:tabs>
      <w:ind w:left="1434" w:hanging="357"/>
    </w:pPr>
  </w:style>
  <w:style w:type="paragraph" w:customStyle="1" w:styleId="ppNumberListTable">
    <w:name w:val="pp Number List Table"/>
    <w:basedOn w:val="ppNumberList"/>
    <w:rsid w:val="001E5E42"/>
    <w:pPr>
      <w:numPr>
        <w:ilvl w:val="0"/>
        <w:numId w:val="0"/>
      </w:numPr>
      <w:tabs>
        <w:tab w:val="left" w:pos="403"/>
      </w:tabs>
    </w:pPr>
    <w:rPr>
      <w:sz w:val="18"/>
    </w:rPr>
  </w:style>
  <w:style w:type="paragraph" w:customStyle="1" w:styleId="ppProcedureStart">
    <w:name w:val="pp Procedure Start"/>
    <w:basedOn w:val="Normal"/>
    <w:next w:val="ppNumberList"/>
    <w:rsid w:val="001E5E42"/>
    <w:pPr>
      <w:spacing w:before="80" w:after="80"/>
    </w:pPr>
    <w:rPr>
      <w:rFonts w:cs="Arial"/>
      <w:b/>
      <w:szCs w:val="20"/>
    </w:rPr>
  </w:style>
  <w:style w:type="paragraph" w:customStyle="1" w:styleId="ppSection">
    <w:name w:val="pp Section"/>
    <w:basedOn w:val="Heading1"/>
    <w:next w:val="Normal"/>
    <w:rsid w:val="001E5E42"/>
    <w:rPr>
      <w:color w:val="333399"/>
    </w:rPr>
  </w:style>
  <w:style w:type="paragraph" w:customStyle="1" w:styleId="ppShowMe">
    <w:name w:val="pp Show Me"/>
    <w:basedOn w:val="Normal"/>
    <w:next w:val="ppBodyText"/>
    <w:rsid w:val="004A04EE"/>
    <w:rPr>
      <w:rFonts w:ascii="Britannic Bold" w:hAnsi="Britannic Bold"/>
      <w:color w:val="000080"/>
      <w:szCs w:val="20"/>
    </w:rPr>
  </w:style>
  <w:style w:type="table" w:customStyle="1" w:styleId="ppTableGrid">
    <w:name w:val="pp Table Grid"/>
    <w:basedOn w:val="ppTableList"/>
    <w:rsid w:val="001E5E4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E5E4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E5E4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E5E4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E5E42"/>
  </w:style>
  <w:style w:type="table" w:styleId="TableGrid">
    <w:name w:val="Table Grid"/>
    <w:basedOn w:val="TableNormal"/>
    <w:rsid w:val="001E5E4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E5E42"/>
    <w:rPr>
      <w:szCs w:val="20"/>
    </w:rPr>
  </w:style>
  <w:style w:type="character" w:customStyle="1" w:styleId="FootnoteTextChar">
    <w:name w:val="Footnote Text Char"/>
    <w:basedOn w:val="DefaultParagraphFont"/>
    <w:link w:val="FootnoteText"/>
    <w:uiPriority w:val="99"/>
    <w:rsid w:val="001E5E42"/>
    <w:rPr>
      <w:rFonts w:eastAsiaTheme="minorEastAsia"/>
      <w:szCs w:val="20"/>
      <w:lang w:bidi="en-US"/>
    </w:rPr>
  </w:style>
  <w:style w:type="paragraph" w:styleId="Header">
    <w:name w:val="header"/>
    <w:basedOn w:val="Normal"/>
    <w:link w:val="HeaderChar"/>
    <w:uiPriority w:val="99"/>
    <w:unhideWhenUsed/>
    <w:rsid w:val="001E5E42"/>
    <w:pPr>
      <w:tabs>
        <w:tab w:val="center" w:pos="4680"/>
        <w:tab w:val="right" w:pos="9360"/>
      </w:tabs>
    </w:pPr>
  </w:style>
  <w:style w:type="character" w:customStyle="1" w:styleId="HeaderChar">
    <w:name w:val="Header Char"/>
    <w:basedOn w:val="DefaultParagraphFont"/>
    <w:link w:val="Header"/>
    <w:uiPriority w:val="99"/>
    <w:rsid w:val="001E5E42"/>
    <w:rPr>
      <w:rFonts w:eastAsiaTheme="minorEastAsia"/>
      <w:lang w:bidi="en-US"/>
    </w:rPr>
  </w:style>
  <w:style w:type="paragraph" w:styleId="Footer">
    <w:name w:val="footer"/>
    <w:basedOn w:val="Normal"/>
    <w:link w:val="FooterChar"/>
    <w:uiPriority w:val="99"/>
    <w:unhideWhenUsed/>
    <w:rsid w:val="001E5E42"/>
    <w:pPr>
      <w:tabs>
        <w:tab w:val="center" w:pos="4680"/>
        <w:tab w:val="right" w:pos="9360"/>
      </w:tabs>
    </w:pPr>
  </w:style>
  <w:style w:type="character" w:customStyle="1" w:styleId="FooterChar">
    <w:name w:val="Footer Char"/>
    <w:basedOn w:val="DefaultParagraphFont"/>
    <w:link w:val="Footer"/>
    <w:uiPriority w:val="99"/>
    <w:rsid w:val="001E5E42"/>
    <w:rPr>
      <w:rFonts w:eastAsiaTheme="minorEastAsia"/>
      <w:lang w:bidi="en-US"/>
    </w:rPr>
  </w:style>
  <w:style w:type="character" w:customStyle="1" w:styleId="ppBulletListChar">
    <w:name w:val="pp Bullet List Char"/>
    <w:basedOn w:val="DefaultParagraphFont"/>
    <w:link w:val="ppBulletList"/>
    <w:rsid w:val="001E5E42"/>
    <w:rPr>
      <w:rFonts w:eastAsiaTheme="minorEastAsia"/>
      <w:lang w:bidi="en-US"/>
    </w:rPr>
  </w:style>
  <w:style w:type="paragraph" w:styleId="Title">
    <w:name w:val="Title"/>
    <w:basedOn w:val="Normal"/>
    <w:next w:val="Normal"/>
    <w:link w:val="TitleChar"/>
    <w:uiPriority w:val="10"/>
    <w:qFormat/>
    <w:rsid w:val="001E5E4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5E42"/>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1E5E42"/>
    <w:rPr>
      <w:color w:val="808080"/>
    </w:rPr>
  </w:style>
  <w:style w:type="paragraph" w:styleId="BalloonText">
    <w:name w:val="Balloon Text"/>
    <w:basedOn w:val="Normal"/>
    <w:link w:val="BalloonTextChar"/>
    <w:uiPriority w:val="99"/>
    <w:semiHidden/>
    <w:unhideWhenUsed/>
    <w:rsid w:val="001E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E4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1E5E42"/>
    <w:pPr>
      <w:spacing w:after="200" w:line="240" w:lineRule="auto"/>
    </w:pPr>
    <w:rPr>
      <w:b/>
      <w:bCs/>
      <w:color w:val="4F81BD" w:themeColor="accent1"/>
      <w:sz w:val="18"/>
      <w:szCs w:val="18"/>
    </w:rPr>
  </w:style>
  <w:style w:type="table" w:customStyle="1" w:styleId="ppTable">
    <w:name w:val="pp Table"/>
    <w:basedOn w:val="TableNormal"/>
    <w:uiPriority w:val="99"/>
    <w:rsid w:val="001E5E42"/>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E5E42"/>
    <w:pPr>
      <w:numPr>
        <w:ilvl w:val="4"/>
      </w:numPr>
    </w:pPr>
  </w:style>
  <w:style w:type="paragraph" w:customStyle="1" w:styleId="ppBulletListIndent2">
    <w:name w:val="pp Bullet List Indent 2"/>
    <w:basedOn w:val="ppBulletListIndent"/>
    <w:qFormat/>
    <w:rsid w:val="001E5E42"/>
    <w:pPr>
      <w:numPr>
        <w:ilvl w:val="3"/>
      </w:numPr>
      <w:ind w:left="2115" w:hanging="357"/>
    </w:pPr>
  </w:style>
  <w:style w:type="paragraph" w:customStyle="1" w:styleId="ppNumberListIndent2">
    <w:name w:val="pp Number List Indent 2"/>
    <w:basedOn w:val="ppNumberListIndent"/>
    <w:qFormat/>
    <w:rsid w:val="001E5E42"/>
    <w:pPr>
      <w:numPr>
        <w:ilvl w:val="3"/>
      </w:numPr>
      <w:ind w:left="2115" w:hanging="357"/>
    </w:pPr>
  </w:style>
  <w:style w:type="paragraph" w:customStyle="1" w:styleId="ppCodeIndent3">
    <w:name w:val="pp Code Indent 3"/>
    <w:basedOn w:val="ppCodeIndent2"/>
    <w:qFormat/>
    <w:rsid w:val="001E5E42"/>
    <w:pPr>
      <w:numPr>
        <w:ilvl w:val="4"/>
      </w:numPr>
    </w:pPr>
  </w:style>
  <w:style w:type="paragraph" w:customStyle="1" w:styleId="ppCodeLanguageIndent3">
    <w:name w:val="pp Code Language Indent 3"/>
    <w:basedOn w:val="ppCodeLanguageIndent2"/>
    <w:next w:val="ppCodeIndent3"/>
    <w:qFormat/>
    <w:rsid w:val="001E5E42"/>
    <w:pPr>
      <w:numPr>
        <w:ilvl w:val="4"/>
      </w:numPr>
    </w:pPr>
  </w:style>
  <w:style w:type="paragraph" w:customStyle="1" w:styleId="ppNoteIndent3">
    <w:name w:val="pp Note Indent 3"/>
    <w:basedOn w:val="ppNoteIndent2"/>
    <w:qFormat/>
    <w:rsid w:val="001E5E42"/>
    <w:pPr>
      <w:numPr>
        <w:ilvl w:val="4"/>
      </w:numPr>
    </w:pPr>
  </w:style>
  <w:style w:type="paragraph" w:customStyle="1" w:styleId="ppFigureIndent3">
    <w:name w:val="pp Figure Indent 3"/>
    <w:basedOn w:val="ppFigureIndent2"/>
    <w:qFormat/>
    <w:rsid w:val="001E5E42"/>
    <w:pPr>
      <w:numPr>
        <w:ilvl w:val="4"/>
      </w:numPr>
    </w:pPr>
  </w:style>
  <w:style w:type="paragraph" w:customStyle="1" w:styleId="ppFigureCaptionIndent3">
    <w:name w:val="pp Figure Caption Indent 3"/>
    <w:basedOn w:val="ppFigureCaptionIndent2"/>
    <w:qFormat/>
    <w:rsid w:val="001E5E42"/>
    <w:pPr>
      <w:numPr>
        <w:ilvl w:val="4"/>
      </w:numPr>
    </w:pPr>
  </w:style>
  <w:style w:type="paragraph" w:customStyle="1" w:styleId="ppFigureNumberIndent3">
    <w:name w:val="pp Figure Number Indent 3"/>
    <w:basedOn w:val="ppFigureNumberIndent2"/>
    <w:qFormat/>
    <w:rsid w:val="001E5E42"/>
    <w:pPr>
      <w:numPr>
        <w:ilvl w:val="4"/>
      </w:numPr>
      <w:ind w:left="2160" w:firstLine="0"/>
    </w:pPr>
  </w:style>
  <w:style w:type="character" w:styleId="Hyperlink">
    <w:name w:val="Hyperlink"/>
    <w:basedOn w:val="DefaultParagraphFont"/>
    <w:uiPriority w:val="99"/>
    <w:unhideWhenUsed/>
    <w:rsid w:val="00085C0C"/>
    <w:rPr>
      <w:color w:val="0000FF" w:themeColor="hyperlink"/>
      <w:u w:val="single"/>
    </w:rPr>
  </w:style>
  <w:style w:type="character" w:styleId="Strong">
    <w:name w:val="Strong"/>
    <w:basedOn w:val="DefaultParagraphFont"/>
    <w:uiPriority w:val="22"/>
    <w:qFormat/>
    <w:rsid w:val="00CC62C2"/>
    <w:rPr>
      <w:b/>
      <w:bCs/>
    </w:rPr>
  </w:style>
  <w:style w:type="character" w:styleId="CommentReference">
    <w:name w:val="annotation reference"/>
    <w:basedOn w:val="DefaultParagraphFont"/>
    <w:uiPriority w:val="99"/>
    <w:semiHidden/>
    <w:unhideWhenUsed/>
    <w:rsid w:val="0047312C"/>
    <w:rPr>
      <w:sz w:val="16"/>
      <w:szCs w:val="16"/>
    </w:rPr>
  </w:style>
  <w:style w:type="paragraph" w:styleId="CommentText">
    <w:name w:val="annotation text"/>
    <w:basedOn w:val="Normal"/>
    <w:link w:val="CommentTextChar"/>
    <w:uiPriority w:val="99"/>
    <w:semiHidden/>
    <w:unhideWhenUsed/>
    <w:rsid w:val="0047312C"/>
    <w:pPr>
      <w:spacing w:line="240" w:lineRule="auto"/>
    </w:pPr>
    <w:rPr>
      <w:sz w:val="20"/>
      <w:szCs w:val="20"/>
    </w:rPr>
  </w:style>
  <w:style w:type="character" w:customStyle="1" w:styleId="CommentTextChar">
    <w:name w:val="Comment Text Char"/>
    <w:basedOn w:val="DefaultParagraphFont"/>
    <w:link w:val="CommentText"/>
    <w:uiPriority w:val="99"/>
    <w:semiHidden/>
    <w:rsid w:val="0047312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47312C"/>
    <w:rPr>
      <w:b/>
      <w:bCs/>
    </w:rPr>
  </w:style>
  <w:style w:type="character" w:customStyle="1" w:styleId="CommentSubjectChar">
    <w:name w:val="Comment Subject Char"/>
    <w:basedOn w:val="CommentTextChar"/>
    <w:link w:val="CommentSubject"/>
    <w:uiPriority w:val="99"/>
    <w:semiHidden/>
    <w:rsid w:val="0047312C"/>
    <w:rPr>
      <w:rFonts w:eastAsiaTheme="minorEastAsia"/>
      <w:b/>
      <w:bCs/>
      <w:sz w:val="20"/>
      <w:szCs w:val="20"/>
      <w:lang w:bidi="en-US"/>
    </w:rPr>
  </w:style>
  <w:style w:type="paragraph" w:styleId="Revision">
    <w:name w:val="Revision"/>
    <w:hidden/>
    <w:uiPriority w:val="99"/>
    <w:semiHidden/>
    <w:rsid w:val="00E23CB0"/>
    <w:pPr>
      <w:spacing w:after="0" w:line="240" w:lineRule="auto"/>
    </w:pPr>
    <w:rPr>
      <w:rFonts w:eastAsiaTheme="minorEastAsia"/>
      <w:lang w:bidi="en-US"/>
    </w:rPr>
  </w:style>
  <w:style w:type="paragraph" w:styleId="ListParagraph">
    <w:name w:val="List Paragraph"/>
    <w:basedOn w:val="Normal"/>
    <w:uiPriority w:val="34"/>
    <w:rsid w:val="00E23CB0"/>
    <w:pPr>
      <w:ind w:left="720"/>
      <w:contextualSpacing/>
    </w:pPr>
  </w:style>
  <w:style w:type="paragraph" w:styleId="TOC1">
    <w:name w:val="toc 1"/>
    <w:basedOn w:val="Normal"/>
    <w:next w:val="Normal"/>
    <w:autoRedefine/>
    <w:uiPriority w:val="39"/>
    <w:rsid w:val="00CC0462"/>
    <w:pPr>
      <w:tabs>
        <w:tab w:val="right" w:leader="dot" w:pos="9344"/>
      </w:tabs>
      <w:spacing w:before="280" w:after="0" w:line="280" w:lineRule="atLeast"/>
    </w:pPr>
    <w:rPr>
      <w:rFonts w:ascii="Arial" w:eastAsia="Batang" w:hAnsi="Arial" w:cs="Arial"/>
      <w:b/>
      <w:bCs/>
      <w:caps/>
      <w:noProof/>
      <w:sz w:val="20"/>
      <w:szCs w:val="20"/>
      <w:lang w:eastAsia="ko-KR"/>
    </w:rPr>
  </w:style>
  <w:style w:type="character" w:customStyle="1" w:styleId="ppBodyTextChar">
    <w:name w:val="pp Body Text Char"/>
    <w:basedOn w:val="DefaultParagraphFont"/>
    <w:link w:val="ppBodyText"/>
    <w:locked/>
    <w:rsid w:val="00CC0462"/>
    <w:rPr>
      <w:rFonts w:eastAsiaTheme="minorEastAsia"/>
      <w:lang w:bidi="en-US"/>
    </w:rPr>
  </w:style>
  <w:style w:type="paragraph" w:styleId="TOC3">
    <w:name w:val="toc 3"/>
    <w:basedOn w:val="Normal"/>
    <w:next w:val="Normal"/>
    <w:autoRedefine/>
    <w:uiPriority w:val="39"/>
    <w:unhideWhenUsed/>
    <w:rsid w:val="00CC0462"/>
    <w:pPr>
      <w:spacing w:after="100"/>
      <w:ind w:left="440"/>
    </w:pPr>
  </w:style>
  <w:style w:type="paragraph" w:customStyle="1" w:styleId="ppBodyAfterTableText">
    <w:name w:val="pp Body After Table Text"/>
    <w:basedOn w:val="ppBodyText"/>
    <w:next w:val="BodyText"/>
    <w:qFormat/>
    <w:rsid w:val="001E5E42"/>
    <w:pPr>
      <w:spacing w:before="240"/>
    </w:pPr>
  </w:style>
  <w:style w:type="paragraph" w:styleId="BodyText">
    <w:name w:val="Body Text"/>
    <w:basedOn w:val="Normal"/>
    <w:link w:val="BodyTextChar"/>
    <w:semiHidden/>
    <w:unhideWhenUsed/>
    <w:rsid w:val="001E5E42"/>
  </w:style>
  <w:style w:type="character" w:customStyle="1" w:styleId="BodyTextChar">
    <w:name w:val="Body Text Char"/>
    <w:basedOn w:val="DefaultParagraphFont"/>
    <w:link w:val="BodyText"/>
    <w:semiHidden/>
    <w:rsid w:val="001E5E42"/>
    <w:rPr>
      <w:rFonts w:eastAsiaTheme="minorEastAsia"/>
      <w:lang w:bidi="en-US"/>
    </w:rPr>
  </w:style>
  <w:style w:type="character" w:styleId="FollowedHyperlink">
    <w:name w:val="FollowedHyperlink"/>
    <w:basedOn w:val="DefaultParagraphFont"/>
    <w:uiPriority w:val="99"/>
    <w:semiHidden/>
    <w:unhideWhenUsed/>
    <w:rsid w:val="003F780B"/>
    <w:rPr>
      <w:color w:val="800080" w:themeColor="followedHyperlink"/>
      <w:u w:val="single"/>
    </w:rPr>
  </w:style>
  <w:style w:type="paragraph" w:styleId="DocumentMap">
    <w:name w:val="Document Map"/>
    <w:basedOn w:val="Normal"/>
    <w:link w:val="DocumentMapChar"/>
    <w:uiPriority w:val="99"/>
    <w:semiHidden/>
    <w:unhideWhenUsed/>
    <w:rsid w:val="00D14B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14BE3"/>
    <w:rPr>
      <w:rFonts w:ascii="Tahoma" w:eastAsiaTheme="minorEastAsi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E5E42"/>
    <w:pPr>
      <w:spacing w:after="120"/>
    </w:pPr>
    <w:rPr>
      <w:rFonts w:eastAsiaTheme="minorEastAsia"/>
      <w:lang w:bidi="en-US"/>
    </w:rPr>
  </w:style>
  <w:style w:type="paragraph" w:styleId="Heading1">
    <w:name w:val="heading 1"/>
    <w:basedOn w:val="Normal"/>
    <w:next w:val="ppBodyText"/>
    <w:link w:val="Heading1Char"/>
    <w:qFormat/>
    <w:rsid w:val="001E5E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E5E4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E5E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E5E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5E4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1E5E4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1E5E42"/>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1E5E42"/>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1E5E42"/>
    <w:pPr>
      <w:numPr>
        <w:ilvl w:val="1"/>
        <w:numId w:val="10"/>
      </w:numPr>
      <w:spacing w:after="120"/>
    </w:pPr>
    <w:rPr>
      <w:rFonts w:eastAsiaTheme="minorEastAsia"/>
      <w:lang w:bidi="en-US"/>
    </w:rPr>
  </w:style>
  <w:style w:type="paragraph" w:customStyle="1" w:styleId="ppBodyTextIndent">
    <w:name w:val="pp Body Text Indent"/>
    <w:basedOn w:val="ppBodyText"/>
    <w:rsid w:val="001E5E42"/>
    <w:pPr>
      <w:numPr>
        <w:ilvl w:val="2"/>
      </w:numPr>
    </w:pPr>
  </w:style>
  <w:style w:type="paragraph" w:customStyle="1" w:styleId="ppBodyTextIndent2">
    <w:name w:val="pp Body Text Indent 2"/>
    <w:basedOn w:val="ppBodyTextIndent"/>
    <w:rsid w:val="001E5E42"/>
    <w:pPr>
      <w:numPr>
        <w:ilvl w:val="3"/>
      </w:numPr>
    </w:pPr>
  </w:style>
  <w:style w:type="paragraph" w:customStyle="1" w:styleId="ppBulletList">
    <w:name w:val="pp Bullet List"/>
    <w:basedOn w:val="ppNumberList"/>
    <w:link w:val="ppBulletListChar"/>
    <w:qFormat/>
    <w:rsid w:val="001E5E42"/>
    <w:pPr>
      <w:numPr>
        <w:numId w:val="32"/>
      </w:numPr>
      <w:tabs>
        <w:tab w:val="clear" w:pos="1440"/>
      </w:tabs>
      <w:ind w:left="754" w:hanging="357"/>
    </w:pPr>
  </w:style>
  <w:style w:type="paragraph" w:customStyle="1" w:styleId="ppBulletListIndent">
    <w:name w:val="pp Bullet List Indent"/>
    <w:basedOn w:val="ppBulletList"/>
    <w:rsid w:val="00C32270"/>
    <w:pPr>
      <w:numPr>
        <w:ilvl w:val="2"/>
        <w:numId w:val="2"/>
      </w:numPr>
      <w:tabs>
        <w:tab w:val="clear" w:pos="1757"/>
      </w:tabs>
      <w:ind w:left="1276"/>
    </w:pPr>
  </w:style>
  <w:style w:type="paragraph" w:customStyle="1" w:styleId="ppBulletListTable">
    <w:name w:val="pp Bullet List Table"/>
    <w:basedOn w:val="Normal"/>
    <w:uiPriority w:val="11"/>
    <w:rsid w:val="004A04EE"/>
    <w:pPr>
      <w:tabs>
        <w:tab w:val="left" w:pos="403"/>
        <w:tab w:val="num" w:pos="907"/>
      </w:tabs>
      <w:spacing w:before="100"/>
      <w:ind w:left="907" w:hanging="360"/>
    </w:pPr>
    <w:rPr>
      <w:sz w:val="18"/>
    </w:rPr>
  </w:style>
  <w:style w:type="paragraph" w:customStyle="1" w:styleId="ppChapterNumber">
    <w:name w:val="pp Chapter Number"/>
    <w:next w:val="Normal"/>
    <w:uiPriority w:val="14"/>
    <w:rsid w:val="001E5E4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1E5E4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1E5E42"/>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E5E4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E5E42"/>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1E5E42"/>
    <w:pPr>
      <w:numPr>
        <w:ilvl w:val="2"/>
      </w:numPr>
      <w:ind w:left="720"/>
    </w:pPr>
  </w:style>
  <w:style w:type="paragraph" w:customStyle="1" w:styleId="ppCodeIndent2">
    <w:name w:val="pp Code Indent 2"/>
    <w:basedOn w:val="ppCodeIndent"/>
    <w:rsid w:val="001E5E42"/>
    <w:pPr>
      <w:numPr>
        <w:ilvl w:val="3"/>
      </w:numPr>
      <w:ind w:left="1440"/>
    </w:pPr>
  </w:style>
  <w:style w:type="paragraph" w:customStyle="1" w:styleId="ppCodeLanguage">
    <w:name w:val="pp Code Language"/>
    <w:basedOn w:val="Normal"/>
    <w:next w:val="ppCode"/>
    <w:qFormat/>
    <w:rsid w:val="001E5E42"/>
    <w:pPr>
      <w:keepNext/>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E5E42"/>
    <w:pPr>
      <w:numPr>
        <w:ilvl w:val="2"/>
      </w:numPr>
      <w:ind w:left="720"/>
    </w:pPr>
  </w:style>
  <w:style w:type="paragraph" w:customStyle="1" w:styleId="ppCodeLanguageIndent2">
    <w:name w:val="pp Code Language Indent 2"/>
    <w:basedOn w:val="ppCodeLanguageIndent"/>
    <w:next w:val="ppCodeIndent2"/>
    <w:rsid w:val="001E5E42"/>
    <w:pPr>
      <w:numPr>
        <w:ilvl w:val="3"/>
      </w:numPr>
      <w:ind w:left="1440"/>
    </w:pPr>
  </w:style>
  <w:style w:type="paragraph" w:customStyle="1" w:styleId="ppCodeLanguageTable">
    <w:name w:val="pp Code Language Table"/>
    <w:basedOn w:val="ppCodeLanguage"/>
    <w:next w:val="Normal"/>
    <w:rsid w:val="004A04EE"/>
    <w:pPr>
      <w:numPr>
        <w:ilvl w:val="0"/>
        <w:numId w:val="0"/>
      </w:numPr>
    </w:pPr>
  </w:style>
  <w:style w:type="paragraph" w:customStyle="1" w:styleId="ppCodeTable">
    <w:name w:val="pp Code Table"/>
    <w:basedOn w:val="ppCode"/>
    <w:rsid w:val="004A04EE"/>
    <w:pPr>
      <w:numPr>
        <w:ilvl w:val="0"/>
        <w:numId w:val="0"/>
      </w:numPr>
    </w:pPr>
  </w:style>
  <w:style w:type="paragraph" w:customStyle="1" w:styleId="ppFigure">
    <w:name w:val="pp Figure"/>
    <w:basedOn w:val="Normal"/>
    <w:next w:val="Normal"/>
    <w:qFormat/>
    <w:rsid w:val="001E5E42"/>
    <w:pPr>
      <w:numPr>
        <w:ilvl w:val="1"/>
        <w:numId w:val="6"/>
      </w:numPr>
      <w:spacing w:after="240"/>
      <w:ind w:left="0"/>
    </w:pPr>
  </w:style>
  <w:style w:type="paragraph" w:customStyle="1" w:styleId="ppFigureCaption">
    <w:name w:val="pp Figure Caption"/>
    <w:basedOn w:val="Normal"/>
    <w:next w:val="ppBodyText"/>
    <w:qFormat/>
    <w:rsid w:val="001E5E42"/>
    <w:pPr>
      <w:numPr>
        <w:ilvl w:val="1"/>
        <w:numId w:val="5"/>
      </w:numPr>
      <w:ind w:left="0"/>
    </w:pPr>
    <w:rPr>
      <w:b/>
      <w:color w:val="003399"/>
    </w:rPr>
  </w:style>
  <w:style w:type="paragraph" w:customStyle="1" w:styleId="ppFigureCaptionIndent">
    <w:name w:val="pp Figure Caption Indent"/>
    <w:basedOn w:val="ppFigureCaption"/>
    <w:next w:val="ppBodyTextIndent"/>
    <w:rsid w:val="001E5E42"/>
    <w:pPr>
      <w:numPr>
        <w:ilvl w:val="2"/>
      </w:numPr>
      <w:ind w:left="720"/>
    </w:pPr>
  </w:style>
  <w:style w:type="paragraph" w:customStyle="1" w:styleId="ppFigureCaptionIndent2">
    <w:name w:val="pp Figure Caption Indent 2"/>
    <w:basedOn w:val="ppFigureCaptionIndent"/>
    <w:next w:val="ppBodyTextIndent2"/>
    <w:rsid w:val="001E5E42"/>
    <w:pPr>
      <w:numPr>
        <w:ilvl w:val="3"/>
      </w:numPr>
      <w:ind w:left="1440"/>
    </w:pPr>
  </w:style>
  <w:style w:type="paragraph" w:customStyle="1" w:styleId="ppFigureIndent">
    <w:name w:val="pp Figure Indent"/>
    <w:basedOn w:val="ppFigure"/>
    <w:next w:val="Normal"/>
    <w:rsid w:val="001E5E42"/>
    <w:pPr>
      <w:numPr>
        <w:ilvl w:val="2"/>
      </w:numPr>
      <w:ind w:left="720"/>
    </w:pPr>
  </w:style>
  <w:style w:type="paragraph" w:customStyle="1" w:styleId="ppFigureIndent2">
    <w:name w:val="pp Figure Indent 2"/>
    <w:basedOn w:val="ppFigureIndent"/>
    <w:next w:val="Normal"/>
    <w:rsid w:val="001E5E42"/>
    <w:pPr>
      <w:numPr>
        <w:ilvl w:val="3"/>
      </w:numPr>
      <w:ind w:left="1440"/>
    </w:pPr>
  </w:style>
  <w:style w:type="paragraph" w:customStyle="1" w:styleId="ppFigureNumber">
    <w:name w:val="pp Figure Number"/>
    <w:basedOn w:val="Normal"/>
    <w:next w:val="ppFigureCaption"/>
    <w:rsid w:val="001E5E42"/>
    <w:pPr>
      <w:numPr>
        <w:ilvl w:val="1"/>
        <w:numId w:val="7"/>
      </w:numPr>
      <w:spacing w:after="0"/>
      <w:ind w:left="0"/>
    </w:pPr>
    <w:rPr>
      <w:b/>
    </w:rPr>
  </w:style>
  <w:style w:type="paragraph" w:customStyle="1" w:styleId="ppFigureNumberIndent">
    <w:name w:val="pp Figure Number Indent"/>
    <w:basedOn w:val="ppFigureNumber"/>
    <w:next w:val="ppFigureCaptionIndent"/>
    <w:rsid w:val="001E5E42"/>
    <w:pPr>
      <w:numPr>
        <w:ilvl w:val="2"/>
      </w:numPr>
      <w:ind w:left="720"/>
    </w:pPr>
  </w:style>
  <w:style w:type="paragraph" w:customStyle="1" w:styleId="ppFigureNumberIndent2">
    <w:name w:val="pp Figure Number Indent 2"/>
    <w:basedOn w:val="ppFigureNumberIndent"/>
    <w:next w:val="ppFigureCaptionIndent2"/>
    <w:rsid w:val="001E5E42"/>
    <w:pPr>
      <w:numPr>
        <w:ilvl w:val="3"/>
      </w:numPr>
      <w:ind w:left="1440"/>
    </w:pPr>
  </w:style>
  <w:style w:type="paragraph" w:customStyle="1" w:styleId="ppListBodyText">
    <w:name w:val="pp List Body Text"/>
    <w:basedOn w:val="Normal"/>
    <w:rsid w:val="004A04EE"/>
  </w:style>
  <w:style w:type="paragraph" w:customStyle="1" w:styleId="ppNumberList">
    <w:name w:val="pp Number List"/>
    <w:basedOn w:val="Normal"/>
    <w:rsid w:val="00DB330A"/>
    <w:pPr>
      <w:numPr>
        <w:ilvl w:val="1"/>
        <w:numId w:val="9"/>
      </w:numPr>
      <w:tabs>
        <w:tab w:val="clear" w:pos="1037"/>
        <w:tab w:val="left" w:pos="1440"/>
      </w:tabs>
      <w:ind w:left="709"/>
    </w:pPr>
  </w:style>
  <w:style w:type="paragraph" w:customStyle="1" w:styleId="ppListEnd">
    <w:name w:val="pp List End"/>
    <w:basedOn w:val="ppNumberList"/>
    <w:next w:val="ppBodyText"/>
    <w:rsid w:val="001E5E42"/>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E5E42"/>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E5E42"/>
    <w:pPr>
      <w:numPr>
        <w:ilvl w:val="0"/>
        <w:numId w:val="0"/>
      </w:numPr>
    </w:pPr>
  </w:style>
  <w:style w:type="paragraph" w:customStyle="1" w:styleId="ppNoteIndent">
    <w:name w:val="pp Note Indent"/>
    <w:basedOn w:val="ppNote"/>
    <w:rsid w:val="001E5E42"/>
    <w:pPr>
      <w:numPr>
        <w:ilvl w:val="2"/>
      </w:numPr>
      <w:ind w:left="862"/>
    </w:pPr>
  </w:style>
  <w:style w:type="paragraph" w:customStyle="1" w:styleId="ppNoteIndent2">
    <w:name w:val="pp Note Indent 2"/>
    <w:basedOn w:val="ppNoteIndent"/>
    <w:rsid w:val="001E5E42"/>
    <w:pPr>
      <w:numPr>
        <w:ilvl w:val="3"/>
      </w:numPr>
      <w:ind w:left="1584"/>
    </w:pPr>
  </w:style>
  <w:style w:type="paragraph" w:customStyle="1" w:styleId="ppNumberListIndent">
    <w:name w:val="pp Number List Indent"/>
    <w:basedOn w:val="ppNumberList"/>
    <w:rsid w:val="001E5E42"/>
    <w:pPr>
      <w:numPr>
        <w:ilvl w:val="2"/>
      </w:numPr>
      <w:tabs>
        <w:tab w:val="clear" w:pos="1440"/>
        <w:tab w:val="left" w:pos="2160"/>
      </w:tabs>
      <w:ind w:left="1434" w:hanging="357"/>
    </w:pPr>
  </w:style>
  <w:style w:type="paragraph" w:customStyle="1" w:styleId="ppNumberListTable">
    <w:name w:val="pp Number List Table"/>
    <w:basedOn w:val="ppNumberList"/>
    <w:rsid w:val="001E5E42"/>
    <w:pPr>
      <w:numPr>
        <w:ilvl w:val="0"/>
        <w:numId w:val="0"/>
      </w:numPr>
      <w:tabs>
        <w:tab w:val="left" w:pos="403"/>
      </w:tabs>
    </w:pPr>
    <w:rPr>
      <w:sz w:val="18"/>
    </w:rPr>
  </w:style>
  <w:style w:type="paragraph" w:customStyle="1" w:styleId="ppProcedureStart">
    <w:name w:val="pp Procedure Start"/>
    <w:basedOn w:val="Normal"/>
    <w:next w:val="ppNumberList"/>
    <w:rsid w:val="001E5E42"/>
    <w:pPr>
      <w:spacing w:before="80" w:after="80"/>
    </w:pPr>
    <w:rPr>
      <w:rFonts w:cs="Arial"/>
      <w:b/>
      <w:szCs w:val="20"/>
    </w:rPr>
  </w:style>
  <w:style w:type="paragraph" w:customStyle="1" w:styleId="ppSection">
    <w:name w:val="pp Section"/>
    <w:basedOn w:val="Heading1"/>
    <w:next w:val="Normal"/>
    <w:rsid w:val="001E5E42"/>
    <w:rPr>
      <w:color w:val="333399"/>
    </w:rPr>
  </w:style>
  <w:style w:type="paragraph" w:customStyle="1" w:styleId="ppShowMe">
    <w:name w:val="pp Show Me"/>
    <w:basedOn w:val="Normal"/>
    <w:next w:val="ppBodyText"/>
    <w:rsid w:val="004A04EE"/>
    <w:rPr>
      <w:rFonts w:ascii="Britannic Bold" w:hAnsi="Britannic Bold"/>
      <w:color w:val="000080"/>
      <w:szCs w:val="20"/>
    </w:rPr>
  </w:style>
  <w:style w:type="table" w:customStyle="1" w:styleId="ppTableGrid">
    <w:name w:val="pp Table Grid"/>
    <w:basedOn w:val="ppTableList"/>
    <w:rsid w:val="001E5E4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E5E4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E5E4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E5E4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E5E42"/>
  </w:style>
  <w:style w:type="table" w:styleId="TableGrid">
    <w:name w:val="Table Grid"/>
    <w:basedOn w:val="TableNormal"/>
    <w:rsid w:val="001E5E4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E5E42"/>
    <w:rPr>
      <w:szCs w:val="20"/>
    </w:rPr>
  </w:style>
  <w:style w:type="character" w:customStyle="1" w:styleId="FootnoteTextChar">
    <w:name w:val="Footnote Text Char"/>
    <w:basedOn w:val="DefaultParagraphFont"/>
    <w:link w:val="FootnoteText"/>
    <w:uiPriority w:val="99"/>
    <w:rsid w:val="001E5E42"/>
    <w:rPr>
      <w:rFonts w:eastAsiaTheme="minorEastAsia"/>
      <w:szCs w:val="20"/>
      <w:lang w:bidi="en-US"/>
    </w:rPr>
  </w:style>
  <w:style w:type="paragraph" w:styleId="Header">
    <w:name w:val="header"/>
    <w:basedOn w:val="Normal"/>
    <w:link w:val="HeaderChar"/>
    <w:uiPriority w:val="99"/>
    <w:unhideWhenUsed/>
    <w:rsid w:val="001E5E42"/>
    <w:pPr>
      <w:tabs>
        <w:tab w:val="center" w:pos="4680"/>
        <w:tab w:val="right" w:pos="9360"/>
      </w:tabs>
    </w:pPr>
  </w:style>
  <w:style w:type="character" w:customStyle="1" w:styleId="HeaderChar">
    <w:name w:val="Header Char"/>
    <w:basedOn w:val="DefaultParagraphFont"/>
    <w:link w:val="Header"/>
    <w:uiPriority w:val="99"/>
    <w:rsid w:val="001E5E42"/>
    <w:rPr>
      <w:rFonts w:eastAsiaTheme="minorEastAsia"/>
      <w:lang w:bidi="en-US"/>
    </w:rPr>
  </w:style>
  <w:style w:type="paragraph" w:styleId="Footer">
    <w:name w:val="footer"/>
    <w:basedOn w:val="Normal"/>
    <w:link w:val="FooterChar"/>
    <w:uiPriority w:val="99"/>
    <w:unhideWhenUsed/>
    <w:rsid w:val="001E5E42"/>
    <w:pPr>
      <w:tabs>
        <w:tab w:val="center" w:pos="4680"/>
        <w:tab w:val="right" w:pos="9360"/>
      </w:tabs>
    </w:pPr>
  </w:style>
  <w:style w:type="character" w:customStyle="1" w:styleId="FooterChar">
    <w:name w:val="Footer Char"/>
    <w:basedOn w:val="DefaultParagraphFont"/>
    <w:link w:val="Footer"/>
    <w:uiPriority w:val="99"/>
    <w:rsid w:val="001E5E42"/>
    <w:rPr>
      <w:rFonts w:eastAsiaTheme="minorEastAsia"/>
      <w:lang w:bidi="en-US"/>
    </w:rPr>
  </w:style>
  <w:style w:type="character" w:customStyle="1" w:styleId="ppBulletListChar">
    <w:name w:val="pp Bullet List Char"/>
    <w:basedOn w:val="DefaultParagraphFont"/>
    <w:link w:val="ppBulletList"/>
    <w:rsid w:val="001E5E42"/>
    <w:rPr>
      <w:rFonts w:eastAsiaTheme="minorEastAsia"/>
      <w:lang w:bidi="en-US"/>
    </w:rPr>
  </w:style>
  <w:style w:type="paragraph" w:styleId="Title">
    <w:name w:val="Title"/>
    <w:basedOn w:val="Normal"/>
    <w:next w:val="Normal"/>
    <w:link w:val="TitleChar"/>
    <w:uiPriority w:val="10"/>
    <w:qFormat/>
    <w:rsid w:val="001E5E4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5E42"/>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1E5E42"/>
    <w:rPr>
      <w:color w:val="808080"/>
    </w:rPr>
  </w:style>
  <w:style w:type="paragraph" w:styleId="BalloonText">
    <w:name w:val="Balloon Text"/>
    <w:basedOn w:val="Normal"/>
    <w:link w:val="BalloonTextChar"/>
    <w:uiPriority w:val="99"/>
    <w:semiHidden/>
    <w:unhideWhenUsed/>
    <w:rsid w:val="001E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E4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1E5E42"/>
    <w:pPr>
      <w:spacing w:after="200" w:line="240" w:lineRule="auto"/>
    </w:pPr>
    <w:rPr>
      <w:b/>
      <w:bCs/>
      <w:color w:val="4F81BD" w:themeColor="accent1"/>
      <w:sz w:val="18"/>
      <w:szCs w:val="18"/>
    </w:rPr>
  </w:style>
  <w:style w:type="table" w:customStyle="1" w:styleId="ppTable">
    <w:name w:val="pp Table"/>
    <w:basedOn w:val="TableNormal"/>
    <w:uiPriority w:val="99"/>
    <w:rsid w:val="001E5E42"/>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E5E42"/>
    <w:pPr>
      <w:numPr>
        <w:ilvl w:val="4"/>
      </w:numPr>
    </w:pPr>
  </w:style>
  <w:style w:type="paragraph" w:customStyle="1" w:styleId="ppBulletListIndent2">
    <w:name w:val="pp Bullet List Indent 2"/>
    <w:basedOn w:val="ppBulletListIndent"/>
    <w:qFormat/>
    <w:rsid w:val="001E5E42"/>
    <w:pPr>
      <w:numPr>
        <w:ilvl w:val="3"/>
      </w:numPr>
      <w:ind w:left="2115" w:hanging="357"/>
    </w:pPr>
  </w:style>
  <w:style w:type="paragraph" w:customStyle="1" w:styleId="ppNumberListIndent2">
    <w:name w:val="pp Number List Indent 2"/>
    <w:basedOn w:val="ppNumberListIndent"/>
    <w:qFormat/>
    <w:rsid w:val="001E5E42"/>
    <w:pPr>
      <w:numPr>
        <w:ilvl w:val="3"/>
      </w:numPr>
      <w:ind w:left="2115" w:hanging="357"/>
    </w:pPr>
  </w:style>
  <w:style w:type="paragraph" w:customStyle="1" w:styleId="ppCodeIndent3">
    <w:name w:val="pp Code Indent 3"/>
    <w:basedOn w:val="ppCodeIndent2"/>
    <w:qFormat/>
    <w:rsid w:val="001E5E42"/>
    <w:pPr>
      <w:numPr>
        <w:ilvl w:val="4"/>
      </w:numPr>
    </w:pPr>
  </w:style>
  <w:style w:type="paragraph" w:customStyle="1" w:styleId="ppCodeLanguageIndent3">
    <w:name w:val="pp Code Language Indent 3"/>
    <w:basedOn w:val="ppCodeLanguageIndent2"/>
    <w:next w:val="ppCodeIndent3"/>
    <w:qFormat/>
    <w:rsid w:val="001E5E42"/>
    <w:pPr>
      <w:numPr>
        <w:ilvl w:val="4"/>
      </w:numPr>
    </w:pPr>
  </w:style>
  <w:style w:type="paragraph" w:customStyle="1" w:styleId="ppNoteIndent3">
    <w:name w:val="pp Note Indent 3"/>
    <w:basedOn w:val="ppNoteIndent2"/>
    <w:qFormat/>
    <w:rsid w:val="001E5E42"/>
    <w:pPr>
      <w:numPr>
        <w:ilvl w:val="4"/>
      </w:numPr>
    </w:pPr>
  </w:style>
  <w:style w:type="paragraph" w:customStyle="1" w:styleId="ppFigureIndent3">
    <w:name w:val="pp Figure Indent 3"/>
    <w:basedOn w:val="ppFigureIndent2"/>
    <w:qFormat/>
    <w:rsid w:val="001E5E42"/>
    <w:pPr>
      <w:numPr>
        <w:ilvl w:val="4"/>
      </w:numPr>
    </w:pPr>
  </w:style>
  <w:style w:type="paragraph" w:customStyle="1" w:styleId="ppFigureCaptionIndent3">
    <w:name w:val="pp Figure Caption Indent 3"/>
    <w:basedOn w:val="ppFigureCaptionIndent2"/>
    <w:qFormat/>
    <w:rsid w:val="001E5E42"/>
    <w:pPr>
      <w:numPr>
        <w:ilvl w:val="4"/>
      </w:numPr>
    </w:pPr>
  </w:style>
  <w:style w:type="paragraph" w:customStyle="1" w:styleId="ppFigureNumberIndent3">
    <w:name w:val="pp Figure Number Indent 3"/>
    <w:basedOn w:val="ppFigureNumberIndent2"/>
    <w:qFormat/>
    <w:rsid w:val="001E5E42"/>
    <w:pPr>
      <w:numPr>
        <w:ilvl w:val="4"/>
      </w:numPr>
      <w:ind w:left="2160" w:firstLine="0"/>
    </w:pPr>
  </w:style>
  <w:style w:type="character" w:styleId="Hyperlink">
    <w:name w:val="Hyperlink"/>
    <w:basedOn w:val="DefaultParagraphFont"/>
    <w:uiPriority w:val="99"/>
    <w:unhideWhenUsed/>
    <w:rsid w:val="00085C0C"/>
    <w:rPr>
      <w:color w:val="0000FF" w:themeColor="hyperlink"/>
      <w:u w:val="single"/>
    </w:rPr>
  </w:style>
  <w:style w:type="character" w:styleId="Strong">
    <w:name w:val="Strong"/>
    <w:basedOn w:val="DefaultParagraphFont"/>
    <w:uiPriority w:val="22"/>
    <w:qFormat/>
    <w:rsid w:val="00CC62C2"/>
    <w:rPr>
      <w:b/>
      <w:bCs/>
    </w:rPr>
  </w:style>
  <w:style w:type="character" w:styleId="CommentReference">
    <w:name w:val="annotation reference"/>
    <w:basedOn w:val="DefaultParagraphFont"/>
    <w:uiPriority w:val="99"/>
    <w:semiHidden/>
    <w:unhideWhenUsed/>
    <w:rsid w:val="0047312C"/>
    <w:rPr>
      <w:sz w:val="16"/>
      <w:szCs w:val="16"/>
    </w:rPr>
  </w:style>
  <w:style w:type="paragraph" w:styleId="CommentText">
    <w:name w:val="annotation text"/>
    <w:basedOn w:val="Normal"/>
    <w:link w:val="CommentTextChar"/>
    <w:uiPriority w:val="99"/>
    <w:semiHidden/>
    <w:unhideWhenUsed/>
    <w:rsid w:val="0047312C"/>
    <w:pPr>
      <w:spacing w:line="240" w:lineRule="auto"/>
    </w:pPr>
    <w:rPr>
      <w:sz w:val="20"/>
      <w:szCs w:val="20"/>
    </w:rPr>
  </w:style>
  <w:style w:type="character" w:customStyle="1" w:styleId="CommentTextChar">
    <w:name w:val="Comment Text Char"/>
    <w:basedOn w:val="DefaultParagraphFont"/>
    <w:link w:val="CommentText"/>
    <w:uiPriority w:val="99"/>
    <w:semiHidden/>
    <w:rsid w:val="0047312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47312C"/>
    <w:rPr>
      <w:b/>
      <w:bCs/>
    </w:rPr>
  </w:style>
  <w:style w:type="character" w:customStyle="1" w:styleId="CommentSubjectChar">
    <w:name w:val="Comment Subject Char"/>
    <w:basedOn w:val="CommentTextChar"/>
    <w:link w:val="CommentSubject"/>
    <w:uiPriority w:val="99"/>
    <w:semiHidden/>
    <w:rsid w:val="0047312C"/>
    <w:rPr>
      <w:rFonts w:eastAsiaTheme="minorEastAsia"/>
      <w:b/>
      <w:bCs/>
      <w:sz w:val="20"/>
      <w:szCs w:val="20"/>
      <w:lang w:bidi="en-US"/>
    </w:rPr>
  </w:style>
  <w:style w:type="paragraph" w:styleId="Revision">
    <w:name w:val="Revision"/>
    <w:hidden/>
    <w:uiPriority w:val="99"/>
    <w:semiHidden/>
    <w:rsid w:val="00E23CB0"/>
    <w:pPr>
      <w:spacing w:after="0" w:line="240" w:lineRule="auto"/>
    </w:pPr>
    <w:rPr>
      <w:rFonts w:eastAsiaTheme="minorEastAsia"/>
      <w:lang w:bidi="en-US"/>
    </w:rPr>
  </w:style>
  <w:style w:type="paragraph" w:styleId="ListParagraph">
    <w:name w:val="List Paragraph"/>
    <w:basedOn w:val="Normal"/>
    <w:uiPriority w:val="34"/>
    <w:rsid w:val="00E23CB0"/>
    <w:pPr>
      <w:ind w:left="720"/>
      <w:contextualSpacing/>
    </w:pPr>
  </w:style>
  <w:style w:type="paragraph" w:styleId="TOC1">
    <w:name w:val="toc 1"/>
    <w:basedOn w:val="Normal"/>
    <w:next w:val="Normal"/>
    <w:autoRedefine/>
    <w:uiPriority w:val="39"/>
    <w:rsid w:val="00CC0462"/>
    <w:pPr>
      <w:tabs>
        <w:tab w:val="right" w:leader="dot" w:pos="9344"/>
      </w:tabs>
      <w:spacing w:before="280" w:after="0" w:line="280" w:lineRule="atLeast"/>
    </w:pPr>
    <w:rPr>
      <w:rFonts w:ascii="Arial" w:eastAsia="Batang" w:hAnsi="Arial" w:cs="Arial"/>
      <w:b/>
      <w:bCs/>
      <w:caps/>
      <w:noProof/>
      <w:sz w:val="20"/>
      <w:szCs w:val="20"/>
      <w:lang w:eastAsia="ko-KR"/>
    </w:rPr>
  </w:style>
  <w:style w:type="character" w:customStyle="1" w:styleId="ppBodyTextChar">
    <w:name w:val="pp Body Text Char"/>
    <w:basedOn w:val="DefaultParagraphFont"/>
    <w:link w:val="ppBodyText"/>
    <w:locked/>
    <w:rsid w:val="00CC0462"/>
    <w:rPr>
      <w:rFonts w:eastAsiaTheme="minorEastAsia"/>
      <w:lang w:bidi="en-US"/>
    </w:rPr>
  </w:style>
  <w:style w:type="paragraph" w:styleId="TOC3">
    <w:name w:val="toc 3"/>
    <w:basedOn w:val="Normal"/>
    <w:next w:val="Normal"/>
    <w:autoRedefine/>
    <w:uiPriority w:val="39"/>
    <w:unhideWhenUsed/>
    <w:rsid w:val="00CC0462"/>
    <w:pPr>
      <w:spacing w:after="100"/>
      <w:ind w:left="440"/>
    </w:pPr>
  </w:style>
  <w:style w:type="paragraph" w:customStyle="1" w:styleId="ppBodyAfterTableText">
    <w:name w:val="pp Body After Table Text"/>
    <w:basedOn w:val="ppBodyText"/>
    <w:next w:val="BodyText"/>
    <w:qFormat/>
    <w:rsid w:val="001E5E42"/>
    <w:pPr>
      <w:spacing w:before="240"/>
    </w:pPr>
  </w:style>
  <w:style w:type="paragraph" w:styleId="BodyText">
    <w:name w:val="Body Text"/>
    <w:basedOn w:val="Normal"/>
    <w:link w:val="BodyTextChar"/>
    <w:semiHidden/>
    <w:unhideWhenUsed/>
    <w:rsid w:val="001E5E42"/>
  </w:style>
  <w:style w:type="character" w:customStyle="1" w:styleId="BodyTextChar">
    <w:name w:val="Body Text Char"/>
    <w:basedOn w:val="DefaultParagraphFont"/>
    <w:link w:val="BodyText"/>
    <w:semiHidden/>
    <w:rsid w:val="001E5E42"/>
    <w:rPr>
      <w:rFonts w:eastAsiaTheme="minorEastAsia"/>
      <w:lang w:bidi="en-US"/>
    </w:rPr>
  </w:style>
  <w:style w:type="character" w:styleId="FollowedHyperlink">
    <w:name w:val="FollowedHyperlink"/>
    <w:basedOn w:val="DefaultParagraphFont"/>
    <w:uiPriority w:val="99"/>
    <w:semiHidden/>
    <w:unhideWhenUsed/>
    <w:rsid w:val="003F780B"/>
    <w:rPr>
      <w:color w:val="800080" w:themeColor="followedHyperlink"/>
      <w:u w:val="single"/>
    </w:rPr>
  </w:style>
  <w:style w:type="paragraph" w:styleId="DocumentMap">
    <w:name w:val="Document Map"/>
    <w:basedOn w:val="Normal"/>
    <w:link w:val="DocumentMapChar"/>
    <w:uiPriority w:val="99"/>
    <w:semiHidden/>
    <w:unhideWhenUsed/>
    <w:rsid w:val="00D14B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14BE3"/>
    <w:rPr>
      <w:rFonts w:ascii="Tahoma" w:eastAsiaTheme="minorEastAsia"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9036">
      <w:bodyDiv w:val="1"/>
      <w:marLeft w:val="0"/>
      <w:marRight w:val="0"/>
      <w:marTop w:val="0"/>
      <w:marBottom w:val="0"/>
      <w:divBdr>
        <w:top w:val="none" w:sz="0" w:space="0" w:color="auto"/>
        <w:left w:val="none" w:sz="0" w:space="0" w:color="auto"/>
        <w:bottom w:val="none" w:sz="0" w:space="0" w:color="auto"/>
        <w:right w:val="none" w:sz="0" w:space="0" w:color="auto"/>
      </w:divBdr>
    </w:div>
    <w:div w:id="203018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E:\Projects\ACSGuide\HOL\Images\Lab03\Lab03_EX01_Fig01.png" TargetMode="External"/><Relationship Id="rId117" Type="http://schemas.openxmlformats.org/officeDocument/2006/relationships/image" Target="media/image64.png"/><Relationship Id="rId21" Type="http://schemas.openxmlformats.org/officeDocument/2006/relationships/image" Target="file:///E:\Projects\ACSGuide\HOL\Images\Lab03\Lab03_Intro_Fig04.png" TargetMode="External"/><Relationship Id="rId42" Type="http://schemas.openxmlformats.org/officeDocument/2006/relationships/image" Target="file:///E:\Projects\ACSGuide\HOL\Images\Lab03\Lab03_EX01_Fig10.png" TargetMode="External"/><Relationship Id="rId47" Type="http://schemas.openxmlformats.org/officeDocument/2006/relationships/image" Target="media/image19.png"/><Relationship Id="rId63" Type="http://schemas.openxmlformats.org/officeDocument/2006/relationships/image" Target="file:///E:\Projects\ACSGuide\HOL\Images\Lab03\Lab03_Ex02_Fig03.png" TargetMode="External"/><Relationship Id="rId68" Type="http://schemas.openxmlformats.org/officeDocument/2006/relationships/image" Target="file:///E:\Projects\ACSGuide\HOL\Images\Lab03\Lab03_Ex02_Fig05.png" TargetMode="External"/><Relationship Id="rId84" Type="http://schemas.openxmlformats.org/officeDocument/2006/relationships/image" Target="file:///E:\Projects\ACSGuide\HOL\Images\Lab03\Lab03_Ex03_Fig03.png" TargetMode="External"/><Relationship Id="rId89" Type="http://schemas.openxmlformats.org/officeDocument/2006/relationships/image" Target="media/image42.png"/><Relationship Id="rId112" Type="http://schemas.openxmlformats.org/officeDocument/2006/relationships/image" Target="media/image59.png"/><Relationship Id="rId16" Type="http://schemas.openxmlformats.org/officeDocument/2006/relationships/image" Target="media/image2.png"/><Relationship Id="rId107" Type="http://schemas.openxmlformats.org/officeDocument/2006/relationships/image" Target="media/image54.png"/><Relationship Id="rId11" Type="http://schemas.openxmlformats.org/officeDocument/2006/relationships/hyperlink" Target="http://msdn.microsoft.com/en-us/library/ff423674.aspx" TargetMode="External"/><Relationship Id="rId32" Type="http://schemas.openxmlformats.org/officeDocument/2006/relationships/image" Target="media/image10.png"/><Relationship Id="rId37" Type="http://schemas.openxmlformats.org/officeDocument/2006/relationships/image" Target="file:///E:\Projects\ACSGuide\HOL\Images\Lab03\Lab03_EX01_Fig07.png" TargetMode="External"/><Relationship Id="rId53" Type="http://schemas.openxmlformats.org/officeDocument/2006/relationships/image" Target="media/image22.png"/><Relationship Id="rId58" Type="http://schemas.openxmlformats.org/officeDocument/2006/relationships/hyperlink" Target="https://windows.azure.com/" TargetMode="External"/><Relationship Id="rId74" Type="http://schemas.openxmlformats.org/officeDocument/2006/relationships/image" Target="media/image32.png"/><Relationship Id="rId79" Type="http://schemas.openxmlformats.org/officeDocument/2006/relationships/image" Target="media/image36.png"/><Relationship Id="rId102" Type="http://schemas.openxmlformats.org/officeDocument/2006/relationships/image" Target="media/image49.png"/><Relationship Id="rId123" Type="http://schemas.openxmlformats.org/officeDocument/2006/relationships/image" Target="media/image69.png"/><Relationship Id="rId128" Type="http://schemas.openxmlformats.org/officeDocument/2006/relationships/footer" Target="footer1.xml"/><Relationship Id="rId5" Type="http://schemas.openxmlformats.org/officeDocument/2006/relationships/styles" Target="styles.xml"/><Relationship Id="rId90" Type="http://schemas.openxmlformats.org/officeDocument/2006/relationships/image" Target="file:///E:\Projects\ACSGuide\HOL\Images\Lab03\Lab03_Ex03_Fig07.png" TargetMode="External"/><Relationship Id="rId95" Type="http://schemas.openxmlformats.org/officeDocument/2006/relationships/hyperlink" Target="https://www.myopenid.com/server" TargetMode="External"/><Relationship Id="rId19" Type="http://schemas.openxmlformats.org/officeDocument/2006/relationships/image" Target="file:///E:\Projects\ACSGuide\HOL\Images\Lab03\Lab03_Intro_Fig03.png"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file:///E:\Projects\ACSGuide\HOL\Images\Lab03\Lab03_EX01_Fig06.png" TargetMode="External"/><Relationship Id="rId43" Type="http://schemas.openxmlformats.org/officeDocument/2006/relationships/image" Target="media/image16.png"/><Relationship Id="rId48" Type="http://schemas.openxmlformats.org/officeDocument/2006/relationships/image" Target="file:///E:\Projects\ACSGuide\HOL\Images\Lab03\Lab03_EX01_Fig14.png" TargetMode="External"/><Relationship Id="rId56" Type="http://schemas.openxmlformats.org/officeDocument/2006/relationships/hyperlink" Target="http://www.facebook.com/developers/" TargetMode="External"/><Relationship Id="rId64" Type="http://schemas.openxmlformats.org/officeDocument/2006/relationships/image" Target="media/image26.png"/><Relationship Id="rId69" Type="http://schemas.openxmlformats.org/officeDocument/2006/relationships/image" Target="media/image28.png"/><Relationship Id="rId77" Type="http://schemas.openxmlformats.org/officeDocument/2006/relationships/image" Target="file:///E:\Projects\ACSGuide\HOL\Images\Lab03\Lab03_Ex02_Fig12.png" TargetMode="External"/><Relationship Id="rId100" Type="http://schemas.openxmlformats.org/officeDocument/2006/relationships/image" Target="file:///E:\Projects\ACSGuide\HOL\Images\Lab03\Lab03_Ex03_Fig12.png" TargetMode="External"/><Relationship Id="rId105" Type="http://schemas.openxmlformats.org/officeDocument/2006/relationships/image" Target="media/image52.png"/><Relationship Id="rId113" Type="http://schemas.openxmlformats.org/officeDocument/2006/relationships/image" Target="media/image60.png"/><Relationship Id="rId118" Type="http://schemas.openxmlformats.org/officeDocument/2006/relationships/hyperlink" Target="https://windows.azure.com/" TargetMode="External"/><Relationship Id="rId126" Type="http://schemas.openxmlformats.org/officeDocument/2006/relationships/image" Target="media/image71.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30.png"/><Relationship Id="rId80" Type="http://schemas.openxmlformats.org/officeDocument/2006/relationships/image" Target="file:///E:\Projects\ACSGuide\HOL\Images\Lab03\Lab03_Ex03_Fig01.png" TargetMode="External"/><Relationship Id="rId85" Type="http://schemas.openxmlformats.org/officeDocument/2006/relationships/image" Target="media/image39.png"/><Relationship Id="rId93" Type="http://schemas.openxmlformats.org/officeDocument/2006/relationships/image" Target="media/image44.png"/><Relationship Id="rId98" Type="http://schemas.openxmlformats.org/officeDocument/2006/relationships/image" Target="media/image46.png"/><Relationship Id="rId121"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hyperlink" Target="http://www.microsoft.com/windowsazure/" TargetMode="External"/><Relationship Id="rId17" Type="http://schemas.openxmlformats.org/officeDocument/2006/relationships/image" Target="file:///E:\Projects\ACSGuide\HOL\Images\Lab03\Lab03_Intro_Fig02.png" TargetMode="External"/><Relationship Id="rId25" Type="http://schemas.openxmlformats.org/officeDocument/2006/relationships/image" Target="media/image6.png"/><Relationship Id="rId33" Type="http://schemas.openxmlformats.org/officeDocument/2006/relationships/image" Target="file:///E:\Projects\ACSGuide\HOL\Images\Lab03\Lab03_EX01_Fig05.png" TargetMode="Externa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file:///E:\Projects\ACSGuide\HOL\Images\Lab03\Lab03_Ex02_Fig01.png" TargetMode="External"/><Relationship Id="rId67" Type="http://schemas.openxmlformats.org/officeDocument/2006/relationships/image" Target="media/image27.png"/><Relationship Id="rId103" Type="http://schemas.openxmlformats.org/officeDocument/2006/relationships/image" Target="media/image50.png"/><Relationship Id="rId108" Type="http://schemas.openxmlformats.org/officeDocument/2006/relationships/image" Target="media/image55.png"/><Relationship Id="rId116" Type="http://schemas.openxmlformats.org/officeDocument/2006/relationships/image" Target="media/image63.png"/><Relationship Id="rId124" Type="http://schemas.openxmlformats.org/officeDocument/2006/relationships/hyperlink" Target="https://localhost/a-Order.OrderTracking.Lab03.Ex04/" TargetMode="External"/><Relationship Id="rId12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file:///E:\Projects\ACSGuide\HOL\Images\Lab03\Lab03_Ex01_Fig17.png" TargetMode="External"/><Relationship Id="rId62" Type="http://schemas.openxmlformats.org/officeDocument/2006/relationships/image" Target="media/image25.png"/><Relationship Id="rId70" Type="http://schemas.openxmlformats.org/officeDocument/2006/relationships/image" Target="file:///E:\Projects\ACSGuide\HOL\Images\Lab03\Lab03_Ex02_Fig06.png" TargetMode="External"/><Relationship Id="rId75" Type="http://schemas.openxmlformats.org/officeDocument/2006/relationships/image" Target="media/image33.png"/><Relationship Id="rId83" Type="http://schemas.openxmlformats.org/officeDocument/2006/relationships/image" Target="media/image38.png"/><Relationship Id="rId88" Type="http://schemas.openxmlformats.org/officeDocument/2006/relationships/image" Target="file:///E:\Projects\ACSGuide\HOL\Images\Lab03\Lab03_Ex03_Fig06.png" TargetMode="External"/><Relationship Id="rId91" Type="http://schemas.openxmlformats.org/officeDocument/2006/relationships/image" Target="media/image43.png"/><Relationship Id="rId96" Type="http://schemas.openxmlformats.org/officeDocument/2006/relationships/image" Target="media/image45.png"/><Relationship Id="rId111" Type="http://schemas.openxmlformats.org/officeDocument/2006/relationships/image" Target="media/image58.pn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file:///E:\Projects\ACSGuide\HOL\Images\Lab03\Lab03_Intro_Fig01.png" TargetMode="External"/><Relationship Id="rId23" Type="http://schemas.openxmlformats.org/officeDocument/2006/relationships/image" Target="file:///E:\Projects\ACSGuide\HOL\Images\Lab03\Lab03_Ex01_Fig00.png" TargetMode="External"/><Relationship Id="rId28" Type="http://schemas.openxmlformats.org/officeDocument/2006/relationships/image" Target="file:///E:\Projects\ACSGuide\HOL\Images\Lab03\Lab03_EX01_Fig02.png" TargetMode="Externa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hyperlink" Target="http://facebook.com" TargetMode="External"/><Relationship Id="rId106" Type="http://schemas.openxmlformats.org/officeDocument/2006/relationships/image" Target="media/image53.png"/><Relationship Id="rId114" Type="http://schemas.openxmlformats.org/officeDocument/2006/relationships/image" Target="media/image61.png"/><Relationship Id="rId119" Type="http://schemas.openxmlformats.org/officeDocument/2006/relationships/image" Target="media/image65.png"/><Relationship Id="rId127" Type="http://schemas.openxmlformats.org/officeDocument/2006/relationships/image" Target="media/image72.png"/><Relationship Id="rId10" Type="http://schemas.openxmlformats.org/officeDocument/2006/relationships/endnotes" Target="endnotes.xml"/><Relationship Id="rId31" Type="http://schemas.openxmlformats.org/officeDocument/2006/relationships/image" Target="file:///E:\Projects\ACSGuide\HOL\Images\Lab03\Lab03_EX01_Fig04.png" TargetMode="External"/><Relationship Id="rId44" Type="http://schemas.openxmlformats.org/officeDocument/2006/relationships/image" Target="file:///E:\Projects\ACSGuide\HOL\Images\Lab03\Lab03_EX01_Fig11.png" TargetMode="External"/><Relationship Id="rId52" Type="http://schemas.openxmlformats.org/officeDocument/2006/relationships/image" Target="file:///E:\Projects\ACSGuide\HOL\Images\Lab03\Lab03_Ex01_Fig16.png" TargetMode="External"/><Relationship Id="rId60" Type="http://schemas.openxmlformats.org/officeDocument/2006/relationships/image" Target="media/image24.png"/><Relationship Id="rId65" Type="http://schemas.openxmlformats.org/officeDocument/2006/relationships/image" Target="file:///E:\Projects\ACSGuide\HOL\Images\Lab03\Lab03_Ex02_Fig04.png" TargetMode="External"/><Relationship Id="rId73" Type="http://schemas.openxmlformats.org/officeDocument/2006/relationships/image" Target="media/image31.png"/><Relationship Id="rId78" Type="http://schemas.openxmlformats.org/officeDocument/2006/relationships/image" Target="media/image35.png"/><Relationship Id="rId81" Type="http://schemas.openxmlformats.org/officeDocument/2006/relationships/image" Target="media/image37.png"/><Relationship Id="rId86" Type="http://schemas.openxmlformats.org/officeDocument/2006/relationships/image" Target="media/image40.png"/><Relationship Id="rId94" Type="http://schemas.openxmlformats.org/officeDocument/2006/relationships/image" Target="file:///E:\Projects\ACSGuide\HOL\Images\Lab03\Lab03_Ex03_Fig09.png" TargetMode="Externa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image" Target="media/image68.png"/><Relationship Id="rId13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https://windows.azure.com/default.aspx" TargetMode="External"/><Relationship Id="rId18" Type="http://schemas.openxmlformats.org/officeDocument/2006/relationships/image" Target="media/image3.png"/><Relationship Id="rId39" Type="http://schemas.openxmlformats.org/officeDocument/2006/relationships/image" Target="media/image14.png"/><Relationship Id="rId109" Type="http://schemas.openxmlformats.org/officeDocument/2006/relationships/image" Target="media/image56.png"/><Relationship Id="rId34" Type="http://schemas.openxmlformats.org/officeDocument/2006/relationships/image" Target="media/image11.png"/><Relationship Id="rId50" Type="http://schemas.openxmlformats.org/officeDocument/2006/relationships/image" Target="file:///E:\Projects\ACSGuide\HOL\Images\Lab03\Lab03_EX01_Fig15.png" TargetMode="External"/><Relationship Id="rId55" Type="http://schemas.openxmlformats.org/officeDocument/2006/relationships/image" Target="media/image23.png"/><Relationship Id="rId76" Type="http://schemas.openxmlformats.org/officeDocument/2006/relationships/image" Target="media/image34.png"/><Relationship Id="rId97" Type="http://schemas.openxmlformats.org/officeDocument/2006/relationships/image" Target="file:///E:\Projects\ACSGuide\HOL\Images\Lab03\Lab03_Ex03_Fig10.png" TargetMode="External"/><Relationship Id="rId104" Type="http://schemas.openxmlformats.org/officeDocument/2006/relationships/image" Target="media/image51.png"/><Relationship Id="rId120" Type="http://schemas.openxmlformats.org/officeDocument/2006/relationships/image" Target="media/image66.png"/><Relationship Id="rId125" Type="http://schemas.openxmlformats.org/officeDocument/2006/relationships/image" Target="media/image70.png"/><Relationship Id="rId7" Type="http://schemas.openxmlformats.org/officeDocument/2006/relationships/settings" Target="settings.xml"/><Relationship Id="rId71" Type="http://schemas.openxmlformats.org/officeDocument/2006/relationships/image" Target="media/image29.png"/><Relationship Id="rId92" Type="http://schemas.openxmlformats.org/officeDocument/2006/relationships/image" Target="file:///E:\Projects\ACSGuide\HOL\Images\Lab03\Lab03_Ex03_Fig08.png"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s://windows.azure.com/" TargetMode="External"/><Relationship Id="rId40" Type="http://schemas.openxmlformats.org/officeDocument/2006/relationships/image" Target="file:///E:\Projects\ACSGuide\HOL\Images\Lab03\Lab03_EX01_Fig09.png" TargetMode="External"/><Relationship Id="rId45" Type="http://schemas.openxmlformats.org/officeDocument/2006/relationships/image" Target="media/image17.png"/><Relationship Id="rId66" Type="http://schemas.openxmlformats.org/officeDocument/2006/relationships/hyperlink" Target="http://msdn.microsoft.com/en-us/library/gg185919.aspx" TargetMode="External"/><Relationship Id="rId87" Type="http://schemas.openxmlformats.org/officeDocument/2006/relationships/image" Target="media/image41.png"/><Relationship Id="rId110" Type="http://schemas.openxmlformats.org/officeDocument/2006/relationships/image" Target="media/image57.png"/><Relationship Id="rId115" Type="http://schemas.openxmlformats.org/officeDocument/2006/relationships/image" Target="media/image62.png"/><Relationship Id="rId61" Type="http://schemas.openxmlformats.org/officeDocument/2006/relationships/image" Target="file:///E:\Projects\ACSGuide\HOL\Images\Lab03\Lab03_Ex02_Fig02.png" TargetMode="External"/><Relationship Id="rId82" Type="http://schemas.openxmlformats.org/officeDocument/2006/relationships/image" Target="file:///E:\Projects\ACSGuide\HOL\Images\Lab03\Lab03_Ex03_Fig02.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PRIMROSE-HILL\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36BFC-36A4-49EF-9511-FFDD33D683E4}">
  <ds:schemaRefs>
    <ds:schemaRef ds:uri="http://www.w3.org/2001/XMLSchema"/>
  </ds:schemaRefs>
</ds:datastoreItem>
</file>

<file path=customXml/itemProps2.xml><?xml version="1.0" encoding="utf-8"?>
<ds:datastoreItem xmlns:ds="http://schemas.openxmlformats.org/officeDocument/2006/customXml" ds:itemID="{1C0E6D83-5706-4A17-87D9-BBB389C0DA5F}">
  <ds:schemaRefs>
    <ds:schemaRef ds:uri="http://www.w3.org/2001/XMLSchema"/>
  </ds:schemaRefs>
</ds:datastoreItem>
</file>

<file path=customXml/itemProps3.xml><?xml version="1.0" encoding="utf-8"?>
<ds:datastoreItem xmlns:ds="http://schemas.openxmlformats.org/officeDocument/2006/customXml" ds:itemID="{8D322753-EB1F-4647-BFEE-E68F1DCC4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44</TotalTime>
  <Pages>79</Pages>
  <Words>12368</Words>
  <Characters>70502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Content Master</Company>
  <LinksUpToDate>false</LinksUpToDate>
  <CharactersWithSpaces>82705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Perez</dc:creator>
  <cp:lastModifiedBy>Alex Homer</cp:lastModifiedBy>
  <cp:revision>15</cp:revision>
  <cp:lastPrinted>2011-04-15T15:24:00Z</cp:lastPrinted>
  <dcterms:created xsi:type="dcterms:W3CDTF">2011-05-19T15:37:00Z</dcterms:created>
  <dcterms:modified xsi:type="dcterms:W3CDTF">2011-06-06T14:07:00Z</dcterms:modified>
</cp:coreProperties>
</file>